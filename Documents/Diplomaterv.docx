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77777777" w:rsidR="004851C7" w:rsidRDefault="0042478D" w:rsidP="00D429F2">
      <w:pPr>
        <w:pStyle w:val="Cmlapkarstanszk"/>
      </w:pPr>
      <w:fldSimple w:instr=" DOCPROPERTY  Company  \* MERGEFORMAT ">
        <w:r w:rsidR="00075B31">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42478D" w:rsidRDefault="0042478D" w:rsidP="00171054">
                            <w:pPr>
                              <w:keepLines/>
                              <w:spacing w:after="0"/>
                              <w:ind w:firstLine="0"/>
                              <w:jc w:val="center"/>
                              <w:rPr>
                                <w:smallCaps/>
                              </w:rPr>
                            </w:pPr>
                            <w:r>
                              <w:rPr>
                                <w:smallCaps/>
                              </w:rPr>
                              <w:t>Konzulens</w:t>
                            </w:r>
                          </w:p>
                          <w:p w14:paraId="4F441DCE" w14:textId="77777777" w:rsidR="0042478D" w:rsidRDefault="0042478D" w:rsidP="009C1C93">
                            <w:pPr>
                              <w:spacing w:after="0"/>
                              <w:ind w:firstLine="0"/>
                              <w:jc w:val="center"/>
                              <w:rPr>
                                <w:noProof/>
                                <w:sz w:val="40"/>
                              </w:rPr>
                            </w:pPr>
                            <w:r w:rsidRPr="00D05C30">
                              <w:rPr>
                                <w:noProof/>
                                <w:sz w:val="40"/>
                              </w:rPr>
                              <w:t xml:space="preserve">Benedek Zoltán </w:t>
                            </w:r>
                          </w:p>
                          <w:p w14:paraId="03383FF5" w14:textId="5A0A550C" w:rsidR="0042478D" w:rsidRDefault="0042478D"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42478D" w:rsidRDefault="0042478D" w:rsidP="00171054">
                      <w:pPr>
                        <w:keepLines/>
                        <w:spacing w:after="0"/>
                        <w:ind w:firstLine="0"/>
                        <w:jc w:val="center"/>
                        <w:rPr>
                          <w:smallCaps/>
                        </w:rPr>
                      </w:pPr>
                      <w:r>
                        <w:rPr>
                          <w:smallCaps/>
                        </w:rPr>
                        <w:t>Konzulens</w:t>
                      </w:r>
                    </w:p>
                    <w:p w14:paraId="4F441DCE" w14:textId="77777777" w:rsidR="0042478D" w:rsidRDefault="0042478D" w:rsidP="009C1C93">
                      <w:pPr>
                        <w:spacing w:after="0"/>
                        <w:ind w:firstLine="0"/>
                        <w:jc w:val="center"/>
                        <w:rPr>
                          <w:noProof/>
                          <w:sz w:val="40"/>
                        </w:rPr>
                      </w:pPr>
                      <w:r w:rsidRPr="00D05C30">
                        <w:rPr>
                          <w:noProof/>
                          <w:sz w:val="40"/>
                        </w:rPr>
                        <w:t xml:space="preserve">Benedek Zoltán </w:t>
                      </w:r>
                    </w:p>
                    <w:p w14:paraId="03383FF5" w14:textId="5A0A550C" w:rsidR="0042478D" w:rsidRDefault="0042478D"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v:textbox>
                <w10:wrap anchorx="page"/>
              </v:shape>
            </w:pict>
          </mc:Fallback>
        </mc:AlternateContent>
      </w:r>
      <w:r w:rsidR="00D05C30" w:rsidRPr="00D05C30">
        <w:rPr>
          <w:b/>
          <w:bCs/>
          <w:caps/>
          <w:noProof w:val="0"/>
          <w:kern w:val="28"/>
          <w:sz w:val="52"/>
          <w:szCs w:val="32"/>
        </w:rPr>
        <w:t xml:space="preserve">Foglalási rendszer </w:t>
      </w:r>
      <w:proofErr w:type="gramStart"/>
      <w:r w:rsidR="00D05C30" w:rsidRPr="00D05C30">
        <w:rPr>
          <w:b/>
          <w:bCs/>
          <w:caps/>
          <w:noProof w:val="0"/>
          <w:kern w:val="28"/>
          <w:sz w:val="52"/>
          <w:szCs w:val="32"/>
        </w:rPr>
        <w:t>megvalósítása .NET</w:t>
      </w:r>
      <w:proofErr w:type="gramEnd"/>
      <w:r w:rsidR="00D05C30" w:rsidRPr="00D05C30">
        <w:rPr>
          <w:b/>
          <w:bCs/>
          <w:caps/>
          <w:noProof w:val="0"/>
          <w:kern w:val="28"/>
          <w:sz w:val="52"/>
          <w:szCs w:val="32"/>
        </w:rPr>
        <w:t xml:space="preserve">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commentRangeStart w:id="0"/>
    <w:p w14:paraId="43249C53" w14:textId="160C650E" w:rsidR="008B2F95"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0666685" w:history="1">
        <w:r w:rsidR="008B2F95" w:rsidRPr="001F62E2">
          <w:rPr>
            <w:rStyle w:val="Hiperhivatkozs"/>
            <w:noProof/>
          </w:rPr>
          <w:t>Összefoglaló</w:t>
        </w:r>
        <w:r w:rsidR="008B2F95">
          <w:rPr>
            <w:noProof/>
            <w:webHidden/>
          </w:rPr>
          <w:tab/>
        </w:r>
        <w:r w:rsidR="008B2F95">
          <w:rPr>
            <w:noProof/>
            <w:webHidden/>
          </w:rPr>
          <w:fldChar w:fldCharType="begin"/>
        </w:r>
        <w:r w:rsidR="008B2F95">
          <w:rPr>
            <w:noProof/>
            <w:webHidden/>
          </w:rPr>
          <w:instrText xml:space="preserve"> PAGEREF _Toc20666685 \h </w:instrText>
        </w:r>
        <w:r w:rsidR="008B2F95">
          <w:rPr>
            <w:noProof/>
            <w:webHidden/>
          </w:rPr>
        </w:r>
        <w:r w:rsidR="008B2F95">
          <w:rPr>
            <w:noProof/>
            <w:webHidden/>
          </w:rPr>
          <w:fldChar w:fldCharType="separate"/>
        </w:r>
        <w:r w:rsidR="00BA578D">
          <w:rPr>
            <w:noProof/>
            <w:webHidden/>
          </w:rPr>
          <w:t>4</w:t>
        </w:r>
        <w:r w:rsidR="008B2F95">
          <w:rPr>
            <w:noProof/>
            <w:webHidden/>
          </w:rPr>
          <w:fldChar w:fldCharType="end"/>
        </w:r>
      </w:hyperlink>
    </w:p>
    <w:p w14:paraId="6E8DED99" w14:textId="1F967168" w:rsidR="008B2F95" w:rsidRDefault="0042478D">
      <w:pPr>
        <w:pStyle w:val="TJ1"/>
        <w:rPr>
          <w:rFonts w:asciiTheme="minorHAnsi" w:eastAsiaTheme="minorEastAsia" w:hAnsiTheme="minorHAnsi" w:cstheme="minorBidi"/>
          <w:b w:val="0"/>
          <w:noProof/>
          <w:sz w:val="22"/>
          <w:szCs w:val="22"/>
          <w:lang w:eastAsia="hu-HU"/>
        </w:rPr>
      </w:pPr>
      <w:hyperlink w:anchor="_Toc20666686" w:history="1">
        <w:r w:rsidR="008B2F95" w:rsidRPr="001F62E2">
          <w:rPr>
            <w:rStyle w:val="Hiperhivatkozs"/>
            <w:noProof/>
          </w:rPr>
          <w:t>Abstract</w:t>
        </w:r>
        <w:r w:rsidR="008B2F95">
          <w:rPr>
            <w:noProof/>
            <w:webHidden/>
          </w:rPr>
          <w:tab/>
        </w:r>
        <w:r w:rsidR="008B2F95">
          <w:rPr>
            <w:noProof/>
            <w:webHidden/>
          </w:rPr>
          <w:fldChar w:fldCharType="begin"/>
        </w:r>
        <w:r w:rsidR="008B2F95">
          <w:rPr>
            <w:noProof/>
            <w:webHidden/>
          </w:rPr>
          <w:instrText xml:space="preserve"> PAGEREF _Toc20666686 \h </w:instrText>
        </w:r>
        <w:r w:rsidR="008B2F95">
          <w:rPr>
            <w:noProof/>
            <w:webHidden/>
          </w:rPr>
        </w:r>
        <w:r w:rsidR="008B2F95">
          <w:rPr>
            <w:noProof/>
            <w:webHidden/>
          </w:rPr>
          <w:fldChar w:fldCharType="separate"/>
        </w:r>
        <w:r w:rsidR="00BA578D">
          <w:rPr>
            <w:noProof/>
            <w:webHidden/>
          </w:rPr>
          <w:t>5</w:t>
        </w:r>
        <w:r w:rsidR="008B2F95">
          <w:rPr>
            <w:noProof/>
            <w:webHidden/>
          </w:rPr>
          <w:fldChar w:fldCharType="end"/>
        </w:r>
      </w:hyperlink>
    </w:p>
    <w:p w14:paraId="55E0F16E" w14:textId="57F22ECA" w:rsidR="008B2F95" w:rsidRDefault="0042478D">
      <w:pPr>
        <w:pStyle w:val="TJ1"/>
        <w:rPr>
          <w:rFonts w:asciiTheme="minorHAnsi" w:eastAsiaTheme="minorEastAsia" w:hAnsiTheme="minorHAnsi" w:cstheme="minorBidi"/>
          <w:b w:val="0"/>
          <w:noProof/>
          <w:sz w:val="22"/>
          <w:szCs w:val="22"/>
          <w:lang w:eastAsia="hu-HU"/>
        </w:rPr>
      </w:pPr>
      <w:hyperlink w:anchor="_Toc20666687" w:history="1">
        <w:r w:rsidR="008B2F95" w:rsidRPr="001F62E2">
          <w:rPr>
            <w:rStyle w:val="Hiperhivatkozs"/>
            <w:noProof/>
          </w:rPr>
          <w:t>1 Bevezetés</w:t>
        </w:r>
        <w:r w:rsidR="008B2F95">
          <w:rPr>
            <w:noProof/>
            <w:webHidden/>
          </w:rPr>
          <w:tab/>
        </w:r>
        <w:r w:rsidR="008B2F95">
          <w:rPr>
            <w:noProof/>
            <w:webHidden/>
          </w:rPr>
          <w:fldChar w:fldCharType="begin"/>
        </w:r>
        <w:r w:rsidR="008B2F95">
          <w:rPr>
            <w:noProof/>
            <w:webHidden/>
          </w:rPr>
          <w:instrText xml:space="preserve"> PAGEREF _Toc20666687 \h </w:instrText>
        </w:r>
        <w:r w:rsidR="008B2F95">
          <w:rPr>
            <w:noProof/>
            <w:webHidden/>
          </w:rPr>
        </w:r>
        <w:r w:rsidR="008B2F95">
          <w:rPr>
            <w:noProof/>
            <w:webHidden/>
          </w:rPr>
          <w:fldChar w:fldCharType="separate"/>
        </w:r>
        <w:r w:rsidR="00BA578D">
          <w:rPr>
            <w:noProof/>
            <w:webHidden/>
          </w:rPr>
          <w:t>6</w:t>
        </w:r>
        <w:r w:rsidR="008B2F95">
          <w:rPr>
            <w:noProof/>
            <w:webHidden/>
          </w:rPr>
          <w:fldChar w:fldCharType="end"/>
        </w:r>
      </w:hyperlink>
    </w:p>
    <w:p w14:paraId="319AE3B3" w14:textId="0D9AC4AE" w:rsidR="008B2F95" w:rsidRDefault="0042478D">
      <w:pPr>
        <w:pStyle w:val="TJ1"/>
        <w:rPr>
          <w:rFonts w:asciiTheme="minorHAnsi" w:eastAsiaTheme="minorEastAsia" w:hAnsiTheme="minorHAnsi" w:cstheme="minorBidi"/>
          <w:b w:val="0"/>
          <w:noProof/>
          <w:sz w:val="22"/>
          <w:szCs w:val="22"/>
          <w:lang w:eastAsia="hu-HU"/>
        </w:rPr>
      </w:pPr>
      <w:hyperlink w:anchor="_Toc20666688" w:history="1">
        <w:r w:rsidR="008B2F95" w:rsidRPr="001F62E2">
          <w:rPr>
            <w:rStyle w:val="Hiperhivatkozs"/>
            <w:noProof/>
          </w:rPr>
          <w:t>2 Technológiák bemutatása</w:t>
        </w:r>
        <w:r w:rsidR="008B2F95">
          <w:rPr>
            <w:noProof/>
            <w:webHidden/>
          </w:rPr>
          <w:tab/>
        </w:r>
        <w:r w:rsidR="008B2F95">
          <w:rPr>
            <w:noProof/>
            <w:webHidden/>
          </w:rPr>
          <w:fldChar w:fldCharType="begin"/>
        </w:r>
        <w:r w:rsidR="008B2F95">
          <w:rPr>
            <w:noProof/>
            <w:webHidden/>
          </w:rPr>
          <w:instrText xml:space="preserve"> PAGEREF _Toc20666688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1E1E2298" w14:textId="698DCFF1" w:rsidR="008B2F95" w:rsidRDefault="0042478D">
      <w:pPr>
        <w:pStyle w:val="TJ2"/>
        <w:tabs>
          <w:tab w:val="right" w:leader="dot" w:pos="8494"/>
        </w:tabs>
        <w:rPr>
          <w:rFonts w:asciiTheme="minorHAnsi" w:eastAsiaTheme="minorEastAsia" w:hAnsiTheme="minorHAnsi" w:cstheme="minorBidi"/>
          <w:noProof/>
          <w:sz w:val="22"/>
          <w:szCs w:val="22"/>
          <w:lang w:eastAsia="hu-HU"/>
        </w:rPr>
      </w:pPr>
      <w:hyperlink w:anchor="_Toc20666689" w:history="1">
        <w:r w:rsidR="008B2F95" w:rsidRPr="001F62E2">
          <w:rPr>
            <w:rStyle w:val="Hiperhivatkozs"/>
            <w:noProof/>
          </w:rPr>
          <w:t>2.1 JavaScript</w:t>
        </w:r>
        <w:r w:rsidR="008B2F95">
          <w:rPr>
            <w:noProof/>
            <w:webHidden/>
          </w:rPr>
          <w:tab/>
        </w:r>
        <w:r w:rsidR="008B2F95">
          <w:rPr>
            <w:noProof/>
            <w:webHidden/>
          </w:rPr>
          <w:fldChar w:fldCharType="begin"/>
        </w:r>
        <w:r w:rsidR="008B2F95">
          <w:rPr>
            <w:noProof/>
            <w:webHidden/>
          </w:rPr>
          <w:instrText xml:space="preserve"> PAGEREF _Toc20666689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0521EF86" w14:textId="467EA015"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690" w:history="1">
        <w:r w:rsidR="008B2F95" w:rsidRPr="001F62E2">
          <w:rPr>
            <w:rStyle w:val="Hiperhivatkozs"/>
            <w:noProof/>
          </w:rPr>
          <w:t>2.1.1 TypeScript</w:t>
        </w:r>
        <w:r w:rsidR="008B2F95">
          <w:rPr>
            <w:noProof/>
            <w:webHidden/>
          </w:rPr>
          <w:tab/>
        </w:r>
        <w:r w:rsidR="008B2F95">
          <w:rPr>
            <w:noProof/>
            <w:webHidden/>
          </w:rPr>
          <w:fldChar w:fldCharType="begin"/>
        </w:r>
        <w:r w:rsidR="008B2F95">
          <w:rPr>
            <w:noProof/>
            <w:webHidden/>
          </w:rPr>
          <w:instrText xml:space="preserve"> PAGEREF _Toc20666690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01EE940B" w14:textId="07BB400F" w:rsidR="008B2F95" w:rsidRDefault="0042478D">
      <w:pPr>
        <w:pStyle w:val="TJ2"/>
        <w:tabs>
          <w:tab w:val="right" w:leader="dot" w:pos="8494"/>
        </w:tabs>
        <w:rPr>
          <w:rFonts w:asciiTheme="minorHAnsi" w:eastAsiaTheme="minorEastAsia" w:hAnsiTheme="minorHAnsi" w:cstheme="minorBidi"/>
          <w:noProof/>
          <w:sz w:val="22"/>
          <w:szCs w:val="22"/>
          <w:lang w:eastAsia="hu-HU"/>
        </w:rPr>
      </w:pPr>
      <w:hyperlink w:anchor="_Toc20666691" w:history="1">
        <w:r w:rsidR="008B2F95" w:rsidRPr="001F62E2">
          <w:rPr>
            <w:rStyle w:val="Hiperhivatkozs"/>
            <w:noProof/>
          </w:rPr>
          <w:t>2.2 Angular (Angular 2+)</w:t>
        </w:r>
        <w:r w:rsidR="008B2F95">
          <w:rPr>
            <w:noProof/>
            <w:webHidden/>
          </w:rPr>
          <w:tab/>
        </w:r>
        <w:r w:rsidR="008B2F95">
          <w:rPr>
            <w:noProof/>
            <w:webHidden/>
          </w:rPr>
          <w:fldChar w:fldCharType="begin"/>
        </w:r>
        <w:r w:rsidR="008B2F95">
          <w:rPr>
            <w:noProof/>
            <w:webHidden/>
          </w:rPr>
          <w:instrText xml:space="preserve"> PAGEREF _Toc20666691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38B20B7D" w14:textId="369C049A"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692" w:history="1">
        <w:r w:rsidR="008B2F95" w:rsidRPr="001F62E2">
          <w:rPr>
            <w:rStyle w:val="Hiperhivatkozs"/>
            <w:noProof/>
          </w:rPr>
          <w:t>2.2.1 Felépítés</w:t>
        </w:r>
        <w:r w:rsidR="008B2F95">
          <w:rPr>
            <w:noProof/>
            <w:webHidden/>
          </w:rPr>
          <w:tab/>
        </w:r>
        <w:r w:rsidR="008B2F95">
          <w:rPr>
            <w:noProof/>
            <w:webHidden/>
          </w:rPr>
          <w:fldChar w:fldCharType="begin"/>
        </w:r>
        <w:r w:rsidR="008B2F95">
          <w:rPr>
            <w:noProof/>
            <w:webHidden/>
          </w:rPr>
          <w:instrText xml:space="preserve"> PAGEREF _Toc20666692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216F9BAC" w14:textId="56F8F7C7"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693" w:history="1">
        <w:r w:rsidR="008B2F95" w:rsidRPr="001F62E2">
          <w:rPr>
            <w:rStyle w:val="Hiperhivatkozs"/>
            <w:noProof/>
          </w:rPr>
          <w:t>2.2.2 Modulok</w:t>
        </w:r>
        <w:r w:rsidR="008B2F95">
          <w:rPr>
            <w:noProof/>
            <w:webHidden/>
          </w:rPr>
          <w:tab/>
        </w:r>
        <w:r w:rsidR="008B2F95">
          <w:rPr>
            <w:noProof/>
            <w:webHidden/>
          </w:rPr>
          <w:fldChar w:fldCharType="begin"/>
        </w:r>
        <w:r w:rsidR="008B2F95">
          <w:rPr>
            <w:noProof/>
            <w:webHidden/>
          </w:rPr>
          <w:instrText xml:space="preserve"> PAGEREF _Toc20666693 \h </w:instrText>
        </w:r>
        <w:r w:rsidR="008B2F95">
          <w:rPr>
            <w:noProof/>
            <w:webHidden/>
          </w:rPr>
        </w:r>
        <w:r w:rsidR="008B2F95">
          <w:rPr>
            <w:noProof/>
            <w:webHidden/>
          </w:rPr>
          <w:fldChar w:fldCharType="separate"/>
        </w:r>
        <w:r w:rsidR="00BA578D">
          <w:rPr>
            <w:noProof/>
            <w:webHidden/>
          </w:rPr>
          <w:t>10</w:t>
        </w:r>
        <w:r w:rsidR="008B2F95">
          <w:rPr>
            <w:noProof/>
            <w:webHidden/>
          </w:rPr>
          <w:fldChar w:fldCharType="end"/>
        </w:r>
      </w:hyperlink>
    </w:p>
    <w:p w14:paraId="51B3D71F" w14:textId="320BBCB6"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694" w:history="1">
        <w:r w:rsidR="008B2F95" w:rsidRPr="001F62E2">
          <w:rPr>
            <w:rStyle w:val="Hiperhivatkozs"/>
            <w:noProof/>
          </w:rPr>
          <w:t>2.2.3 Komponensek</w:t>
        </w:r>
        <w:r w:rsidR="008B2F95">
          <w:rPr>
            <w:noProof/>
            <w:webHidden/>
          </w:rPr>
          <w:tab/>
        </w:r>
        <w:r w:rsidR="008B2F95">
          <w:rPr>
            <w:noProof/>
            <w:webHidden/>
          </w:rPr>
          <w:fldChar w:fldCharType="begin"/>
        </w:r>
        <w:r w:rsidR="008B2F95">
          <w:rPr>
            <w:noProof/>
            <w:webHidden/>
          </w:rPr>
          <w:instrText xml:space="preserve"> PAGEREF _Toc20666694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7B509E98" w14:textId="2530B563"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695" w:history="1">
        <w:r w:rsidR="008B2F95" w:rsidRPr="001F62E2">
          <w:rPr>
            <w:rStyle w:val="Hiperhivatkozs"/>
            <w:noProof/>
          </w:rPr>
          <w:t>2.2.4 Sablon szintaxis és adatkötés</w:t>
        </w:r>
        <w:r w:rsidR="008B2F95">
          <w:rPr>
            <w:noProof/>
            <w:webHidden/>
          </w:rPr>
          <w:tab/>
        </w:r>
        <w:r w:rsidR="008B2F95">
          <w:rPr>
            <w:noProof/>
            <w:webHidden/>
          </w:rPr>
          <w:fldChar w:fldCharType="begin"/>
        </w:r>
        <w:r w:rsidR="008B2F95">
          <w:rPr>
            <w:noProof/>
            <w:webHidden/>
          </w:rPr>
          <w:instrText xml:space="preserve"> PAGEREF _Toc20666695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5EE1215B" w14:textId="407B89E4"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696" w:history="1">
        <w:r w:rsidR="008B2F95" w:rsidRPr="001F62E2">
          <w:rPr>
            <w:rStyle w:val="Hiperhivatkozs"/>
            <w:noProof/>
          </w:rPr>
          <w:t>2.2.5 Szolgáltatások és függőség injektálás</w:t>
        </w:r>
        <w:r w:rsidR="008B2F95">
          <w:rPr>
            <w:noProof/>
            <w:webHidden/>
          </w:rPr>
          <w:tab/>
        </w:r>
        <w:r w:rsidR="008B2F95">
          <w:rPr>
            <w:noProof/>
            <w:webHidden/>
          </w:rPr>
          <w:fldChar w:fldCharType="begin"/>
        </w:r>
        <w:r w:rsidR="008B2F95">
          <w:rPr>
            <w:noProof/>
            <w:webHidden/>
          </w:rPr>
          <w:instrText xml:space="preserve"> PAGEREF _Toc20666696 \h </w:instrText>
        </w:r>
        <w:r w:rsidR="008B2F95">
          <w:rPr>
            <w:noProof/>
            <w:webHidden/>
          </w:rPr>
        </w:r>
        <w:r w:rsidR="008B2F95">
          <w:rPr>
            <w:noProof/>
            <w:webHidden/>
          </w:rPr>
          <w:fldChar w:fldCharType="separate"/>
        </w:r>
        <w:r w:rsidR="00BA578D">
          <w:rPr>
            <w:noProof/>
            <w:webHidden/>
          </w:rPr>
          <w:t>12</w:t>
        </w:r>
        <w:r w:rsidR="008B2F95">
          <w:rPr>
            <w:noProof/>
            <w:webHidden/>
          </w:rPr>
          <w:fldChar w:fldCharType="end"/>
        </w:r>
      </w:hyperlink>
    </w:p>
    <w:p w14:paraId="7DC98EE0" w14:textId="040D1EBE"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697" w:history="1">
        <w:r w:rsidR="008B2F95" w:rsidRPr="001F62E2">
          <w:rPr>
            <w:rStyle w:val="Hiperhivatkozs"/>
            <w:noProof/>
          </w:rPr>
          <w:t>2.2.6 Működés</w:t>
        </w:r>
        <w:r w:rsidR="008B2F95">
          <w:rPr>
            <w:noProof/>
            <w:webHidden/>
          </w:rPr>
          <w:tab/>
        </w:r>
        <w:r w:rsidR="008B2F95">
          <w:rPr>
            <w:noProof/>
            <w:webHidden/>
          </w:rPr>
          <w:fldChar w:fldCharType="begin"/>
        </w:r>
        <w:r w:rsidR="008B2F95">
          <w:rPr>
            <w:noProof/>
            <w:webHidden/>
          </w:rPr>
          <w:instrText xml:space="preserve"> PAGEREF _Toc20666697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387B1A04" w14:textId="551B09A7" w:rsidR="008B2F95" w:rsidRDefault="0042478D">
      <w:pPr>
        <w:pStyle w:val="TJ2"/>
        <w:tabs>
          <w:tab w:val="right" w:leader="dot" w:pos="8494"/>
        </w:tabs>
        <w:rPr>
          <w:rFonts w:asciiTheme="minorHAnsi" w:eastAsiaTheme="minorEastAsia" w:hAnsiTheme="minorHAnsi" w:cstheme="minorBidi"/>
          <w:noProof/>
          <w:sz w:val="22"/>
          <w:szCs w:val="22"/>
          <w:lang w:eastAsia="hu-HU"/>
        </w:rPr>
      </w:pPr>
      <w:hyperlink w:anchor="_Toc20666698" w:history="1">
        <w:r w:rsidR="008B2F95" w:rsidRPr="001F62E2">
          <w:rPr>
            <w:rStyle w:val="Hiperhivatkozs"/>
            <w:noProof/>
          </w:rPr>
          <w:t>2.3 Entity Framework Core</w:t>
        </w:r>
        <w:r w:rsidR="008B2F95">
          <w:rPr>
            <w:noProof/>
            <w:webHidden/>
          </w:rPr>
          <w:tab/>
        </w:r>
        <w:r w:rsidR="008B2F95">
          <w:rPr>
            <w:noProof/>
            <w:webHidden/>
          </w:rPr>
          <w:fldChar w:fldCharType="begin"/>
        </w:r>
        <w:r w:rsidR="008B2F95">
          <w:rPr>
            <w:noProof/>
            <w:webHidden/>
          </w:rPr>
          <w:instrText xml:space="preserve"> PAGEREF _Toc20666698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65A1E1FE" w14:textId="1937D8EA" w:rsidR="008B2F95" w:rsidRDefault="0042478D">
      <w:pPr>
        <w:pStyle w:val="TJ2"/>
        <w:tabs>
          <w:tab w:val="right" w:leader="dot" w:pos="8494"/>
        </w:tabs>
        <w:rPr>
          <w:rFonts w:asciiTheme="minorHAnsi" w:eastAsiaTheme="minorEastAsia" w:hAnsiTheme="minorHAnsi" w:cstheme="minorBidi"/>
          <w:noProof/>
          <w:sz w:val="22"/>
          <w:szCs w:val="22"/>
          <w:lang w:eastAsia="hu-HU"/>
        </w:rPr>
      </w:pPr>
      <w:hyperlink w:anchor="_Toc20666699" w:history="1">
        <w:r w:rsidR="008B2F95" w:rsidRPr="001F62E2">
          <w:rPr>
            <w:rStyle w:val="Hiperhivatkozs"/>
            <w:noProof/>
          </w:rPr>
          <w:t>2.4 ASP.NET Core</w:t>
        </w:r>
        <w:r w:rsidR="008B2F95">
          <w:rPr>
            <w:noProof/>
            <w:webHidden/>
          </w:rPr>
          <w:tab/>
        </w:r>
        <w:r w:rsidR="008B2F95">
          <w:rPr>
            <w:noProof/>
            <w:webHidden/>
          </w:rPr>
          <w:fldChar w:fldCharType="begin"/>
        </w:r>
        <w:r w:rsidR="008B2F95">
          <w:rPr>
            <w:noProof/>
            <w:webHidden/>
          </w:rPr>
          <w:instrText xml:space="preserve"> PAGEREF _Toc20666699 \h </w:instrText>
        </w:r>
        <w:r w:rsidR="008B2F95">
          <w:rPr>
            <w:noProof/>
            <w:webHidden/>
          </w:rPr>
        </w:r>
        <w:r w:rsidR="008B2F95">
          <w:rPr>
            <w:noProof/>
            <w:webHidden/>
          </w:rPr>
          <w:fldChar w:fldCharType="separate"/>
        </w:r>
        <w:r w:rsidR="00BA578D">
          <w:rPr>
            <w:noProof/>
            <w:webHidden/>
          </w:rPr>
          <w:t>14</w:t>
        </w:r>
        <w:r w:rsidR="008B2F95">
          <w:rPr>
            <w:noProof/>
            <w:webHidden/>
          </w:rPr>
          <w:fldChar w:fldCharType="end"/>
        </w:r>
      </w:hyperlink>
    </w:p>
    <w:p w14:paraId="0E67C59D" w14:textId="43692121"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700" w:history="1">
        <w:r w:rsidR="008B2F95" w:rsidRPr="001F62E2">
          <w:rPr>
            <w:rStyle w:val="Hiperhivatkozs"/>
            <w:noProof/>
          </w:rPr>
          <w:t>2.4.1 Modell-nézet-vezérlő minta</w:t>
        </w:r>
        <w:r w:rsidR="008B2F95">
          <w:rPr>
            <w:noProof/>
            <w:webHidden/>
          </w:rPr>
          <w:tab/>
        </w:r>
        <w:r w:rsidR="008B2F95">
          <w:rPr>
            <w:noProof/>
            <w:webHidden/>
          </w:rPr>
          <w:fldChar w:fldCharType="begin"/>
        </w:r>
        <w:r w:rsidR="008B2F95">
          <w:rPr>
            <w:noProof/>
            <w:webHidden/>
          </w:rPr>
          <w:instrText xml:space="preserve"> PAGEREF _Toc20666700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E14C092" w14:textId="40DAE599"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701" w:history="1">
        <w:r w:rsidR="008B2F95" w:rsidRPr="001F62E2">
          <w:rPr>
            <w:rStyle w:val="Hiperhivatkozs"/>
            <w:noProof/>
          </w:rPr>
          <w:t>2.4.2 Web API</w:t>
        </w:r>
        <w:r w:rsidR="008B2F95">
          <w:rPr>
            <w:noProof/>
            <w:webHidden/>
          </w:rPr>
          <w:tab/>
        </w:r>
        <w:r w:rsidR="008B2F95">
          <w:rPr>
            <w:noProof/>
            <w:webHidden/>
          </w:rPr>
          <w:fldChar w:fldCharType="begin"/>
        </w:r>
        <w:r w:rsidR="008B2F95">
          <w:rPr>
            <w:noProof/>
            <w:webHidden/>
          </w:rPr>
          <w:instrText xml:space="preserve"> PAGEREF _Toc20666701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D2C8525" w14:textId="296F8F14"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702" w:history="1">
        <w:r w:rsidR="008B2F95" w:rsidRPr="001F62E2">
          <w:rPr>
            <w:rStyle w:val="Hiperhivatkozs"/>
            <w:noProof/>
          </w:rPr>
          <w:t>2.4.3 Single-page application Middleware</w:t>
        </w:r>
        <w:r w:rsidR="008B2F95">
          <w:rPr>
            <w:noProof/>
            <w:webHidden/>
          </w:rPr>
          <w:tab/>
        </w:r>
        <w:r w:rsidR="008B2F95">
          <w:rPr>
            <w:noProof/>
            <w:webHidden/>
          </w:rPr>
          <w:fldChar w:fldCharType="begin"/>
        </w:r>
        <w:r w:rsidR="008B2F95">
          <w:rPr>
            <w:noProof/>
            <w:webHidden/>
          </w:rPr>
          <w:instrText xml:space="preserve"> PAGEREF _Toc20666702 \h </w:instrText>
        </w:r>
        <w:r w:rsidR="008B2F95">
          <w:rPr>
            <w:noProof/>
            <w:webHidden/>
          </w:rPr>
        </w:r>
        <w:r w:rsidR="008B2F95">
          <w:rPr>
            <w:noProof/>
            <w:webHidden/>
          </w:rPr>
          <w:fldChar w:fldCharType="separate"/>
        </w:r>
        <w:r w:rsidR="00BA578D">
          <w:rPr>
            <w:noProof/>
            <w:webHidden/>
          </w:rPr>
          <w:t>16</w:t>
        </w:r>
        <w:r w:rsidR="008B2F95">
          <w:rPr>
            <w:noProof/>
            <w:webHidden/>
          </w:rPr>
          <w:fldChar w:fldCharType="end"/>
        </w:r>
      </w:hyperlink>
    </w:p>
    <w:p w14:paraId="6FFCA9B1" w14:textId="5F30451E" w:rsidR="008B2F95" w:rsidRDefault="0042478D">
      <w:pPr>
        <w:pStyle w:val="TJ3"/>
        <w:tabs>
          <w:tab w:val="right" w:leader="dot" w:pos="8494"/>
        </w:tabs>
        <w:rPr>
          <w:rFonts w:asciiTheme="minorHAnsi" w:eastAsiaTheme="minorEastAsia" w:hAnsiTheme="minorHAnsi" w:cstheme="minorBidi"/>
          <w:noProof/>
          <w:sz w:val="22"/>
          <w:szCs w:val="22"/>
          <w:lang w:eastAsia="hu-HU"/>
        </w:rPr>
      </w:pPr>
      <w:hyperlink w:anchor="_Toc20666703" w:history="1">
        <w:r w:rsidR="008B2F95" w:rsidRPr="001F62E2">
          <w:rPr>
            <w:rStyle w:val="Hiperhivatkozs"/>
            <w:noProof/>
            <w:lang w:eastAsia="hu-HU"/>
          </w:rPr>
          <w:t>2.4.4 SignalR</w:t>
        </w:r>
        <w:r w:rsidR="008B2F95">
          <w:rPr>
            <w:noProof/>
            <w:webHidden/>
          </w:rPr>
          <w:tab/>
        </w:r>
        <w:r w:rsidR="008B2F95">
          <w:rPr>
            <w:noProof/>
            <w:webHidden/>
          </w:rPr>
          <w:fldChar w:fldCharType="begin"/>
        </w:r>
        <w:r w:rsidR="008B2F95">
          <w:rPr>
            <w:noProof/>
            <w:webHidden/>
          </w:rPr>
          <w:instrText xml:space="preserve"> PAGEREF _Toc20666703 \h </w:instrText>
        </w:r>
        <w:r w:rsidR="008B2F95">
          <w:rPr>
            <w:noProof/>
            <w:webHidden/>
          </w:rPr>
        </w:r>
        <w:r w:rsidR="008B2F95">
          <w:rPr>
            <w:noProof/>
            <w:webHidden/>
          </w:rPr>
          <w:fldChar w:fldCharType="separate"/>
        </w:r>
        <w:r w:rsidR="00BA578D">
          <w:rPr>
            <w:noProof/>
            <w:webHidden/>
          </w:rPr>
          <w:t>17</w:t>
        </w:r>
        <w:r w:rsidR="008B2F95">
          <w:rPr>
            <w:noProof/>
            <w:webHidden/>
          </w:rPr>
          <w:fldChar w:fldCharType="end"/>
        </w:r>
      </w:hyperlink>
    </w:p>
    <w:p w14:paraId="4B06CF8E" w14:textId="62231DE0" w:rsidR="008B2F95" w:rsidRDefault="0042478D">
      <w:pPr>
        <w:pStyle w:val="TJ2"/>
        <w:tabs>
          <w:tab w:val="right" w:leader="dot" w:pos="8494"/>
        </w:tabs>
        <w:rPr>
          <w:rFonts w:asciiTheme="minorHAnsi" w:eastAsiaTheme="minorEastAsia" w:hAnsiTheme="minorHAnsi" w:cstheme="minorBidi"/>
          <w:noProof/>
          <w:sz w:val="22"/>
          <w:szCs w:val="22"/>
          <w:lang w:eastAsia="hu-HU"/>
        </w:rPr>
      </w:pPr>
      <w:hyperlink w:anchor="_Toc20666704" w:history="1">
        <w:r w:rsidR="008B2F95" w:rsidRPr="001F62E2">
          <w:rPr>
            <w:rStyle w:val="Hiperhivatkozs"/>
            <w:noProof/>
          </w:rPr>
          <w:t>2.5 AutoMapper</w:t>
        </w:r>
        <w:r w:rsidR="008B2F95">
          <w:rPr>
            <w:noProof/>
            <w:webHidden/>
          </w:rPr>
          <w:tab/>
        </w:r>
        <w:r w:rsidR="008B2F95">
          <w:rPr>
            <w:noProof/>
            <w:webHidden/>
          </w:rPr>
          <w:fldChar w:fldCharType="begin"/>
        </w:r>
        <w:r w:rsidR="008B2F95">
          <w:rPr>
            <w:noProof/>
            <w:webHidden/>
          </w:rPr>
          <w:instrText xml:space="preserve"> PAGEREF _Toc20666704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5F5555EC" w14:textId="00F3386D" w:rsidR="008B2F95" w:rsidRDefault="0042478D">
      <w:pPr>
        <w:pStyle w:val="TJ2"/>
        <w:tabs>
          <w:tab w:val="right" w:leader="dot" w:pos="8494"/>
        </w:tabs>
        <w:rPr>
          <w:rFonts w:asciiTheme="minorHAnsi" w:eastAsiaTheme="minorEastAsia" w:hAnsiTheme="minorHAnsi" w:cstheme="minorBidi"/>
          <w:noProof/>
          <w:sz w:val="22"/>
          <w:szCs w:val="22"/>
          <w:lang w:eastAsia="hu-HU"/>
        </w:rPr>
      </w:pPr>
      <w:hyperlink w:anchor="_Toc20666705" w:history="1">
        <w:r w:rsidR="008B2F95" w:rsidRPr="001F62E2">
          <w:rPr>
            <w:rStyle w:val="Hiperhivatkozs"/>
            <w:noProof/>
          </w:rPr>
          <w:t>2.6 Skálázható Vektor Grafika (SVG)</w:t>
        </w:r>
        <w:r w:rsidR="008B2F95">
          <w:rPr>
            <w:noProof/>
            <w:webHidden/>
          </w:rPr>
          <w:tab/>
        </w:r>
        <w:r w:rsidR="008B2F95">
          <w:rPr>
            <w:noProof/>
            <w:webHidden/>
          </w:rPr>
          <w:fldChar w:fldCharType="begin"/>
        </w:r>
        <w:r w:rsidR="008B2F95">
          <w:rPr>
            <w:noProof/>
            <w:webHidden/>
          </w:rPr>
          <w:instrText xml:space="preserve"> PAGEREF _Toc20666705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67CE28AE" w14:textId="5A0A758B" w:rsidR="008B2F95" w:rsidRDefault="0042478D">
      <w:pPr>
        <w:pStyle w:val="TJ2"/>
        <w:tabs>
          <w:tab w:val="right" w:leader="dot" w:pos="8494"/>
        </w:tabs>
        <w:rPr>
          <w:rFonts w:asciiTheme="minorHAnsi" w:eastAsiaTheme="minorEastAsia" w:hAnsiTheme="minorHAnsi" w:cstheme="minorBidi"/>
          <w:noProof/>
          <w:sz w:val="22"/>
          <w:szCs w:val="22"/>
          <w:lang w:eastAsia="hu-HU"/>
        </w:rPr>
      </w:pPr>
      <w:hyperlink w:anchor="_Toc20666706" w:history="1">
        <w:r w:rsidR="008B2F95" w:rsidRPr="001F62E2">
          <w:rPr>
            <w:rStyle w:val="Hiperhivatkozs"/>
            <w:noProof/>
          </w:rPr>
          <w:t>2.7 Bootstrap</w:t>
        </w:r>
        <w:r w:rsidR="008B2F95">
          <w:rPr>
            <w:noProof/>
            <w:webHidden/>
          </w:rPr>
          <w:tab/>
        </w:r>
        <w:r w:rsidR="008B2F95">
          <w:rPr>
            <w:noProof/>
            <w:webHidden/>
          </w:rPr>
          <w:fldChar w:fldCharType="begin"/>
        </w:r>
        <w:r w:rsidR="008B2F95">
          <w:rPr>
            <w:noProof/>
            <w:webHidden/>
          </w:rPr>
          <w:instrText xml:space="preserve"> PAGEREF _Toc20666706 \h </w:instrText>
        </w:r>
        <w:r w:rsidR="008B2F95">
          <w:rPr>
            <w:noProof/>
            <w:webHidden/>
          </w:rPr>
        </w:r>
        <w:r w:rsidR="008B2F95">
          <w:rPr>
            <w:noProof/>
            <w:webHidden/>
          </w:rPr>
          <w:fldChar w:fldCharType="separate"/>
        </w:r>
        <w:r w:rsidR="00BA578D">
          <w:rPr>
            <w:noProof/>
            <w:webHidden/>
          </w:rPr>
          <w:t>21</w:t>
        </w:r>
        <w:r w:rsidR="008B2F95">
          <w:rPr>
            <w:noProof/>
            <w:webHidden/>
          </w:rPr>
          <w:fldChar w:fldCharType="end"/>
        </w:r>
      </w:hyperlink>
    </w:p>
    <w:p w14:paraId="6AFB9544" w14:textId="2B1E5F43" w:rsidR="008B2F95" w:rsidRDefault="0042478D">
      <w:pPr>
        <w:pStyle w:val="TJ2"/>
        <w:tabs>
          <w:tab w:val="right" w:leader="dot" w:pos="8494"/>
        </w:tabs>
        <w:rPr>
          <w:rFonts w:asciiTheme="minorHAnsi" w:eastAsiaTheme="minorEastAsia" w:hAnsiTheme="minorHAnsi" w:cstheme="minorBidi"/>
          <w:noProof/>
          <w:sz w:val="22"/>
          <w:szCs w:val="22"/>
          <w:lang w:eastAsia="hu-HU"/>
        </w:rPr>
      </w:pPr>
      <w:hyperlink w:anchor="_Toc20666707" w:history="1">
        <w:r w:rsidR="008B2F95" w:rsidRPr="001F62E2">
          <w:rPr>
            <w:rStyle w:val="Hiperhivatkozs"/>
            <w:noProof/>
          </w:rPr>
          <w:t>2.8 xUnit.net</w:t>
        </w:r>
        <w:r w:rsidR="008B2F95">
          <w:rPr>
            <w:noProof/>
            <w:webHidden/>
          </w:rPr>
          <w:tab/>
        </w:r>
        <w:r w:rsidR="008B2F95">
          <w:rPr>
            <w:noProof/>
            <w:webHidden/>
          </w:rPr>
          <w:fldChar w:fldCharType="begin"/>
        </w:r>
        <w:r w:rsidR="008B2F95">
          <w:rPr>
            <w:noProof/>
            <w:webHidden/>
          </w:rPr>
          <w:instrText xml:space="preserve"> PAGEREF _Toc20666707 \h </w:instrText>
        </w:r>
        <w:r w:rsidR="008B2F95">
          <w:rPr>
            <w:noProof/>
            <w:webHidden/>
          </w:rPr>
        </w:r>
        <w:r w:rsidR="008B2F95">
          <w:rPr>
            <w:noProof/>
            <w:webHidden/>
          </w:rPr>
          <w:fldChar w:fldCharType="separate"/>
        </w:r>
        <w:r w:rsidR="00BA578D">
          <w:rPr>
            <w:noProof/>
            <w:webHidden/>
          </w:rPr>
          <w:t>22</w:t>
        </w:r>
        <w:r w:rsidR="008B2F95">
          <w:rPr>
            <w:noProof/>
            <w:webHidden/>
          </w:rPr>
          <w:fldChar w:fldCharType="end"/>
        </w:r>
      </w:hyperlink>
    </w:p>
    <w:p w14:paraId="509A4DC9" w14:textId="7B52D9C4" w:rsidR="008B2F95" w:rsidRDefault="0042478D">
      <w:pPr>
        <w:pStyle w:val="TJ1"/>
        <w:rPr>
          <w:rFonts w:asciiTheme="minorHAnsi" w:eastAsiaTheme="minorEastAsia" w:hAnsiTheme="minorHAnsi" w:cstheme="minorBidi"/>
          <w:b w:val="0"/>
          <w:noProof/>
          <w:sz w:val="22"/>
          <w:szCs w:val="22"/>
          <w:lang w:eastAsia="hu-HU"/>
        </w:rPr>
      </w:pPr>
      <w:hyperlink w:anchor="_Toc20666708" w:history="1">
        <w:r w:rsidR="008B2F95" w:rsidRPr="001F62E2">
          <w:rPr>
            <w:rStyle w:val="Hiperhivatkozs"/>
            <w:noProof/>
          </w:rPr>
          <w:t>3 Követelmények</w:t>
        </w:r>
        <w:r w:rsidR="008B2F95">
          <w:rPr>
            <w:noProof/>
            <w:webHidden/>
          </w:rPr>
          <w:tab/>
        </w:r>
        <w:r w:rsidR="008B2F95">
          <w:rPr>
            <w:noProof/>
            <w:webHidden/>
          </w:rPr>
          <w:fldChar w:fldCharType="begin"/>
        </w:r>
        <w:r w:rsidR="008B2F95">
          <w:rPr>
            <w:noProof/>
            <w:webHidden/>
          </w:rPr>
          <w:instrText xml:space="preserve"> PAGEREF _Toc20666708 \h </w:instrText>
        </w:r>
        <w:r w:rsidR="008B2F95">
          <w:rPr>
            <w:noProof/>
            <w:webHidden/>
          </w:rPr>
        </w:r>
        <w:r w:rsidR="008B2F95">
          <w:rPr>
            <w:noProof/>
            <w:webHidden/>
          </w:rPr>
          <w:fldChar w:fldCharType="separate"/>
        </w:r>
        <w:r w:rsidR="00BA578D">
          <w:rPr>
            <w:noProof/>
            <w:webHidden/>
          </w:rPr>
          <w:t>24</w:t>
        </w:r>
        <w:r w:rsidR="008B2F95">
          <w:rPr>
            <w:noProof/>
            <w:webHidden/>
          </w:rPr>
          <w:fldChar w:fldCharType="end"/>
        </w:r>
      </w:hyperlink>
    </w:p>
    <w:p w14:paraId="4AA6EA11" w14:textId="27D9972B" w:rsidR="008B2F95" w:rsidRDefault="0042478D">
      <w:pPr>
        <w:pStyle w:val="TJ1"/>
        <w:rPr>
          <w:rFonts w:asciiTheme="minorHAnsi" w:eastAsiaTheme="minorEastAsia" w:hAnsiTheme="minorHAnsi" w:cstheme="minorBidi"/>
          <w:b w:val="0"/>
          <w:noProof/>
          <w:sz w:val="22"/>
          <w:szCs w:val="22"/>
          <w:lang w:eastAsia="hu-HU"/>
        </w:rPr>
      </w:pPr>
      <w:hyperlink w:anchor="_Toc20666709" w:history="1">
        <w:r w:rsidR="008B2F95" w:rsidRPr="001F62E2">
          <w:rPr>
            <w:rStyle w:val="Hiperhivatkozs"/>
            <w:noProof/>
          </w:rPr>
          <w:t>4 Architektúra</w:t>
        </w:r>
        <w:r w:rsidR="008B2F95">
          <w:rPr>
            <w:noProof/>
            <w:webHidden/>
          </w:rPr>
          <w:tab/>
        </w:r>
        <w:r w:rsidR="008B2F95">
          <w:rPr>
            <w:noProof/>
            <w:webHidden/>
          </w:rPr>
          <w:fldChar w:fldCharType="begin"/>
        </w:r>
        <w:r w:rsidR="008B2F95">
          <w:rPr>
            <w:noProof/>
            <w:webHidden/>
          </w:rPr>
          <w:instrText xml:space="preserve"> PAGEREF _Toc20666709 \h </w:instrText>
        </w:r>
        <w:r w:rsidR="008B2F95">
          <w:rPr>
            <w:noProof/>
            <w:webHidden/>
          </w:rPr>
        </w:r>
        <w:r w:rsidR="008B2F95">
          <w:rPr>
            <w:noProof/>
            <w:webHidden/>
          </w:rPr>
          <w:fldChar w:fldCharType="separate"/>
        </w:r>
        <w:r w:rsidR="00BA578D">
          <w:rPr>
            <w:noProof/>
            <w:webHidden/>
          </w:rPr>
          <w:t>25</w:t>
        </w:r>
        <w:r w:rsidR="008B2F95">
          <w:rPr>
            <w:noProof/>
            <w:webHidden/>
          </w:rPr>
          <w:fldChar w:fldCharType="end"/>
        </w:r>
      </w:hyperlink>
    </w:p>
    <w:p w14:paraId="006E640C" w14:textId="64A6B945" w:rsidR="008B2F95" w:rsidRDefault="0042478D">
      <w:pPr>
        <w:pStyle w:val="TJ1"/>
        <w:rPr>
          <w:rFonts w:asciiTheme="minorHAnsi" w:eastAsiaTheme="minorEastAsia" w:hAnsiTheme="minorHAnsi" w:cstheme="minorBidi"/>
          <w:b w:val="0"/>
          <w:noProof/>
          <w:sz w:val="22"/>
          <w:szCs w:val="22"/>
          <w:lang w:eastAsia="hu-HU"/>
        </w:rPr>
      </w:pPr>
      <w:hyperlink w:anchor="_Toc20666710" w:history="1">
        <w:r w:rsidR="008B2F95" w:rsidRPr="001F62E2">
          <w:rPr>
            <w:rStyle w:val="Hiperhivatkozs"/>
            <w:noProof/>
          </w:rPr>
          <w:t>5 Megvalósítás</w:t>
        </w:r>
        <w:r w:rsidR="008B2F95">
          <w:rPr>
            <w:noProof/>
            <w:webHidden/>
          </w:rPr>
          <w:tab/>
        </w:r>
        <w:r w:rsidR="008B2F95">
          <w:rPr>
            <w:noProof/>
            <w:webHidden/>
          </w:rPr>
          <w:fldChar w:fldCharType="begin"/>
        </w:r>
        <w:r w:rsidR="008B2F95">
          <w:rPr>
            <w:noProof/>
            <w:webHidden/>
          </w:rPr>
          <w:instrText xml:space="preserve"> PAGEREF _Toc20666710 \h </w:instrText>
        </w:r>
        <w:r w:rsidR="008B2F95">
          <w:rPr>
            <w:noProof/>
            <w:webHidden/>
          </w:rPr>
        </w:r>
        <w:r w:rsidR="008B2F95">
          <w:rPr>
            <w:noProof/>
            <w:webHidden/>
          </w:rPr>
          <w:fldChar w:fldCharType="separate"/>
        </w:r>
        <w:r w:rsidR="00BA578D">
          <w:rPr>
            <w:noProof/>
            <w:webHidden/>
          </w:rPr>
          <w:t>26</w:t>
        </w:r>
        <w:r w:rsidR="008B2F95">
          <w:rPr>
            <w:noProof/>
            <w:webHidden/>
          </w:rPr>
          <w:fldChar w:fldCharType="end"/>
        </w:r>
      </w:hyperlink>
    </w:p>
    <w:p w14:paraId="2600D9FB" w14:textId="0D6B2B14" w:rsidR="008B2F95" w:rsidRDefault="0042478D">
      <w:pPr>
        <w:pStyle w:val="TJ1"/>
        <w:rPr>
          <w:rFonts w:asciiTheme="minorHAnsi" w:eastAsiaTheme="minorEastAsia" w:hAnsiTheme="minorHAnsi" w:cstheme="minorBidi"/>
          <w:b w:val="0"/>
          <w:noProof/>
          <w:sz w:val="22"/>
          <w:szCs w:val="22"/>
          <w:lang w:eastAsia="hu-HU"/>
        </w:rPr>
      </w:pPr>
      <w:hyperlink w:anchor="_Toc20666711" w:history="1">
        <w:r w:rsidR="008B2F95" w:rsidRPr="001F62E2">
          <w:rPr>
            <w:rStyle w:val="Hiperhivatkozs"/>
            <w:noProof/>
          </w:rPr>
          <w:t>6 Értékelés</w:t>
        </w:r>
        <w:r w:rsidR="008B2F95">
          <w:rPr>
            <w:noProof/>
            <w:webHidden/>
          </w:rPr>
          <w:tab/>
        </w:r>
        <w:r w:rsidR="008B2F95">
          <w:rPr>
            <w:noProof/>
            <w:webHidden/>
          </w:rPr>
          <w:fldChar w:fldCharType="begin"/>
        </w:r>
        <w:r w:rsidR="008B2F95">
          <w:rPr>
            <w:noProof/>
            <w:webHidden/>
          </w:rPr>
          <w:instrText xml:space="preserve"> PAGEREF _Toc20666711 \h </w:instrText>
        </w:r>
        <w:r w:rsidR="008B2F95">
          <w:rPr>
            <w:noProof/>
            <w:webHidden/>
          </w:rPr>
        </w:r>
        <w:r w:rsidR="008B2F95">
          <w:rPr>
            <w:noProof/>
            <w:webHidden/>
          </w:rPr>
          <w:fldChar w:fldCharType="separate"/>
        </w:r>
        <w:r w:rsidR="00BA578D">
          <w:rPr>
            <w:noProof/>
            <w:webHidden/>
          </w:rPr>
          <w:t>27</w:t>
        </w:r>
        <w:r w:rsidR="008B2F95">
          <w:rPr>
            <w:noProof/>
            <w:webHidden/>
          </w:rPr>
          <w:fldChar w:fldCharType="end"/>
        </w:r>
      </w:hyperlink>
    </w:p>
    <w:p w14:paraId="09B73FD0" w14:textId="02A266E3" w:rsidR="008B2F95" w:rsidRDefault="0042478D">
      <w:pPr>
        <w:pStyle w:val="TJ1"/>
        <w:rPr>
          <w:rFonts w:asciiTheme="minorHAnsi" w:eastAsiaTheme="minorEastAsia" w:hAnsiTheme="minorHAnsi" w:cstheme="minorBidi"/>
          <w:b w:val="0"/>
          <w:noProof/>
          <w:sz w:val="22"/>
          <w:szCs w:val="22"/>
          <w:lang w:eastAsia="hu-HU"/>
        </w:rPr>
      </w:pPr>
      <w:hyperlink w:anchor="_Toc20666712" w:history="1">
        <w:r w:rsidR="008B2F95" w:rsidRPr="001F62E2">
          <w:rPr>
            <w:rStyle w:val="Hiperhivatkozs"/>
            <w:noProof/>
          </w:rPr>
          <w:t>7 Irodalomjegyzék</w:t>
        </w:r>
        <w:r w:rsidR="008B2F95">
          <w:rPr>
            <w:noProof/>
            <w:webHidden/>
          </w:rPr>
          <w:tab/>
        </w:r>
        <w:r w:rsidR="008B2F95">
          <w:rPr>
            <w:noProof/>
            <w:webHidden/>
          </w:rPr>
          <w:fldChar w:fldCharType="begin"/>
        </w:r>
        <w:r w:rsidR="008B2F95">
          <w:rPr>
            <w:noProof/>
            <w:webHidden/>
          </w:rPr>
          <w:instrText xml:space="preserve"> PAGEREF _Toc20666712 \h </w:instrText>
        </w:r>
        <w:r w:rsidR="008B2F95">
          <w:rPr>
            <w:noProof/>
            <w:webHidden/>
          </w:rPr>
        </w:r>
        <w:r w:rsidR="008B2F95">
          <w:rPr>
            <w:noProof/>
            <w:webHidden/>
          </w:rPr>
          <w:fldChar w:fldCharType="separate"/>
        </w:r>
        <w:r w:rsidR="00BA578D">
          <w:rPr>
            <w:noProof/>
            <w:webHidden/>
          </w:rPr>
          <w:t>28</w:t>
        </w:r>
        <w:r w:rsidR="008B2F95">
          <w:rPr>
            <w:noProof/>
            <w:webHidden/>
          </w:rPr>
          <w:fldChar w:fldCharType="end"/>
        </w:r>
      </w:hyperlink>
    </w:p>
    <w:p w14:paraId="5617D46F" w14:textId="7B45FEAB" w:rsidR="008B2F95" w:rsidRDefault="0042478D">
      <w:pPr>
        <w:pStyle w:val="TJ1"/>
        <w:rPr>
          <w:rFonts w:asciiTheme="minorHAnsi" w:eastAsiaTheme="minorEastAsia" w:hAnsiTheme="minorHAnsi" w:cstheme="minorBidi"/>
          <w:b w:val="0"/>
          <w:noProof/>
          <w:sz w:val="22"/>
          <w:szCs w:val="22"/>
          <w:lang w:eastAsia="hu-HU"/>
        </w:rPr>
      </w:pPr>
      <w:hyperlink w:anchor="_Toc20666713" w:history="1">
        <w:r w:rsidR="008B2F95" w:rsidRPr="001F62E2">
          <w:rPr>
            <w:rStyle w:val="Hiperhivatkozs"/>
            <w:noProof/>
          </w:rPr>
          <w:t>8 Utolsó simítások</w:t>
        </w:r>
        <w:r w:rsidR="008B2F95">
          <w:rPr>
            <w:noProof/>
            <w:webHidden/>
          </w:rPr>
          <w:tab/>
        </w:r>
        <w:r w:rsidR="008B2F95">
          <w:rPr>
            <w:noProof/>
            <w:webHidden/>
          </w:rPr>
          <w:fldChar w:fldCharType="begin"/>
        </w:r>
        <w:r w:rsidR="008B2F95">
          <w:rPr>
            <w:noProof/>
            <w:webHidden/>
          </w:rPr>
          <w:instrText xml:space="preserve"> PAGEREF _Toc20666713 \h </w:instrText>
        </w:r>
        <w:r w:rsidR="008B2F95">
          <w:rPr>
            <w:noProof/>
            <w:webHidden/>
          </w:rPr>
        </w:r>
        <w:r w:rsidR="008B2F95">
          <w:rPr>
            <w:noProof/>
            <w:webHidden/>
          </w:rPr>
          <w:fldChar w:fldCharType="separate"/>
        </w:r>
        <w:r w:rsidR="00BA578D">
          <w:rPr>
            <w:noProof/>
            <w:webHidden/>
          </w:rPr>
          <w:t>29</w:t>
        </w:r>
        <w:r w:rsidR="008B2F95">
          <w:rPr>
            <w:noProof/>
            <w:webHidden/>
          </w:rPr>
          <w:fldChar w:fldCharType="end"/>
        </w:r>
      </w:hyperlink>
    </w:p>
    <w:p w14:paraId="6B3D7B8E" w14:textId="77777777" w:rsidR="00730B3C" w:rsidRDefault="00730B3C">
      <w:r>
        <w:rPr>
          <w:b/>
          <w:bCs/>
        </w:rPr>
        <w:fldChar w:fldCharType="end"/>
      </w:r>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Hozzájárulok, hogy a jelen munkám alapadatait (</w:t>
      </w:r>
      <w:proofErr w:type="gramStart"/>
      <w:r w:rsidRPr="00EE1A1F">
        <w:t>szerző(</w:t>
      </w:r>
      <w:proofErr w:type="gramEnd"/>
      <w:r w:rsidRPr="00EE1A1F">
        <w:t xml:space="preserve">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41B83E25"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E00B48">
        <w:rPr>
          <w:noProof/>
        </w:rPr>
        <w:t>2019. 11. 05.</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0666685"/>
      <w:r w:rsidRPr="00B50CAA">
        <w:lastRenderedPageBreak/>
        <w:t>Összefoglaló</w:t>
      </w:r>
      <w:bookmarkEnd w:id="1"/>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2" w:name="_Toc20666686"/>
      <w:r w:rsidRPr="00B50CAA">
        <w:lastRenderedPageBreak/>
        <w:t>Abstract</w:t>
      </w:r>
      <w:bookmarkEnd w:id="2"/>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3" w:name="_Toc332797397"/>
      <w:bookmarkStart w:id="4" w:name="_Toc20666687"/>
      <w:commentRangeStart w:id="5"/>
      <w:r>
        <w:lastRenderedPageBreak/>
        <w:t>Bevezetés</w:t>
      </w:r>
      <w:bookmarkEnd w:id="3"/>
      <w:bookmarkEnd w:id="4"/>
      <w:commentRangeEnd w:id="5"/>
      <w:r w:rsidR="00925538">
        <w:rPr>
          <w:rStyle w:val="Jegyzethivatkozs"/>
          <w:rFonts w:cs="Times New Roman"/>
          <w:b w:val="0"/>
          <w:bCs w:val="0"/>
          <w:kern w:val="0"/>
        </w:rPr>
        <w:commentReference w:id="5"/>
      </w:r>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3CD90796"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w:t>
      </w:r>
      <w:proofErr w:type="gramStart"/>
      <w:r w:rsidR="00351018">
        <w:t>a .NET</w:t>
      </w:r>
      <w:proofErr w:type="gramEnd"/>
      <w:r w:rsidR="00351018">
        <w:t xml:space="preserve"> Standard </w:t>
      </w:r>
      <w:sdt>
        <w:sdtPr>
          <w:id w:val="152880305"/>
          <w:citation/>
        </w:sdtPr>
        <w:sdtContent>
          <w:r w:rsidR="00351018">
            <w:fldChar w:fldCharType="begin"/>
          </w:r>
          <w:r w:rsidR="00351018">
            <w:instrText xml:space="preserve"> CITATION Mic193 \l 1038 </w:instrText>
          </w:r>
          <w:r w:rsidR="00351018">
            <w:fldChar w:fldCharType="separate"/>
          </w:r>
          <w:r w:rsidR="00351018">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351018">
            <w:rPr>
              <w:noProof/>
            </w:rPr>
            <w:t xml:space="preserve"> [3]</w:t>
          </w:r>
          <w:r w:rsidR="00351018">
            <w:fldChar w:fldCharType="end"/>
          </w:r>
        </w:sdtContent>
      </w:sdt>
      <w:r w:rsidR="00351018">
        <w:t xml:space="preserve"> technológiát is, ami az adatok tárolását segíti relációs adatbázisban. </w:t>
      </w:r>
    </w:p>
    <w:p w14:paraId="4E123073" w14:textId="25C175FE" w:rsidR="0085482B" w:rsidRDefault="00351018" w:rsidP="00C8735B">
      <w:r>
        <w:lastRenderedPageBreak/>
        <w:t>A szerverem megvalósításához az ASP</w:t>
      </w:r>
      <w:proofErr w:type="gramStart"/>
      <w:r>
        <w:t>.NET</w:t>
      </w:r>
      <w:proofErr w:type="gramEnd"/>
      <w:r>
        <w:t xml:space="preserve">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6F27D4">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370411">
      <w:pPr>
        <w:pStyle w:val="Cmsor1"/>
      </w:pPr>
      <w:bookmarkStart w:id="10" w:name="_Toc499983732"/>
      <w:bookmarkStart w:id="11" w:name="_Toc6931412"/>
      <w:bookmarkStart w:id="12" w:name="_Toc20666688"/>
      <w:bookmarkStart w:id="13" w:name="_Toc332797403"/>
      <w:r>
        <w:lastRenderedPageBreak/>
        <w:t>Technológiák bemutatása</w:t>
      </w:r>
      <w:bookmarkEnd w:id="10"/>
      <w:bookmarkEnd w:id="11"/>
      <w:bookmarkEnd w:id="12"/>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0666689"/>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0666690"/>
      <w:r>
        <w:lastRenderedPageBreak/>
        <w:t>TypeScript</w:t>
      </w:r>
      <w:bookmarkEnd w:id="22"/>
    </w:p>
    <w:p w14:paraId="043AC217" w14:textId="77777777"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3168FE">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0666691"/>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0666692"/>
      <w:r>
        <w:t>Felépítés</w:t>
      </w:r>
      <w:bookmarkEnd w:id="26"/>
    </w:p>
    <w:p w14:paraId="338BEF56" w14:textId="79D5784F" w:rsidR="00567C89" w:rsidRDefault="00E87DA7" w:rsidP="00E87DA7">
      <w:r>
        <w:t xml:space="preserve">Az alap építő kövei az </w:t>
      </w:r>
      <w:r w:rsidRPr="00567C89">
        <w:rPr>
          <w:i/>
        </w:rPr>
        <w:t>NgModule</w:t>
      </w:r>
      <w:r>
        <w:t xml:space="preserve">-ok, </w:t>
      </w:r>
      <w:proofErr w:type="gramStart"/>
      <w:r>
        <w:t>melyek</w:t>
      </w:r>
      <w:commentRangeStart w:id="27"/>
      <w:commentRangeEnd w:id="27"/>
      <w:proofErr w:type="gramEnd"/>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0666693"/>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77777777" w:rsidR="00011B86" w:rsidRDefault="00011B86" w:rsidP="00011B86">
      <w:pPr>
        <w:pStyle w:val="Kd"/>
        <w:rPr>
          <w:rStyle w:val="pln"/>
          <w:rFonts w:ascii="Courier New" w:hAnsi="Courier New" w:cs="Courier New"/>
          <w:color w:val="000000"/>
          <w:sz w:val="19"/>
          <w:szCs w:val="19"/>
        </w:rPr>
      </w:pPr>
      <w:proofErr w:type="gramStart"/>
      <w:r>
        <w:rPr>
          <w:rStyle w:val="kwd"/>
          <w:rFonts w:ascii="Courier New" w:hAnsi="Courier New" w:cs="Courier New"/>
          <w:color w:val="0000FF"/>
          <w:sz w:val="19"/>
          <w:szCs w:val="19"/>
        </w:rPr>
        <w:t>import</w:t>
      </w:r>
      <w:proofErr w:type="gram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77777777" w:rsidR="00011B86" w:rsidRDefault="00011B86" w:rsidP="00011B86">
      <w:pPr>
        <w:pStyle w:val="Kd"/>
        <w:rPr>
          <w:rStyle w:val="pln"/>
          <w:rFonts w:ascii="Courier New" w:hAnsi="Courier New" w:cs="Courier New"/>
          <w:color w:val="000000"/>
          <w:sz w:val="19"/>
          <w:szCs w:val="19"/>
        </w:rPr>
      </w:pPr>
      <w:proofErr w:type="gramStart"/>
      <w:r>
        <w:rPr>
          <w:rStyle w:val="kwd"/>
          <w:rFonts w:ascii="Courier New" w:hAnsi="Courier New" w:cs="Courier New"/>
          <w:color w:val="0000FF"/>
          <w:sz w:val="19"/>
          <w:szCs w:val="19"/>
        </w:rPr>
        <w:t>import</w:t>
      </w:r>
      <w:proofErr w:type="gram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77777777" w:rsidR="000B59DB" w:rsidRDefault="00011B86" w:rsidP="000B59DB">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proofErr w:type="gramStart"/>
      <w:r>
        <w:rPr>
          <w:rStyle w:val="pun"/>
          <w:rFonts w:ascii="Courier New" w:hAnsi="Courier New" w:cs="Courier New"/>
          <w:color w:val="666600"/>
          <w:sz w:val="19"/>
          <w:szCs w:val="19"/>
        </w:rPr>
        <w:t>{</w:t>
      </w:r>
      <w:proofErr w:type="gramEnd"/>
      <w:r>
        <w:rPr>
          <w:rStyle w:val="pln"/>
          <w:rFonts w:ascii="Courier New" w:hAnsi="Courier New" w:cs="Courier New"/>
          <w:color w:val="000000"/>
          <w:sz w:val="19"/>
          <w:szCs w:val="19"/>
        </w:rPr>
        <w:t xml:space="preserve"> </w:t>
      </w:r>
    </w:p>
    <w:p w14:paraId="02E3CF47"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roofErr w:type="gramStart"/>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proofErr w:type="gramEnd"/>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0B59DB">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roofErr w:type="gramStart"/>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roofErr w:type="gramEnd"/>
      <w:r w:rsidR="00011B86">
        <w:rPr>
          <w:rStyle w:val="pun"/>
          <w:rFonts w:ascii="Courier New" w:hAnsi="Courier New" w:cs="Courier New"/>
          <w:color w:val="666600"/>
          <w:sz w:val="19"/>
          <w:szCs w:val="19"/>
        </w:rPr>
        <w:t>,</w:t>
      </w:r>
    </w:p>
    <w:p w14:paraId="4CBC86CE"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roofErr w:type="gramStart"/>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roofErr w:type="gramEnd"/>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roofErr w:type="gramStart"/>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roofErr w:type="gramEnd"/>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roofErr w:type="gramStart"/>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roofErr w:type="gramEnd"/>
      <w:r w:rsidR="00011B86">
        <w:rPr>
          <w:rStyle w:val="pln"/>
          <w:rFonts w:ascii="Courier New" w:hAnsi="Courier New" w:cs="Courier New"/>
          <w:color w:val="000000"/>
          <w:sz w:val="19"/>
          <w:szCs w:val="19"/>
        </w:rPr>
        <w:t xml:space="preserve"> </w:t>
      </w:r>
    </w:p>
    <w:p w14:paraId="70A4618A" w14:textId="77777777" w:rsidR="00011B86" w:rsidRDefault="00011B86" w:rsidP="00011B86">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011B86">
      <w:pPr>
        <w:pStyle w:val="Kd"/>
        <w:rPr>
          <w:rStyle w:val="pun"/>
          <w:rFonts w:ascii="Courier New" w:hAnsi="Courier New" w:cs="Courier New"/>
          <w:color w:val="666600"/>
          <w:sz w:val="19"/>
          <w:szCs w:val="19"/>
        </w:rPr>
      </w:pPr>
      <w:proofErr w:type="gramStart"/>
      <w:r>
        <w:rPr>
          <w:rStyle w:val="kwd"/>
          <w:rFonts w:ascii="Courier New" w:hAnsi="Courier New" w:cs="Courier New"/>
          <w:color w:val="0000FF"/>
          <w:sz w:val="19"/>
          <w:szCs w:val="19"/>
        </w:rPr>
        <w:t>export</w:t>
      </w:r>
      <w:proofErr w:type="gramEnd"/>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42F1C326" w:rsidR="002931BC" w:rsidRDefault="00F51066" w:rsidP="002D02EC">
      <w:pPr>
        <w:pStyle w:val="Kpalrs"/>
      </w:pPr>
      <w:r>
        <w:fldChar w:fldCharType="begin"/>
      </w:r>
      <w:r>
        <w:instrText xml:space="preserve"> SEQ ábra \* ARABIC </w:instrText>
      </w:r>
      <w:r>
        <w:fldChar w:fldCharType="separate"/>
      </w:r>
      <w:r w:rsidR="004F74AF">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B471B7">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0666694"/>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0666695"/>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B471B7">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77777777" w:rsidR="00B471B7" w:rsidRDefault="00B471B7" w:rsidP="00B471B7">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w:t>
      </w:r>
      <w:proofErr w:type="gramStart"/>
      <w:r w:rsidR="00725ED7">
        <w:rPr>
          <w:rStyle w:val="atv"/>
          <w:rFonts w:ascii="Courier New" w:hAnsi="Courier New" w:cs="Courier New"/>
          <w:color w:val="880000"/>
          <w:sz w:val="19"/>
          <w:szCs w:val="19"/>
        </w:rPr>
        <w:t>selectHero(</w:t>
      </w:r>
      <w:proofErr w:type="gramEnd"/>
      <w:r w:rsidR="00725ED7">
        <w:rPr>
          <w:rStyle w:val="atv"/>
          <w:rFonts w:ascii="Courier New" w:hAnsi="Courier New" w:cs="Courier New"/>
          <w:color w:val="880000"/>
          <w:sz w:val="19"/>
          <w:szCs w:val="19"/>
        </w:rPr>
        <w:t>hero)"</w:t>
      </w:r>
      <w:r w:rsidR="00725ED7">
        <w:rPr>
          <w:rStyle w:val="tag"/>
          <w:rFonts w:ascii="Courier New" w:hAnsi="Courier New" w:cs="Courier New"/>
          <w:color w:val="000088"/>
          <w:sz w:val="19"/>
          <w:szCs w:val="19"/>
        </w:rPr>
        <w:t>&gt;</w:t>
      </w:r>
    </w:p>
    <w:p w14:paraId="4C30599D" w14:textId="77777777" w:rsidR="00725ED7" w:rsidRDefault="00725ED7" w:rsidP="00B471B7">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725ED7">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725ED7">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5CE79746" w:rsidR="00075B31" w:rsidRDefault="00F51066" w:rsidP="002D02EC">
      <w:pPr>
        <w:pStyle w:val="Kpalrs"/>
        <w:rPr>
          <w:noProof/>
        </w:rPr>
      </w:pPr>
      <w:r>
        <w:fldChar w:fldCharType="begin"/>
      </w:r>
      <w:r>
        <w:instrText xml:space="preserve"> SEQ ábra \* ARABIC </w:instrText>
      </w:r>
      <w:r>
        <w:fldChar w:fldCharType="separate"/>
      </w:r>
      <w:r w:rsidR="004F74AF">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0666696"/>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w:t>
      </w:r>
      <w:proofErr w:type="gramStart"/>
      <w:r w:rsidR="00586FBD">
        <w:t>a</w:t>
      </w:r>
      <w:proofErr w:type="gramEnd"/>
      <w:r w:rsidR="00586FBD">
        <w:t xml:space="preserve">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0666697"/>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7AEA13B4" w:rsidR="00880E89" w:rsidRDefault="00F51066" w:rsidP="002D02EC">
      <w:pPr>
        <w:pStyle w:val="Kpalrs"/>
      </w:pPr>
      <w:r>
        <w:fldChar w:fldCharType="begin"/>
      </w:r>
      <w:r>
        <w:instrText xml:space="preserve"> SEQ ábra \* ARABIC </w:instrText>
      </w:r>
      <w:r>
        <w:fldChar w:fldCharType="separate"/>
      </w:r>
      <w:r w:rsidR="004F74AF">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880E89">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0666698"/>
      <w:r>
        <w:t>Entity Framework Core</w:t>
      </w:r>
      <w:bookmarkEnd w:id="47"/>
      <w:bookmarkEnd w:id="48"/>
    </w:p>
    <w:p w14:paraId="4D72D47E" w14:textId="7B602EFF"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w:t>
      </w:r>
      <w:proofErr w:type="gramStart"/>
      <w:r>
        <w:t>elemeit .NET</w:t>
      </w:r>
      <w:proofErr w:type="gramEnd"/>
      <w:r>
        <w:t xml:space="preserve">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990F3C">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proofErr w:type="gramStart"/>
      <w:r w:rsidR="004B18DD">
        <w:t xml:space="preserve">két </w:t>
      </w:r>
      <w:r w:rsidR="00586FBD">
        <w:t xml:space="preserve"> fő</w:t>
      </w:r>
      <w:proofErr w:type="gramEnd"/>
      <w:r w:rsidR="00586FBD">
        <w:t xml:space="preserve">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0666699"/>
      <w:r>
        <w:t>ASP</w:t>
      </w:r>
      <w:proofErr w:type="gramStart"/>
      <w:r>
        <w:t>.NET</w:t>
      </w:r>
      <w:proofErr w:type="gramEnd"/>
      <w:r>
        <w:t xml:space="preserve"> Core</w:t>
      </w:r>
      <w:bookmarkEnd w:id="50"/>
      <w:bookmarkEnd w:id="51"/>
    </w:p>
    <w:p w14:paraId="2C5BD268" w14:textId="0E607735" w:rsidR="00370411" w:rsidRDefault="00370411" w:rsidP="00A94FEA">
      <w:r>
        <w:t>Az ASP</w:t>
      </w:r>
      <w:proofErr w:type="gramStart"/>
      <w:r>
        <w:t>.NET</w:t>
      </w:r>
      <w:proofErr w:type="gramEnd"/>
      <w:r>
        <w:t xml:space="preserve"> Core egy keresztplatformos, nagyteljesítményű és nyílt forráskódú keretrendszer, modern, felhő alapú alkalmazások készítésére. Ez a nagy ASP</w:t>
      </w:r>
      <w:proofErr w:type="gramStart"/>
      <w:r>
        <w:t>.NET</w:t>
      </w:r>
      <w:proofErr w:type="gramEnd"/>
      <w:r>
        <w:t xml:space="preserve">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w:t>
      </w:r>
      <w:proofErr w:type="gramStart"/>
      <w:r>
        <w:t>.NET</w:t>
      </w:r>
      <w:proofErr w:type="gramEnd"/>
      <w:r>
        <w:t xml:space="preserve">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w:t>
      </w:r>
      <w:proofErr w:type="gramStart"/>
      <w:r>
        <w:t>.NET</w:t>
      </w:r>
      <w:proofErr w:type="gramEnd"/>
      <w:r>
        <w:t xml:space="preserve">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0666700"/>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2AC91B27" w:rsidR="00370411" w:rsidRDefault="00F51066" w:rsidP="002D02EC">
      <w:pPr>
        <w:pStyle w:val="Kpalrs"/>
      </w:pPr>
      <w:r>
        <w:fldChar w:fldCharType="begin"/>
      </w:r>
      <w:r>
        <w:instrText xml:space="preserve"> SEQ ábra \* ARABIC </w:instrText>
      </w:r>
      <w:r>
        <w:fldChar w:fldCharType="separate"/>
      </w:r>
      <w:r w:rsidR="004F74AF">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990F3C">
            <w:rPr>
              <w:noProof/>
            </w:rPr>
            <w:t>[9]</w:t>
          </w:r>
          <w:r w:rsidR="00990F3C">
            <w:fldChar w:fldCharType="end"/>
          </w:r>
        </w:sdtContent>
      </w:sdt>
    </w:p>
    <w:p w14:paraId="379E17FC" w14:textId="77777777" w:rsidR="00370411" w:rsidRDefault="00A94FEA" w:rsidP="00370411">
      <w:pPr>
        <w:pStyle w:val="Cmsor3"/>
      </w:pPr>
      <w:bookmarkStart w:id="58" w:name="_Toc20666701"/>
      <w:r>
        <w:t>Web A</w:t>
      </w:r>
      <w:r w:rsidR="00990F3C">
        <w:t>PI</w:t>
      </w:r>
      <w:bookmarkEnd w:id="58"/>
    </w:p>
    <w:p w14:paraId="0C632E92" w14:textId="2B590F44" w:rsidR="00A94FEA" w:rsidRDefault="00A94FEA" w:rsidP="00A94FEA">
      <w:r>
        <w:t>Az ASP</w:t>
      </w:r>
      <w:proofErr w:type="gramStart"/>
      <w:r>
        <w:t>.NET</w:t>
      </w:r>
      <w:proofErr w:type="gramEnd"/>
      <w:r>
        <w:t xml:space="preserve">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4E8BE567" w:rsidR="00382803" w:rsidRDefault="00F51066" w:rsidP="002D02EC">
      <w:pPr>
        <w:pStyle w:val="Kpalrs"/>
      </w:pPr>
      <w:r>
        <w:fldChar w:fldCharType="begin"/>
      </w:r>
      <w:r>
        <w:instrText xml:space="preserve"> SEQ ábra \* ARABIC </w:instrText>
      </w:r>
      <w:r>
        <w:fldChar w:fldCharType="separate"/>
      </w:r>
      <w:r w:rsidR="004F74AF">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0" w:name="_Toc20666702"/>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043A577C" w:rsidR="0033494F" w:rsidRDefault="00F51066" w:rsidP="002D02EC">
      <w:pPr>
        <w:pStyle w:val="Kpalrs"/>
        <w:rPr>
          <w:noProof/>
        </w:rPr>
      </w:pPr>
      <w:r>
        <w:fldChar w:fldCharType="begin"/>
      </w:r>
      <w:r>
        <w:instrText xml:space="preserve"> SEQ ábra \* ARABIC </w:instrText>
      </w:r>
      <w:r>
        <w:fldChar w:fldCharType="separate"/>
      </w:r>
      <w:r w:rsidR="004F74AF">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813356">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7161A8">
      <w:pPr>
        <w:pStyle w:val="Kd"/>
        <w:rPr>
          <w:lang w:eastAsia="hu-HU"/>
        </w:rPr>
      </w:pPr>
      <w:r>
        <w:rPr>
          <w:color w:val="0000FF"/>
          <w:lang w:eastAsia="hu-HU"/>
        </w:rPr>
        <w:t>public</w:t>
      </w:r>
      <w:r>
        <w:rPr>
          <w:lang w:eastAsia="hu-HU"/>
        </w:rPr>
        <w:t xml:space="preserve"> </w:t>
      </w:r>
      <w:r>
        <w:rPr>
          <w:color w:val="0000FF"/>
          <w:lang w:eastAsia="hu-HU"/>
        </w:rPr>
        <w:t>void</w:t>
      </w:r>
      <w:r>
        <w:rPr>
          <w:lang w:eastAsia="hu-HU"/>
        </w:rPr>
        <w:t xml:space="preserve"> </w:t>
      </w:r>
      <w:proofErr w:type="gramStart"/>
      <w:r>
        <w:rPr>
          <w:lang w:eastAsia="hu-HU"/>
        </w:rPr>
        <w:t>Configure(</w:t>
      </w:r>
      <w:proofErr w:type="gramEnd"/>
      <w:r w:rsidRPr="003B26AE">
        <w:rPr>
          <w:color w:val="538135" w:themeColor="accent6" w:themeShade="BF"/>
          <w:lang w:eastAsia="hu-HU"/>
        </w:rPr>
        <w:t xml:space="preserve">IApplicationBuilder </w:t>
      </w:r>
      <w:r>
        <w:rPr>
          <w:lang w:eastAsia="hu-HU"/>
        </w:rPr>
        <w:t xml:space="preserve">app, </w:t>
      </w:r>
      <w:r w:rsidRPr="003B26AE">
        <w:rPr>
          <w:color w:val="538135" w:themeColor="accent6" w:themeShade="BF"/>
          <w:lang w:eastAsia="hu-HU"/>
        </w:rPr>
        <w:t xml:space="preserve">IHostingEnvironment </w:t>
      </w:r>
      <w:r>
        <w:rPr>
          <w:lang w:eastAsia="hu-HU"/>
        </w:rPr>
        <w:t>env)</w:t>
      </w:r>
    </w:p>
    <w:p w14:paraId="15E8642F" w14:textId="77777777" w:rsidR="007161A8" w:rsidRDefault="007161A8" w:rsidP="007161A8">
      <w:pPr>
        <w:pStyle w:val="Kd"/>
        <w:rPr>
          <w:lang w:eastAsia="hu-HU"/>
        </w:rPr>
      </w:pPr>
      <w:r>
        <w:rPr>
          <w:lang w:eastAsia="hu-HU"/>
        </w:rPr>
        <w:t>{</w:t>
      </w:r>
    </w:p>
    <w:p w14:paraId="0F582B94" w14:textId="77777777" w:rsidR="007161A8" w:rsidRDefault="00A6742D" w:rsidP="007161A8">
      <w:pPr>
        <w:pStyle w:val="Kd"/>
        <w:rPr>
          <w:lang w:eastAsia="hu-HU"/>
        </w:rPr>
      </w:pPr>
      <w:r>
        <w:rPr>
          <w:lang w:eastAsia="hu-HU"/>
        </w:rPr>
        <w:t xml:space="preserve"> </w:t>
      </w:r>
      <w:r w:rsidR="007161A8">
        <w:rPr>
          <w:lang w:eastAsia="hu-HU"/>
        </w:rPr>
        <w:t xml:space="preserve">   app</w:t>
      </w:r>
      <w:proofErr w:type="gramStart"/>
      <w:r w:rsidR="007161A8">
        <w:rPr>
          <w:lang w:eastAsia="hu-HU"/>
        </w:rPr>
        <w:t>.UseSpa</w:t>
      </w:r>
      <w:proofErr w:type="gramEnd"/>
      <w:r w:rsidR="007161A8">
        <w:rPr>
          <w:lang w:eastAsia="hu-HU"/>
        </w:rPr>
        <w:t>(spa =&gt;</w:t>
      </w:r>
    </w:p>
    <w:p w14:paraId="448C91B3" w14:textId="77777777" w:rsidR="007161A8" w:rsidRDefault="00A6742D" w:rsidP="007161A8">
      <w:pPr>
        <w:pStyle w:val="Kd"/>
        <w:rPr>
          <w:lang w:eastAsia="hu-HU"/>
        </w:rPr>
      </w:pPr>
      <w:r>
        <w:rPr>
          <w:lang w:eastAsia="hu-HU"/>
        </w:rPr>
        <w:t xml:space="preserve"> </w:t>
      </w:r>
      <w:r w:rsidR="007161A8">
        <w:rPr>
          <w:lang w:eastAsia="hu-HU"/>
        </w:rPr>
        <w:t xml:space="preserve">   {</w:t>
      </w:r>
    </w:p>
    <w:p w14:paraId="5FBE5E10"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spa</w:t>
      </w:r>
      <w:proofErr w:type="gramStart"/>
      <w:r>
        <w:rPr>
          <w:lang w:eastAsia="hu-HU"/>
        </w:rPr>
        <w:t>.Options</w:t>
      </w:r>
      <w:proofErr w:type="gramEnd"/>
      <w:r>
        <w:rPr>
          <w:lang w:eastAsia="hu-HU"/>
        </w:rPr>
        <w:t xml:space="preserve">.SourcePath = </w:t>
      </w:r>
      <w:r>
        <w:rPr>
          <w:color w:val="A31515"/>
          <w:lang w:eastAsia="hu-HU"/>
        </w:rPr>
        <w:t>"ClientApp"</w:t>
      </w:r>
      <w:r>
        <w:rPr>
          <w:lang w:eastAsia="hu-HU"/>
        </w:rPr>
        <w:t>;</w:t>
      </w:r>
    </w:p>
    <w:p w14:paraId="252B6414" w14:textId="77777777" w:rsidR="007161A8" w:rsidRDefault="007161A8" w:rsidP="007161A8">
      <w:pPr>
        <w:pStyle w:val="Kd"/>
        <w:rPr>
          <w:lang w:eastAsia="hu-HU"/>
        </w:rPr>
      </w:pPr>
    </w:p>
    <w:p w14:paraId="0CAB2C0F"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r>
        <w:rPr>
          <w:color w:val="0000FF"/>
          <w:lang w:eastAsia="hu-HU"/>
        </w:rPr>
        <w:t>if</w:t>
      </w:r>
      <w:r>
        <w:rPr>
          <w:lang w:eastAsia="hu-HU"/>
        </w:rPr>
        <w:t xml:space="preserve"> (env</w:t>
      </w:r>
      <w:proofErr w:type="gramStart"/>
      <w:r>
        <w:rPr>
          <w:lang w:eastAsia="hu-HU"/>
        </w:rPr>
        <w:t>.IsDevelopment</w:t>
      </w:r>
      <w:proofErr w:type="gramEnd"/>
      <w:r>
        <w:rPr>
          <w:lang w:eastAsia="hu-HU"/>
        </w:rPr>
        <w:t>())</w:t>
      </w:r>
    </w:p>
    <w:p w14:paraId="1DC5F84B"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4ED31B9A"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spa</w:t>
      </w:r>
      <w:proofErr w:type="gramStart"/>
      <w:r>
        <w:rPr>
          <w:lang w:eastAsia="hu-HU"/>
        </w:rPr>
        <w:t>.UseAngularCliServer</w:t>
      </w:r>
      <w:proofErr w:type="gramEnd"/>
      <w:r>
        <w:rPr>
          <w:lang w:eastAsia="hu-HU"/>
        </w:rPr>
        <w:t xml:space="preserve">(npmScript: </w:t>
      </w:r>
      <w:r>
        <w:rPr>
          <w:color w:val="A31515"/>
          <w:lang w:eastAsia="hu-HU"/>
        </w:rPr>
        <w:t>"start"</w:t>
      </w:r>
      <w:r>
        <w:rPr>
          <w:lang w:eastAsia="hu-HU"/>
        </w:rPr>
        <w:t>);</w:t>
      </w:r>
    </w:p>
    <w:p w14:paraId="13D6D24B"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334E3793"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5AB6E24F" w14:textId="77777777" w:rsidR="007161A8" w:rsidRDefault="007161A8" w:rsidP="007161A8">
      <w:pPr>
        <w:pStyle w:val="Kd"/>
        <w:rPr>
          <w:lang w:eastAsia="hu-HU"/>
        </w:rPr>
      </w:pPr>
      <w:r>
        <w:rPr>
          <w:lang w:eastAsia="hu-HU"/>
        </w:rPr>
        <w:t>}</w:t>
      </w:r>
    </w:p>
    <w:p w14:paraId="3514DDB9" w14:textId="77777777" w:rsidR="007161A8" w:rsidRDefault="007161A8" w:rsidP="007161A8">
      <w:pPr>
        <w:pStyle w:val="Cmsor3"/>
        <w:rPr>
          <w:lang w:eastAsia="hu-HU"/>
        </w:rPr>
      </w:pPr>
      <w:bookmarkStart w:id="62" w:name="_Toc20666703"/>
      <w:r>
        <w:rPr>
          <w:lang w:eastAsia="hu-HU"/>
        </w:rPr>
        <w:lastRenderedPageBreak/>
        <w:t>SignalR</w:t>
      </w:r>
      <w:bookmarkEnd w:id="62"/>
    </w:p>
    <w:p w14:paraId="7C8AC0B2" w14:textId="7384009B" w:rsidR="00CE1551" w:rsidRDefault="00CE1551" w:rsidP="00CE1551">
      <w:r>
        <w:t>Az ASP</w:t>
      </w:r>
      <w:proofErr w:type="gramStart"/>
      <w:r>
        <w:t>.NET</w:t>
      </w:r>
      <w:proofErr w:type="gramEnd"/>
      <w:r>
        <w:t xml:space="preserve">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617F2C">
      <w:pPr>
        <w:pStyle w:val="Cmsor4"/>
        <w:keepLines/>
        <w:spacing w:before="0" w:after="164" w:line="262" w:lineRule="auto"/>
        <w:ind w:left="10" w:right="1587" w:hanging="10"/>
        <w:jc w:val="left"/>
      </w:pPr>
      <w:bookmarkStart w:id="64" w:name="_Toc14841"/>
      <w:r>
        <w:t xml:space="preserve">Régebbi megoldások valós idejű </w:t>
      </w:r>
      <w:commentRangeStart w:id="65"/>
      <w:r>
        <w:t>web</w:t>
      </w:r>
      <w:r w:rsidR="00014A6D">
        <w:t xml:space="preserve"> </w:t>
      </w:r>
      <w:r>
        <w:t>alkalmazásokhoz</w:t>
      </w:r>
      <w:bookmarkEnd w:id="64"/>
      <w:commentRangeEnd w:id="65"/>
      <w:r w:rsidR="00C81F56">
        <w:rPr>
          <w:rStyle w:val="Jegyzethivatkozs"/>
          <w:b w:val="0"/>
          <w:bCs w:val="0"/>
        </w:rPr>
        <w:commentReference w:id="65"/>
      </w:r>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6"/>
      <w:commentRangeEnd w:id="66"/>
      <w:r w:rsidR="001756F5">
        <w:rPr>
          <w:rStyle w:val="Jegyzethivatkozs"/>
        </w:rPr>
        <w:commentReference w:id="66"/>
      </w:r>
      <w:r w:rsidR="00E40E9E">
        <w:t>,</w:t>
      </w:r>
      <w:r>
        <w:t xml:space="preserve"> </w:t>
      </w:r>
      <w:commentRangeStart w:id="67"/>
      <w:r>
        <w:t>illetve</w:t>
      </w:r>
      <w:commentRangeEnd w:id="67"/>
      <w:r w:rsidR="001756F5">
        <w:rPr>
          <w:rStyle w:val="Jegyzethivatkozs"/>
        </w:rPr>
        <w:commentReference w:id="67"/>
      </w:r>
      <w:r>
        <w:t xml:space="preserve"> </w:t>
      </w:r>
      <w:r w:rsidR="00014A6D">
        <w:t xml:space="preserve">a </w:t>
      </w:r>
      <w:r>
        <w:t xml:space="preserve">legszebb megoldások. Ezeket </w:t>
      </w:r>
    </w:p>
    <w:p w14:paraId="4EB10092" w14:textId="77777777" w:rsidR="00617F2C" w:rsidRDefault="00617F2C" w:rsidP="00617F2C">
      <w:pPr>
        <w:spacing w:after="242"/>
        <w:ind w:firstLine="0"/>
      </w:pPr>
      <w:proofErr w:type="gramStart"/>
      <w:r>
        <w:t>szeretném</w:t>
      </w:r>
      <w:proofErr w:type="gramEnd"/>
      <w:r>
        <w:t xml:space="preserve"> bemutatni előnyeik és hátrányaik szemléltetésével. </w:t>
      </w:r>
    </w:p>
    <w:p w14:paraId="776FD15A" w14:textId="1970F07E" w:rsidR="00617F2C" w:rsidRDefault="00617F2C" w:rsidP="00617F2C">
      <w:pPr>
        <w:spacing w:after="136" w:line="381" w:lineRule="auto"/>
        <w:ind w:left="-15"/>
      </w:pPr>
      <w:r>
        <w:t xml:space="preserve">A hagyományos polling egy olyan módszer, amikor a szervert folyamatosan, adott időközönként lekérdezzük az új változásokról Ajax segítségével. Ebben segít a JavaScript </w:t>
      </w:r>
      <w:r>
        <w:rPr>
          <w:i/>
        </w:rPr>
        <w:t>setInterval</w:t>
      </w:r>
      <w:r>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8"/>
      <w:r>
        <w:t>tart</w:t>
      </w:r>
      <w:commentRangeEnd w:id="68"/>
      <w:r w:rsidR="00DF279C">
        <w:rPr>
          <w:rStyle w:val="Jegyzethivatkozs"/>
        </w:rPr>
        <w:commentReference w:id="68"/>
      </w:r>
      <w:r w:rsidR="00014A6D">
        <w:t>,</w:t>
      </w:r>
      <w:r>
        <w:t xml:space="preserve"> mint a frissítési ciklus, akkor a kérések egymásra csúszhatnak. </w:t>
      </w:r>
    </w:p>
    <w:p w14:paraId="17BF749D" w14:textId="313EDEB1" w:rsidR="00617F2C" w:rsidRDefault="00617F2C" w:rsidP="00617F2C">
      <w:pPr>
        <w:spacing w:after="99" w:line="378" w:lineRule="auto"/>
        <w:ind w:left="-15"/>
      </w:pPr>
      <w:r>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69"/>
      <w:commentRangeEnd w:id="69"/>
      <w:r w:rsidR="00DF279C">
        <w:rPr>
          <w:rStyle w:val="Jegyzethivatkozs"/>
        </w:rPr>
        <w:commentReference w:id="69"/>
      </w:r>
      <w:r w:rsidR="00E40E9E">
        <w:t>,</w:t>
      </w:r>
      <w:r>
        <w:t xml:space="preserve"> illetve a szerver terhelése (erőforrások tartása a kérés alatt). </w:t>
      </w:r>
    </w:p>
    <w:p w14:paraId="26E97BE2" w14:textId="109968A5" w:rsidR="00617F2C" w:rsidRDefault="00DC1CF9" w:rsidP="00617F2C">
      <w:pPr>
        <w:spacing w:after="128" w:line="384" w:lineRule="auto"/>
        <w:ind w:left="-15"/>
      </w:pPr>
      <w:r>
        <w:t>A WebSocket egy protokoll</w:t>
      </w:r>
      <w:r w:rsidR="00813356">
        <w:rPr>
          <w:noProof/>
        </w:rPr>
        <w:t xml:space="preserve"> </w:t>
      </w:r>
      <w:sdt>
        <w:sdtPr>
          <w:rPr>
            <w:noProof/>
          </w:rPr>
          <w:id w:val="1674755122"/>
          <w:citation/>
        </w:sdtPr>
        <w:sdtContent>
          <w:r w:rsidR="00813356">
            <w:rPr>
              <w:noProof/>
            </w:rPr>
            <w:fldChar w:fldCharType="begin"/>
          </w:r>
          <w:r w:rsidR="00813356">
            <w:rPr>
              <w:noProof/>
            </w:rPr>
            <w:instrText xml:space="preserve"> CITATION IET19 \l 1038 </w:instrText>
          </w:r>
          <w:r w:rsidR="00813356">
            <w:rPr>
              <w:noProof/>
            </w:rPr>
            <w:fldChar w:fldCharType="separate"/>
          </w:r>
          <w:r w:rsidR="00813356">
            <w:rPr>
              <w:noProof/>
            </w:rPr>
            <w:t>[11]</w:t>
          </w:r>
          <w:r w:rsidR="00813356">
            <w:rPr>
              <w:noProof/>
            </w:rPr>
            <w:fldChar w:fldCharType="end"/>
          </w:r>
        </w:sdtContent>
      </w:sdt>
      <w:r w:rsidR="00617F2C">
        <w:t xml:space="preserve">, ami két-oldali kommunikációt biztosít a kliens és a szerver között (TCP kommunikáció). Előnye, hogy full duplex és nem HTTP alapú, </w:t>
      </w:r>
      <w:r w:rsidR="00014A6D">
        <w:t>így a velejáró</w:t>
      </w:r>
      <w:r w:rsidR="00617F2C">
        <w:t xml:space="preserve"> fejlécek overheadjei lekerülnek. </w:t>
      </w:r>
      <w:r w:rsidR="00813356">
        <w:t>Régebben hátrányai közé tartozott, hogy csak az újabb böngészők támogatták</w:t>
      </w:r>
      <w:r w:rsidR="00617F2C">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574DBA">
      <w:pPr>
        <w:pStyle w:val="Cmsor4"/>
      </w:pPr>
      <w:r>
        <w:t>Megvalósítás</w:t>
      </w:r>
    </w:p>
    <w:p w14:paraId="01663BA6" w14:textId="77777777" w:rsidR="00574DBA" w:rsidRDefault="00574DBA" w:rsidP="00574DBA">
      <w:pPr>
        <w:spacing w:after="54" w:line="383" w:lineRule="auto"/>
        <w:ind w:left="-15"/>
      </w:pPr>
      <w:r>
        <w:t xml:space="preserve">A könyvtár használatához több lépés tartozik. A kliens oldali kódhoz hozzá kell adni </w:t>
      </w:r>
      <w:proofErr w:type="gramStart"/>
      <w:r>
        <w:t>a</w:t>
      </w:r>
      <w:proofErr w:type="gramEnd"/>
      <w:r>
        <w:t xml:space="preserve">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574DBA">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w:t>
      </w:r>
      <w:proofErr w:type="gramStart"/>
      <w:r>
        <w:rPr>
          <w:rFonts w:eastAsia="Consolas"/>
        </w:rPr>
        <w:t>ConfigureServices(</w:t>
      </w:r>
      <w:proofErr w:type="gramEnd"/>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574DBA">
      <w:pPr>
        <w:pStyle w:val="Kd"/>
        <w:rPr>
          <w:rFonts w:eastAsia="Consolas"/>
        </w:rPr>
      </w:pPr>
      <w:r>
        <w:rPr>
          <w:rFonts w:eastAsia="Consolas"/>
        </w:rPr>
        <w:t xml:space="preserve">{     </w:t>
      </w:r>
    </w:p>
    <w:p w14:paraId="0B3CFB0E" w14:textId="77777777" w:rsidR="00574DBA" w:rsidRDefault="00574DBA" w:rsidP="00574DBA">
      <w:pPr>
        <w:pStyle w:val="Kd"/>
        <w:ind w:firstLine="436"/>
      </w:pPr>
      <w:r>
        <w:rPr>
          <w:rFonts w:eastAsia="Consolas"/>
        </w:rPr>
        <w:t xml:space="preserve">… </w:t>
      </w:r>
    </w:p>
    <w:p w14:paraId="3D77F139" w14:textId="77777777" w:rsidR="00574DBA" w:rsidRDefault="00574DBA" w:rsidP="00574DBA">
      <w:pPr>
        <w:pStyle w:val="Kd"/>
      </w:pPr>
      <w:r>
        <w:rPr>
          <w:rFonts w:eastAsia="Consolas"/>
        </w:rPr>
        <w:t xml:space="preserve">    services</w:t>
      </w:r>
      <w:proofErr w:type="gramStart"/>
      <w:r>
        <w:rPr>
          <w:rFonts w:eastAsia="Consolas"/>
        </w:rPr>
        <w:t>.AddSignalR</w:t>
      </w:r>
      <w:proofErr w:type="gramEnd"/>
      <w:r>
        <w:rPr>
          <w:rFonts w:eastAsia="Consolas"/>
        </w:rPr>
        <w:t xml:space="preserve">(); </w:t>
      </w:r>
    </w:p>
    <w:p w14:paraId="3D6DE6D5" w14:textId="77777777" w:rsidR="00574DBA" w:rsidRDefault="00574DBA" w:rsidP="00574DBA">
      <w:pPr>
        <w:pStyle w:val="Kd"/>
      </w:pPr>
      <w:r>
        <w:rPr>
          <w:rFonts w:eastAsia="Consolas"/>
        </w:rPr>
        <w:t xml:space="preserve">    … </w:t>
      </w:r>
    </w:p>
    <w:p w14:paraId="3C3D4C06" w14:textId="77777777" w:rsidR="00574DBA" w:rsidRDefault="00574DBA" w:rsidP="00574DBA">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574DBA">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w:t>
      </w:r>
      <w:proofErr w:type="gramStart"/>
      <w:r>
        <w:rPr>
          <w:rFonts w:eastAsia="Consolas"/>
        </w:rPr>
        <w:t>Configure(</w:t>
      </w:r>
      <w:proofErr w:type="gramEnd"/>
      <w:r w:rsidRPr="003B26AE">
        <w:rPr>
          <w:rFonts w:eastAsia="Consolas"/>
          <w:color w:val="538135" w:themeColor="accent6" w:themeShade="BF"/>
        </w:rPr>
        <w:t xml:space="preserve">IApplicationBuilder </w:t>
      </w:r>
      <w:r>
        <w:rPr>
          <w:rFonts w:eastAsia="Consolas"/>
        </w:rPr>
        <w:t xml:space="preserve">app, </w:t>
      </w:r>
      <w:r w:rsidRPr="003B26AE">
        <w:rPr>
          <w:rFonts w:eastAsia="Consolas"/>
          <w:color w:val="538135" w:themeColor="accent6" w:themeShade="BF"/>
        </w:rPr>
        <w:t xml:space="preserve">IHostingEnvironment </w:t>
      </w:r>
      <w:r>
        <w:rPr>
          <w:rFonts w:eastAsia="Consolas"/>
        </w:rPr>
        <w:t xml:space="preserve">env) </w:t>
      </w:r>
    </w:p>
    <w:p w14:paraId="66ED883A" w14:textId="77777777" w:rsidR="00574DBA" w:rsidRDefault="00574DBA" w:rsidP="00574DBA">
      <w:pPr>
        <w:pStyle w:val="Kd"/>
      </w:pPr>
      <w:r>
        <w:rPr>
          <w:rFonts w:eastAsia="Consolas"/>
        </w:rPr>
        <w:t xml:space="preserve">{ </w:t>
      </w:r>
    </w:p>
    <w:p w14:paraId="419003FE" w14:textId="77777777" w:rsidR="00574DBA" w:rsidRDefault="00574DBA" w:rsidP="00574DBA">
      <w:pPr>
        <w:pStyle w:val="Kd"/>
      </w:pPr>
      <w:r>
        <w:rPr>
          <w:rFonts w:eastAsia="Consolas"/>
        </w:rPr>
        <w:t xml:space="preserve">    app</w:t>
      </w:r>
      <w:proofErr w:type="gramStart"/>
      <w:r>
        <w:rPr>
          <w:rFonts w:eastAsia="Consolas"/>
        </w:rPr>
        <w:t>.UseSignalR</w:t>
      </w:r>
      <w:proofErr w:type="gramEnd"/>
      <w:r>
        <w:rPr>
          <w:rFonts w:eastAsia="Consolas"/>
        </w:rPr>
        <w:t xml:space="preserve">(routes =&gt; </w:t>
      </w:r>
    </w:p>
    <w:p w14:paraId="4CF608D4" w14:textId="77777777" w:rsidR="00574DBA" w:rsidRDefault="00574DBA" w:rsidP="00574DBA">
      <w:pPr>
        <w:pStyle w:val="Kd"/>
      </w:pPr>
      <w:r>
        <w:rPr>
          <w:rFonts w:eastAsia="Consolas"/>
        </w:rPr>
        <w:t xml:space="preserve">       { </w:t>
      </w:r>
    </w:p>
    <w:p w14:paraId="15BD99E4" w14:textId="77777777" w:rsidR="00574DBA" w:rsidRDefault="00574DBA" w:rsidP="00574DBA">
      <w:pPr>
        <w:pStyle w:val="Kd"/>
      </w:pPr>
      <w:r>
        <w:rPr>
          <w:rFonts w:eastAsia="Consolas"/>
        </w:rPr>
        <w:t xml:space="preserve">           routes</w:t>
      </w:r>
      <w:proofErr w:type="gramStart"/>
      <w:r>
        <w:rPr>
          <w:rFonts w:eastAsia="Consolas"/>
        </w:rPr>
        <w:t>.MapHub</w:t>
      </w:r>
      <w:proofErr w:type="gramEnd"/>
      <w:r>
        <w:rPr>
          <w:rFonts w:eastAsia="Consolas"/>
        </w:rPr>
        <w:t>&lt;</w:t>
      </w:r>
      <w:r w:rsidRPr="003B26AE">
        <w:rPr>
          <w:color w:val="2B91AF"/>
          <w:lang w:eastAsia="hu-HU"/>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574DBA">
      <w:pPr>
        <w:pStyle w:val="Kd"/>
      </w:pPr>
      <w:r>
        <w:rPr>
          <w:rFonts w:eastAsia="Consolas"/>
        </w:rPr>
        <w:t xml:space="preserve">       }); </w:t>
      </w:r>
    </w:p>
    <w:p w14:paraId="22752E0E" w14:textId="77777777" w:rsidR="00574DBA" w:rsidRDefault="00574DBA" w:rsidP="00574DBA">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0"/>
      <w:r>
        <w:t>magas</w:t>
      </w:r>
      <w:r w:rsidR="00014A6D">
        <w:t xml:space="preserve"> </w:t>
      </w:r>
      <w:r>
        <w:t>szintű</w:t>
      </w:r>
      <w:commentRangeEnd w:id="70"/>
      <w:r w:rsidR="00553491">
        <w:rPr>
          <w:rStyle w:val="Jegyzethivatkozs"/>
        </w:rPr>
        <w:commentReference w:id="70"/>
      </w:r>
      <w:r>
        <w:t xml:space="preserve"> csővezetékként, </w:t>
      </w:r>
      <w:r w:rsidR="00014A6D">
        <w:t>amely</w:t>
      </w:r>
      <w:commentRangeStart w:id="71"/>
      <w:r>
        <w:t xml:space="preserve"> kezelni</w:t>
      </w:r>
      <w:commentRangeEnd w:id="71"/>
      <w:r w:rsidR="00553491">
        <w:rPr>
          <w:rStyle w:val="Jegyzethivatkozs"/>
        </w:rPr>
        <w:commentReference w:id="71"/>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2" w:name="_Toc20666704"/>
      <w:r>
        <w:lastRenderedPageBreak/>
        <w:t>AutoMapper</w:t>
      </w:r>
      <w:bookmarkEnd w:id="72"/>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FC3D8F">
      <w:pPr>
        <w:pStyle w:val="Kd"/>
      </w:pPr>
      <w:proofErr w:type="gramStart"/>
      <w:r>
        <w:rPr>
          <w:rFonts w:cs="Consolas"/>
          <w:color w:val="0000FF"/>
          <w:sz w:val="19"/>
          <w:szCs w:val="19"/>
          <w:lang w:eastAsia="hu-HU"/>
        </w:rPr>
        <w:t>var</w:t>
      </w:r>
      <w:proofErr w:type="gramEnd"/>
      <w:r>
        <w:rPr>
          <w:rFonts w:cs="Consolas"/>
          <w:color w:val="000000"/>
          <w:sz w:val="19"/>
          <w:szCs w:val="19"/>
          <w:lang w:eastAsia="hu-HU"/>
        </w:rPr>
        <w:t xml:space="preserve"> esDto = _mapper.Map&lt;</w:t>
      </w:r>
      <w:r w:rsidRPr="003B26AE">
        <w:rPr>
          <w:color w:val="2B91AF"/>
          <w:lang w:eastAsia="hu-HU"/>
        </w:rPr>
        <w:t>EventSchedule</w:t>
      </w:r>
      <w:r>
        <w:rPr>
          <w:rFonts w:cs="Consolas"/>
          <w:color w:val="000000"/>
          <w:sz w:val="19"/>
          <w:szCs w:val="19"/>
          <w:lang w:eastAsia="hu-HU"/>
        </w:rPr>
        <w:t xml:space="preserve">, </w:t>
      </w:r>
      <w:r w:rsidRPr="003B26AE">
        <w:rPr>
          <w:color w:val="2B91AF"/>
          <w:lang w:eastAsia="hu-HU"/>
        </w:rPr>
        <w:t>EventScheduleDTO</w:t>
      </w:r>
      <w:r>
        <w:rPr>
          <w:rFonts w:cs="Consolas"/>
          <w:color w:val="000000"/>
          <w:sz w:val="19"/>
          <w:szCs w:val="19"/>
          <w:lang w:eastAsia="hu-HU"/>
        </w:rP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3"/>
      <w:commentRangeEnd w:id="73"/>
      <w:r w:rsidR="00510230">
        <w:rPr>
          <w:rStyle w:val="Jegyzethivatkozs"/>
        </w:rPr>
        <w:commentReference w:id="73"/>
      </w:r>
      <w:r w:rsidR="00E40E9E">
        <w:t>,</w:t>
      </w:r>
      <w:r w:rsidR="00737444">
        <w:t xml:space="preserve"> illetve lehetőség van globálisan is beállítani a leképezéseket</w:t>
      </w:r>
      <w:r>
        <w:t xml:space="preserve">. </w:t>
      </w:r>
    </w:p>
    <w:p w14:paraId="1A7ED61C" w14:textId="77777777" w:rsidR="00737444" w:rsidRDefault="00737444" w:rsidP="00737444">
      <w:pPr>
        <w:pStyle w:val="Kd"/>
      </w:pPr>
      <w:r w:rsidRPr="003B26AE">
        <w:rPr>
          <w:color w:val="2B91AF"/>
          <w:lang w:eastAsia="hu-HU"/>
        </w:rPr>
        <w:t>Mapper</w:t>
      </w:r>
      <w:proofErr w:type="gramStart"/>
      <w:r>
        <w:t>.Initialize</w:t>
      </w:r>
      <w:proofErr w:type="gramEnd"/>
      <w:r>
        <w:t>(cfg =&gt;</w:t>
      </w:r>
    </w:p>
    <w:p w14:paraId="0EE89F01" w14:textId="77777777" w:rsidR="00737444" w:rsidRDefault="00737444" w:rsidP="00737444">
      <w:pPr>
        <w:pStyle w:val="Kd"/>
      </w:pPr>
      <w:r>
        <w:t>{</w:t>
      </w:r>
    </w:p>
    <w:p w14:paraId="0D28B100" w14:textId="77777777" w:rsidR="00737444" w:rsidRDefault="00737444" w:rsidP="00737444">
      <w:pPr>
        <w:pStyle w:val="Kd"/>
      </w:pPr>
      <w:r>
        <w:t xml:space="preserve">    cfg</w:t>
      </w:r>
      <w:proofErr w:type="gramStart"/>
      <w:r>
        <w:t>.CreateMap</w:t>
      </w:r>
      <w:proofErr w:type="gramEnd"/>
      <w:r>
        <w:t xml:space="preserve">&lt;Service, </w:t>
      </w:r>
      <w:r w:rsidRPr="003B26AE">
        <w:rPr>
          <w:color w:val="2B91AF"/>
          <w:lang w:eastAsia="hu-HU"/>
        </w:rPr>
        <w:t>ServiceViewModel</w:t>
      </w:r>
      <w:r>
        <w:t>&gt;()</w:t>
      </w:r>
    </w:p>
    <w:p w14:paraId="6D1AF2FC" w14:textId="77777777" w:rsidR="00737444" w:rsidRDefault="00737444" w:rsidP="00737444">
      <w:pPr>
        <w:pStyle w:val="Kd"/>
      </w:pPr>
      <w:r>
        <w:t xml:space="preserve">        .</w:t>
      </w:r>
      <w:proofErr w:type="gramStart"/>
      <w:r>
        <w:t>ForMember(</w:t>
      </w:r>
      <w:proofErr w:type="gramEnd"/>
      <w:r>
        <w:t>dest =&gt; dest.Image, opt =&gt; opt.Ignore());</w:t>
      </w:r>
    </w:p>
    <w:p w14:paraId="3DE8B145" w14:textId="77777777" w:rsidR="00737444" w:rsidRDefault="00737444" w:rsidP="00737444">
      <w:pPr>
        <w:pStyle w:val="Kd"/>
      </w:pPr>
      <w:r>
        <w:t xml:space="preserve">    cfg</w:t>
      </w:r>
      <w:proofErr w:type="gramStart"/>
      <w:r>
        <w:t>.CreateMap</w:t>
      </w:r>
      <w:proofErr w:type="gramEnd"/>
      <w:r>
        <w:t>&lt;</w:t>
      </w:r>
      <w:r w:rsidRPr="003B26AE">
        <w:rPr>
          <w:color w:val="2B91AF"/>
          <w:lang w:eastAsia="hu-HU"/>
        </w:rPr>
        <w:t>ServiceViewModel</w:t>
      </w:r>
      <w:r>
        <w:t>, Service&gt;()</w:t>
      </w:r>
    </w:p>
    <w:p w14:paraId="22E58A7F" w14:textId="77777777" w:rsidR="00737444" w:rsidRDefault="00737444" w:rsidP="00737444">
      <w:pPr>
        <w:pStyle w:val="Kd"/>
      </w:pPr>
      <w:r>
        <w:t xml:space="preserve">        .</w:t>
      </w:r>
      <w:proofErr w:type="gramStart"/>
      <w:r>
        <w:t>ForMember(</w:t>
      </w:r>
      <w:proofErr w:type="gramEnd"/>
      <w:r>
        <w:t>dest =&gt; dest.Image, opt =&gt; opt.Ignore())</w:t>
      </w:r>
    </w:p>
    <w:p w14:paraId="5AFEE93A" w14:textId="236FEF6D" w:rsidR="00B76EF0" w:rsidRDefault="00737444" w:rsidP="00737444">
      <w:pPr>
        <w:pStyle w:val="Kd"/>
      </w:pPr>
      <w:r>
        <w:t xml:space="preserve">        .</w:t>
      </w:r>
      <w:proofErr w:type="gramStart"/>
      <w:r>
        <w:t>ForMember(</w:t>
      </w:r>
      <w:proofErr w:type="gramEnd"/>
      <w:r>
        <w:t>dest =&gt; dest.Id, opt =&gt; opt.Ignore());</w:t>
      </w:r>
    </w:p>
    <w:p w14:paraId="1840F028" w14:textId="0780ADB6" w:rsidR="003B26AE" w:rsidRDefault="003B26AE" w:rsidP="00737444">
      <w:pPr>
        <w:pStyle w:val="Kd"/>
      </w:pPr>
      <w:r>
        <w:tab/>
        <w:t>...</w:t>
      </w:r>
    </w:p>
    <w:p w14:paraId="00462DAA" w14:textId="77777777" w:rsidR="00737444" w:rsidRDefault="00737444" w:rsidP="00737444">
      <w:pPr>
        <w:pStyle w:val="Kd"/>
      </w:pPr>
      <w:r>
        <w:t>});</w:t>
      </w:r>
    </w:p>
    <w:p w14:paraId="1F529333" w14:textId="77777777" w:rsidR="00574DBA" w:rsidRDefault="003674F9" w:rsidP="003674F9">
      <w:pPr>
        <w:pStyle w:val="Cmsor2"/>
      </w:pPr>
      <w:bookmarkStart w:id="74" w:name="_Toc20666705"/>
      <w:r>
        <w:t>Skálázható Vektor Grafika (SVG)</w:t>
      </w:r>
      <w:bookmarkEnd w:id="74"/>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71FFF">
      <w:pPr>
        <w:pStyle w:val="Kd"/>
        <w:rPr>
          <w:color w:val="000000"/>
          <w:lang w:eastAsia="hu-HU"/>
        </w:rPr>
      </w:pPr>
      <w:r w:rsidRPr="00A71FFF">
        <w:rPr>
          <w:lang w:eastAsia="hu-HU"/>
        </w:rPr>
        <w:lastRenderedPageBreak/>
        <w:t>&lt;</w:t>
      </w:r>
      <w:proofErr w:type="gramStart"/>
      <w:r w:rsidRPr="00A71FFF">
        <w:rPr>
          <w:lang w:eastAsia="hu-HU"/>
        </w:rPr>
        <w:t>?xml</w:t>
      </w:r>
      <w:proofErr w:type="gramEnd"/>
      <w:r w:rsidRPr="00A71FFF">
        <w:rPr>
          <w:lang w:eastAsia="hu-HU"/>
        </w:rPr>
        <w:t xml:space="preserve"> version="1.0" encoding="UTF-8" ?&gt;</w:t>
      </w:r>
    </w:p>
    <w:p w14:paraId="7AC645AB" w14:textId="77777777" w:rsidR="00A71FFF" w:rsidRPr="00A71FFF" w:rsidRDefault="00A71FFF" w:rsidP="00A71FFF">
      <w:pPr>
        <w:pStyle w:val="Kd"/>
        <w:rPr>
          <w:color w:val="000000"/>
          <w:lang w:eastAsia="hu-HU"/>
        </w:rPr>
      </w:pPr>
      <w:r w:rsidRPr="00A71FFF">
        <w:rPr>
          <w:b/>
          <w:bCs/>
          <w:color w:val="008000"/>
          <w:lang w:eastAsia="hu-HU"/>
        </w:rPr>
        <w:t>&lt;svg</w:t>
      </w:r>
      <w:r w:rsidRPr="00A71FFF">
        <w:rPr>
          <w:color w:val="000000"/>
          <w:lang w:eastAsia="hu-HU"/>
        </w:rPr>
        <w:t xml:space="preserve"> </w:t>
      </w:r>
      <w:r w:rsidRPr="00A71FFF">
        <w:rPr>
          <w:color w:val="7D9029"/>
          <w:lang w:eastAsia="hu-HU"/>
        </w:rPr>
        <w:t>width=</w:t>
      </w:r>
      <w:r w:rsidRPr="00A71FFF">
        <w:rPr>
          <w:color w:val="BA2121"/>
          <w:lang w:eastAsia="hu-HU"/>
        </w:rPr>
        <w:t>"391"</w:t>
      </w:r>
      <w:r w:rsidRPr="00A71FFF">
        <w:rPr>
          <w:color w:val="000000"/>
          <w:lang w:eastAsia="hu-HU"/>
        </w:rPr>
        <w:t xml:space="preserve"> </w:t>
      </w:r>
      <w:r w:rsidRPr="00A71FFF">
        <w:rPr>
          <w:color w:val="7D9029"/>
          <w:lang w:eastAsia="hu-HU"/>
        </w:rPr>
        <w:t>height=</w:t>
      </w:r>
      <w:r w:rsidRPr="00A71FFF">
        <w:rPr>
          <w:color w:val="BA2121"/>
          <w:lang w:eastAsia="hu-HU"/>
        </w:rPr>
        <w:t>"391"</w:t>
      </w:r>
      <w:r w:rsidRPr="00A71FFF">
        <w:rPr>
          <w:color w:val="000000"/>
          <w:lang w:eastAsia="hu-HU"/>
        </w:rPr>
        <w:t xml:space="preserve"> </w:t>
      </w:r>
      <w:r w:rsidRPr="00A71FFF">
        <w:rPr>
          <w:color w:val="7D9029"/>
          <w:lang w:eastAsia="hu-HU"/>
        </w:rPr>
        <w:t>viewBox=</w:t>
      </w:r>
      <w:r w:rsidRPr="00A71FFF">
        <w:rPr>
          <w:color w:val="BA2121"/>
          <w:lang w:eastAsia="hu-HU"/>
        </w:rPr>
        <w:t>"-70.5 -70.5 391 391"</w:t>
      </w:r>
      <w:r w:rsidRPr="00A71FFF">
        <w:rPr>
          <w:color w:val="000000"/>
          <w:lang w:eastAsia="hu-HU"/>
        </w:rPr>
        <w:t xml:space="preserve"> </w:t>
      </w:r>
      <w:r w:rsidRPr="00A71FFF">
        <w:rPr>
          <w:color w:val="7D9029"/>
          <w:lang w:eastAsia="hu-HU"/>
        </w:rPr>
        <w:t>xmlns=</w:t>
      </w:r>
      <w:r w:rsidRPr="00A71FFF">
        <w:rPr>
          <w:color w:val="BA2121"/>
          <w:lang w:eastAsia="hu-HU"/>
        </w:rPr>
        <w:t>"http://www.w3.org/2000/svg"</w:t>
      </w:r>
      <w:r w:rsidRPr="00A71FFF">
        <w:rPr>
          <w:b/>
          <w:bCs/>
          <w:color w:val="008000"/>
          <w:lang w:eastAsia="hu-HU"/>
        </w:rPr>
        <w:t>&gt;</w:t>
      </w:r>
    </w:p>
    <w:p w14:paraId="236BBE10" w14:textId="77777777" w:rsidR="00A71FFF" w:rsidRPr="00A71FFF" w:rsidRDefault="00A71FFF" w:rsidP="00A71FFF">
      <w:pPr>
        <w:pStyle w:val="Kd"/>
        <w:rPr>
          <w:color w:val="000000"/>
          <w:lang w:eastAsia="hu-HU"/>
        </w:rPr>
      </w:pPr>
      <w:r w:rsidRPr="00A71FFF">
        <w:rPr>
          <w:color w:val="000000"/>
          <w:lang w:eastAsia="hu-HU"/>
        </w:rPr>
        <w:t xml:space="preserve">  </w:t>
      </w:r>
      <w:r w:rsidRPr="00A71FFF">
        <w:rPr>
          <w:b/>
          <w:bCs/>
          <w:color w:val="008000"/>
          <w:lang w:eastAsia="hu-HU"/>
        </w:rPr>
        <w:t>&lt;rect</w:t>
      </w:r>
      <w:r w:rsidRPr="00A71FFF">
        <w:rPr>
          <w:color w:val="000000"/>
          <w:lang w:eastAsia="hu-HU"/>
        </w:rPr>
        <w:t xml:space="preserve"> </w:t>
      </w:r>
      <w:r w:rsidRPr="00A71FFF">
        <w:rPr>
          <w:color w:val="7D9029"/>
          <w:lang w:eastAsia="hu-HU"/>
        </w:rPr>
        <w:t>x=</w:t>
      </w:r>
      <w:r w:rsidRPr="00A71FFF">
        <w:rPr>
          <w:color w:val="BA2121"/>
          <w:lang w:eastAsia="hu-HU"/>
        </w:rPr>
        <w:t>"25"</w:t>
      </w:r>
      <w:r w:rsidRPr="00A71FFF">
        <w:rPr>
          <w:color w:val="000000"/>
          <w:lang w:eastAsia="hu-HU"/>
        </w:rPr>
        <w:t xml:space="preserve"> </w:t>
      </w:r>
      <w:r w:rsidRPr="00A71FFF">
        <w:rPr>
          <w:color w:val="7D9029"/>
          <w:lang w:eastAsia="hu-HU"/>
        </w:rPr>
        <w:t>y=</w:t>
      </w:r>
      <w:r w:rsidRPr="00A71FFF">
        <w:rPr>
          <w:color w:val="BA2121"/>
          <w:lang w:eastAsia="hu-HU"/>
        </w:rPr>
        <w:t>"25"</w:t>
      </w:r>
      <w:r w:rsidRPr="00A71FFF">
        <w:rPr>
          <w:color w:val="000000"/>
          <w:lang w:eastAsia="hu-HU"/>
        </w:rPr>
        <w:t xml:space="preserve"> </w:t>
      </w:r>
      <w:r w:rsidRPr="00A71FFF">
        <w:rPr>
          <w:color w:val="7D9029"/>
          <w:lang w:eastAsia="hu-HU"/>
        </w:rPr>
        <w:t>width=</w:t>
      </w:r>
      <w:r w:rsidRPr="00A71FFF">
        <w:rPr>
          <w:color w:val="BA2121"/>
          <w:lang w:eastAsia="hu-HU"/>
        </w:rPr>
        <w:t>"200"</w:t>
      </w:r>
      <w:r w:rsidRPr="00A71FFF">
        <w:rPr>
          <w:color w:val="000000"/>
          <w:lang w:eastAsia="hu-HU"/>
        </w:rPr>
        <w:t xml:space="preserve"> </w:t>
      </w:r>
      <w:r w:rsidRPr="00A71FFF">
        <w:rPr>
          <w:color w:val="7D9029"/>
          <w:lang w:eastAsia="hu-HU"/>
        </w:rPr>
        <w:t>height=</w:t>
      </w:r>
      <w:r w:rsidRPr="00A71FFF">
        <w:rPr>
          <w:color w:val="BA2121"/>
          <w:lang w:eastAsia="hu-HU"/>
        </w:rPr>
        <w:t>"200"</w:t>
      </w:r>
      <w:r w:rsidRPr="00A71FFF">
        <w:rPr>
          <w:color w:val="000000"/>
          <w:lang w:eastAsia="hu-HU"/>
        </w:rPr>
        <w:t xml:space="preserve"> </w:t>
      </w:r>
      <w:r w:rsidRPr="00A71FFF">
        <w:rPr>
          <w:color w:val="7D9029"/>
          <w:lang w:eastAsia="hu-HU"/>
        </w:rPr>
        <w:t>fill=</w:t>
      </w:r>
      <w:r w:rsidRPr="00A71FFF">
        <w:rPr>
          <w:color w:val="BA2121"/>
          <w:lang w:eastAsia="hu-HU"/>
        </w:rPr>
        <w:t>"lime"</w:t>
      </w:r>
      <w:r w:rsidRPr="00A71FFF">
        <w:rPr>
          <w:color w:val="000000"/>
          <w:lang w:eastAsia="hu-HU"/>
        </w:rPr>
        <w:t xml:space="preserve"> </w:t>
      </w:r>
      <w:r w:rsidRPr="00A71FFF">
        <w:rPr>
          <w:color w:val="7D9029"/>
          <w:lang w:eastAsia="hu-HU"/>
        </w:rPr>
        <w:t>stroke-width=</w:t>
      </w:r>
      <w:r w:rsidRPr="00A71FFF">
        <w:rPr>
          <w:color w:val="BA2121"/>
          <w:lang w:eastAsia="hu-HU"/>
        </w:rPr>
        <w:t>"4"</w:t>
      </w:r>
      <w:r w:rsidRPr="00A71FFF">
        <w:rPr>
          <w:color w:val="000000"/>
          <w:lang w:eastAsia="hu-HU"/>
        </w:rPr>
        <w:t xml:space="preserve"> </w:t>
      </w:r>
      <w:r w:rsidRPr="00A71FFF">
        <w:rPr>
          <w:color w:val="7D9029"/>
          <w:lang w:eastAsia="hu-HU"/>
        </w:rPr>
        <w:t>stroke=</w:t>
      </w:r>
      <w:r w:rsidRPr="00A71FFF">
        <w:rPr>
          <w:color w:val="BA2121"/>
          <w:lang w:eastAsia="hu-HU"/>
        </w:rPr>
        <w:t>"pink"</w:t>
      </w:r>
      <w:r w:rsidRPr="00A71FFF">
        <w:rPr>
          <w:color w:val="000000"/>
          <w:lang w:eastAsia="hu-HU"/>
        </w:rPr>
        <w:t xml:space="preserve"> </w:t>
      </w:r>
      <w:r w:rsidRPr="00A71FFF">
        <w:rPr>
          <w:b/>
          <w:bCs/>
          <w:color w:val="008000"/>
          <w:lang w:eastAsia="hu-HU"/>
        </w:rPr>
        <w:t>/&gt;</w:t>
      </w:r>
    </w:p>
    <w:p w14:paraId="776738E9" w14:textId="77777777" w:rsidR="00A71FFF" w:rsidRPr="00A71FFF" w:rsidRDefault="00A71FFF" w:rsidP="00A71FFF">
      <w:pPr>
        <w:pStyle w:val="Kd"/>
        <w:rPr>
          <w:color w:val="000000"/>
          <w:lang w:eastAsia="hu-HU"/>
        </w:rPr>
      </w:pPr>
      <w:r w:rsidRPr="00A71FFF">
        <w:rPr>
          <w:color w:val="000000"/>
          <w:lang w:eastAsia="hu-HU"/>
        </w:rPr>
        <w:t xml:space="preserve">  </w:t>
      </w:r>
      <w:r w:rsidRPr="00A71FFF">
        <w:rPr>
          <w:b/>
          <w:bCs/>
          <w:color w:val="008000"/>
          <w:lang w:eastAsia="hu-HU"/>
        </w:rPr>
        <w:t>&lt;circle</w:t>
      </w:r>
      <w:r w:rsidRPr="00A71FFF">
        <w:rPr>
          <w:color w:val="000000"/>
          <w:lang w:eastAsia="hu-HU"/>
        </w:rPr>
        <w:t xml:space="preserve"> </w:t>
      </w:r>
      <w:r w:rsidRPr="00A71FFF">
        <w:rPr>
          <w:color w:val="7D9029"/>
          <w:lang w:eastAsia="hu-HU"/>
        </w:rPr>
        <w:t>cx=</w:t>
      </w:r>
      <w:r w:rsidRPr="00A71FFF">
        <w:rPr>
          <w:color w:val="BA2121"/>
          <w:lang w:eastAsia="hu-HU"/>
        </w:rPr>
        <w:t>"125"</w:t>
      </w:r>
      <w:r w:rsidRPr="00A71FFF">
        <w:rPr>
          <w:color w:val="000000"/>
          <w:lang w:eastAsia="hu-HU"/>
        </w:rPr>
        <w:t xml:space="preserve"> </w:t>
      </w:r>
      <w:r w:rsidRPr="00A71FFF">
        <w:rPr>
          <w:color w:val="7D9029"/>
          <w:lang w:eastAsia="hu-HU"/>
        </w:rPr>
        <w:t>cy=</w:t>
      </w:r>
      <w:r w:rsidRPr="00A71FFF">
        <w:rPr>
          <w:color w:val="BA2121"/>
          <w:lang w:eastAsia="hu-HU"/>
        </w:rPr>
        <w:t>"125"</w:t>
      </w:r>
      <w:r w:rsidRPr="00A71FFF">
        <w:rPr>
          <w:color w:val="000000"/>
          <w:lang w:eastAsia="hu-HU"/>
        </w:rPr>
        <w:t xml:space="preserve"> </w:t>
      </w:r>
      <w:r w:rsidRPr="00A71FFF">
        <w:rPr>
          <w:color w:val="7D9029"/>
          <w:lang w:eastAsia="hu-HU"/>
        </w:rPr>
        <w:t>r=</w:t>
      </w:r>
      <w:r w:rsidRPr="00A71FFF">
        <w:rPr>
          <w:color w:val="BA2121"/>
          <w:lang w:eastAsia="hu-HU"/>
        </w:rPr>
        <w:t>"75"</w:t>
      </w:r>
      <w:r w:rsidRPr="00A71FFF">
        <w:rPr>
          <w:color w:val="000000"/>
          <w:lang w:eastAsia="hu-HU"/>
        </w:rPr>
        <w:t xml:space="preserve"> </w:t>
      </w:r>
      <w:r w:rsidRPr="00A71FFF">
        <w:rPr>
          <w:color w:val="7D9029"/>
          <w:lang w:eastAsia="hu-HU"/>
        </w:rPr>
        <w:t>fill=</w:t>
      </w:r>
      <w:r w:rsidRPr="00A71FFF">
        <w:rPr>
          <w:color w:val="BA2121"/>
          <w:lang w:eastAsia="hu-HU"/>
        </w:rPr>
        <w:t>"black"</w:t>
      </w:r>
      <w:r w:rsidRPr="00A71FFF">
        <w:rPr>
          <w:color w:val="000000"/>
          <w:lang w:eastAsia="hu-HU"/>
        </w:rPr>
        <w:t xml:space="preserve"> </w:t>
      </w:r>
      <w:r w:rsidRPr="00A71FFF">
        <w:rPr>
          <w:b/>
          <w:bCs/>
          <w:color w:val="008000"/>
          <w:lang w:eastAsia="hu-HU"/>
        </w:rPr>
        <w:t>/&gt;</w:t>
      </w:r>
    </w:p>
    <w:p w14:paraId="4DFF3F53" w14:textId="77777777" w:rsidR="00A71FFF" w:rsidRPr="00A71FFF" w:rsidRDefault="00A71FFF" w:rsidP="00073221">
      <w:pPr>
        <w:pStyle w:val="Kd"/>
        <w:rPr>
          <w:color w:val="000000"/>
          <w:lang w:eastAsia="hu-HU"/>
        </w:rPr>
      </w:pPr>
      <w:r w:rsidRPr="00A71FFF">
        <w:rPr>
          <w:color w:val="000000"/>
          <w:lang w:eastAsia="hu-HU"/>
        </w:rPr>
        <w:t xml:space="preserve">  </w:t>
      </w:r>
      <w:r w:rsidRPr="00A71FFF">
        <w:rPr>
          <w:b/>
          <w:bCs/>
          <w:color w:val="008000"/>
          <w:lang w:eastAsia="hu-HU"/>
        </w:rPr>
        <w:t>&lt;polyline</w:t>
      </w:r>
      <w:r w:rsidRPr="00A71FFF">
        <w:rPr>
          <w:color w:val="000000"/>
          <w:lang w:eastAsia="hu-HU"/>
        </w:rPr>
        <w:t xml:space="preserve"> </w:t>
      </w:r>
      <w:r w:rsidRPr="00A71FFF">
        <w:rPr>
          <w:color w:val="7D9029"/>
          <w:lang w:eastAsia="hu-HU"/>
        </w:rPr>
        <w:t>points=</w:t>
      </w:r>
      <w:r w:rsidRPr="00A71FFF">
        <w:rPr>
          <w:color w:val="BA2121"/>
          <w:lang w:eastAsia="hu-HU"/>
        </w:rPr>
        <w:t>"50,150 50,200 200,200 200,100"</w:t>
      </w:r>
      <w:r w:rsidRPr="00A71FFF">
        <w:rPr>
          <w:color w:val="000000"/>
          <w:lang w:eastAsia="hu-HU"/>
        </w:rPr>
        <w:t xml:space="preserve"> </w:t>
      </w:r>
      <w:r w:rsidRPr="00A71FFF">
        <w:rPr>
          <w:color w:val="7D9029"/>
          <w:lang w:eastAsia="hu-HU"/>
        </w:rPr>
        <w:t>stroke=</w:t>
      </w:r>
      <w:r w:rsidRPr="00A71FFF">
        <w:rPr>
          <w:color w:val="BA2121"/>
          <w:lang w:eastAsia="hu-HU"/>
        </w:rPr>
        <w:t>"red"</w:t>
      </w:r>
      <w:r w:rsidRPr="00A71FFF">
        <w:rPr>
          <w:color w:val="000000"/>
          <w:lang w:eastAsia="hu-HU"/>
        </w:rPr>
        <w:t xml:space="preserve"> </w:t>
      </w:r>
      <w:r w:rsidRPr="00A71FFF">
        <w:rPr>
          <w:color w:val="7D9029"/>
          <w:lang w:eastAsia="hu-HU"/>
        </w:rPr>
        <w:t>stroke-width=</w:t>
      </w:r>
      <w:r w:rsidRPr="00A71FFF">
        <w:rPr>
          <w:color w:val="BA2121"/>
          <w:lang w:eastAsia="hu-HU"/>
        </w:rPr>
        <w:t>"4"</w:t>
      </w:r>
      <w:r w:rsidRPr="00A71FFF">
        <w:rPr>
          <w:color w:val="000000"/>
          <w:lang w:eastAsia="hu-HU"/>
        </w:rPr>
        <w:t xml:space="preserve"> </w:t>
      </w:r>
      <w:r w:rsidRPr="00A71FFF">
        <w:rPr>
          <w:color w:val="7D9029"/>
          <w:lang w:eastAsia="hu-HU"/>
        </w:rPr>
        <w:t>fill=</w:t>
      </w:r>
      <w:r w:rsidRPr="00A71FFF">
        <w:rPr>
          <w:color w:val="BA2121"/>
          <w:lang w:eastAsia="hu-HU"/>
        </w:rPr>
        <w:t>"none"</w:t>
      </w:r>
      <w:r w:rsidRPr="00A71FFF">
        <w:rPr>
          <w:color w:val="000000"/>
          <w:lang w:eastAsia="hu-HU"/>
        </w:rPr>
        <w:t xml:space="preserve"> </w:t>
      </w:r>
      <w:r w:rsidRPr="00A71FFF">
        <w:rPr>
          <w:b/>
          <w:bCs/>
          <w:color w:val="008000"/>
          <w:lang w:eastAsia="hu-HU"/>
        </w:rPr>
        <w:t>/&gt;</w:t>
      </w:r>
    </w:p>
    <w:p w14:paraId="542D3695" w14:textId="77777777" w:rsidR="00073221" w:rsidRPr="00073221" w:rsidRDefault="00A71FFF" w:rsidP="00073221">
      <w:pPr>
        <w:pStyle w:val="Kd"/>
        <w:rPr>
          <w:b/>
          <w:bCs/>
          <w:color w:val="008000"/>
          <w:lang w:eastAsia="hu-HU"/>
        </w:rPr>
      </w:pPr>
      <w:r w:rsidRPr="00A71FFF">
        <w:rPr>
          <w:b/>
          <w:bCs/>
          <w:color w:val="008000"/>
          <w:lang w:eastAsia="hu-HU"/>
        </w:rPr>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6443C8F5"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5"/>
      <w:r>
        <w:t>raszter</w:t>
      </w:r>
      <w:r w:rsidR="002B33D9">
        <w:t xml:space="preserve"> </w:t>
      </w:r>
      <w:r>
        <w:t>grafikával</w:t>
      </w:r>
      <w:commentRangeEnd w:id="75"/>
      <w:r w:rsidR="00510230">
        <w:rPr>
          <w:rStyle w:val="Jegyzethivatkozs"/>
        </w:rPr>
        <w:commentReference w:id="75"/>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6" w:name="_Toc20666706"/>
      <w:r>
        <w:t>Bootstrap</w:t>
      </w:r>
      <w:bookmarkEnd w:id="76"/>
    </w:p>
    <w:p w14:paraId="6B20E0D2" w14:textId="4267C607" w:rsidR="00073221" w:rsidRDefault="005A1A4F" w:rsidP="005A1A4F">
      <w:r>
        <w:t xml:space="preserve">A Bootstrap egy front-end oldali komponens </w:t>
      </w:r>
      <w:r w:rsidR="00D56762">
        <w:t>könyvtár esztétikus, reszponzív</w:t>
      </w:r>
      <w:r>
        <w:t xml:space="preserve"> </w:t>
      </w:r>
      <w:commentRangeStart w:id="77"/>
      <w:r>
        <w:t>web</w:t>
      </w:r>
      <w:r w:rsidR="002B33D9">
        <w:t xml:space="preserve"> </w:t>
      </w:r>
      <w:r>
        <w:t>alkalmazások</w:t>
      </w:r>
      <w:commentRangeEnd w:id="77"/>
      <w:r w:rsidR="00510230">
        <w:rPr>
          <w:rStyle w:val="Jegyzethivatkozs"/>
        </w:rPr>
        <w:commentReference w:id="77"/>
      </w:r>
      <w:r>
        <w:t xml:space="preserve"> készítéséhez. </w:t>
      </w:r>
      <w:r w:rsidR="002B33D9">
        <w:t xml:space="preserve">Az eszköztár </w:t>
      </w:r>
      <w:commentRangeStart w:id="78"/>
      <w:r w:rsidR="00073221">
        <w:t>HTML</w:t>
      </w:r>
      <w:commentRangeEnd w:id="78"/>
      <w:r w:rsidR="00510230">
        <w:rPr>
          <w:rStyle w:val="Jegyzethivatkozs"/>
        </w:rPr>
        <w:commentReference w:id="78"/>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w:t>
      </w:r>
      <w:proofErr w:type="gramStart"/>
      <w:r w:rsidR="00F2564B">
        <w:t xml:space="preserve">a </w:t>
      </w:r>
      <w:r w:rsidR="00F2564B" w:rsidRPr="00F2564B">
        <w:rPr>
          <w:i/>
        </w:rPr>
        <w:t>.row</w:t>
      </w:r>
      <w:proofErr w:type="gramEnd"/>
      <w:r w:rsidR="00F2564B">
        <w:rPr>
          <w:i/>
        </w:rPr>
        <w:t xml:space="preserve"> </w:t>
      </w:r>
      <w:r w:rsidR="00F2564B">
        <w:t xml:space="preserve">osztállyal ellátott elemekbe helyezni. Az oszlopok méretét </w:t>
      </w:r>
      <w:proofErr w:type="gramStart"/>
      <w:r w:rsidR="00F2564B">
        <w:t xml:space="preserve">a </w:t>
      </w:r>
      <w:r w:rsidR="00F2564B" w:rsidRPr="00F2564B">
        <w:rPr>
          <w:i/>
        </w:rPr>
        <w:t>.col</w:t>
      </w:r>
      <w:proofErr w:type="gramEnd"/>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6CB20203" w:rsidR="00C85FE7" w:rsidRDefault="00F51066" w:rsidP="002D02EC">
      <w:pPr>
        <w:pStyle w:val="Kpalrs"/>
      </w:pPr>
      <w:r>
        <w:fldChar w:fldCharType="begin"/>
      </w:r>
      <w:r>
        <w:instrText xml:space="preserve"> SEQ ábra \* ARABIC </w:instrText>
      </w:r>
      <w:r>
        <w:fldChar w:fldCharType="separate"/>
      </w:r>
      <w:r w:rsidR="004F74AF">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 xml:space="preserve">A hozzá </w:t>
      </w:r>
      <w:proofErr w:type="gramStart"/>
      <w:r>
        <w:t>tartozó  HTML</w:t>
      </w:r>
      <w:proofErr w:type="gramEnd"/>
      <w:r>
        <w:t xml:space="preserve"> kódrészlet a következő:</w:t>
      </w:r>
    </w:p>
    <w:p w14:paraId="23780646" w14:textId="77777777" w:rsidR="00C85FE7" w:rsidRDefault="00C85FE7" w:rsidP="00C85FE7">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C85FE7">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proofErr w:type="gramStart"/>
      <w:r>
        <w:rPr>
          <w:rStyle w:val="s"/>
          <w:color w:val="D44950"/>
        </w:rPr>
        <w:t>...</w:t>
      </w:r>
      <w:proofErr w:type="gramEnd"/>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C85FE7">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C85FE7">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proofErr w:type="gramStart"/>
      <w:r>
        <w:rPr>
          <w:rStyle w:val="nt"/>
          <w:color w:val="2F6F9F"/>
        </w:rPr>
        <w:t>&gt;</w:t>
      </w:r>
      <w:r>
        <w:rPr>
          <w:rStyle w:val="HTML-kd"/>
          <w:color w:val="212529"/>
        </w:rPr>
        <w:t>Card</w:t>
      </w:r>
      <w:proofErr w:type="gramEnd"/>
      <w:r>
        <w:rPr>
          <w:rStyle w:val="HTML-kd"/>
          <w:color w:val="212529"/>
        </w:rPr>
        <w:t xml:space="preserve"> title</w:t>
      </w:r>
      <w:r>
        <w:rPr>
          <w:rStyle w:val="nt"/>
          <w:color w:val="2F6F9F"/>
        </w:rPr>
        <w:t>&lt;/h5&gt;</w:t>
      </w:r>
    </w:p>
    <w:p w14:paraId="4DC61F20" w14:textId="77777777" w:rsidR="00C85FE7" w:rsidRDefault="00C85FE7" w:rsidP="00C85FE7">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proofErr w:type="gramStart"/>
      <w:r>
        <w:rPr>
          <w:rStyle w:val="nt"/>
          <w:color w:val="2F6F9F"/>
        </w:rPr>
        <w:t>&gt;</w:t>
      </w:r>
      <w:r>
        <w:rPr>
          <w:rStyle w:val="HTML-kd"/>
          <w:color w:val="212529"/>
        </w:rPr>
        <w:t>Some</w:t>
      </w:r>
      <w:proofErr w:type="gramEnd"/>
      <w:r>
        <w:rPr>
          <w:rStyle w:val="HTML-kd"/>
          <w:color w:val="212529"/>
        </w:rPr>
        <w:t xml:space="preserve"> quick example text to build on the card title and make up the bulk of the card's content.</w:t>
      </w:r>
      <w:r>
        <w:rPr>
          <w:rStyle w:val="nt"/>
          <w:color w:val="2F6F9F"/>
        </w:rPr>
        <w:t>&lt;/p&gt;</w:t>
      </w:r>
    </w:p>
    <w:p w14:paraId="44A4FEF1" w14:textId="77777777" w:rsidR="00C85FE7" w:rsidRDefault="00C85FE7" w:rsidP="00C85FE7">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proofErr w:type="gramStart"/>
      <w:r>
        <w:rPr>
          <w:rStyle w:val="nt"/>
          <w:color w:val="2F6F9F"/>
        </w:rPr>
        <w:t>&gt;</w:t>
      </w:r>
      <w:r>
        <w:rPr>
          <w:rStyle w:val="HTML-kd"/>
          <w:color w:val="212529"/>
        </w:rPr>
        <w:t>Go</w:t>
      </w:r>
      <w:proofErr w:type="gramEnd"/>
      <w:r>
        <w:rPr>
          <w:rStyle w:val="HTML-kd"/>
          <w:color w:val="212529"/>
        </w:rPr>
        <w:t xml:space="preserve"> somewhere</w:t>
      </w:r>
      <w:r>
        <w:rPr>
          <w:rStyle w:val="nt"/>
          <w:color w:val="2F6F9F"/>
        </w:rPr>
        <w:t>&lt;/a&gt;</w:t>
      </w:r>
    </w:p>
    <w:p w14:paraId="08D5481C" w14:textId="77777777" w:rsidR="00C85FE7" w:rsidRDefault="00C85FE7" w:rsidP="00C85FE7">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C85FE7">
      <w:pPr>
        <w:pStyle w:val="Kd"/>
        <w:rPr>
          <w:color w:val="212529"/>
          <w:sz w:val="21"/>
          <w:szCs w:val="21"/>
          <w:lang w:eastAsia="hu-HU"/>
        </w:rPr>
      </w:pPr>
      <w:r>
        <w:rPr>
          <w:rStyle w:val="nt"/>
          <w:color w:val="2F6F9F"/>
        </w:rPr>
        <w:t>&lt;/div&gt;</w:t>
      </w:r>
    </w:p>
    <w:p w14:paraId="0E85BAC2" w14:textId="77777777" w:rsidR="00F2564B" w:rsidRDefault="00F2564B" w:rsidP="00F2564B">
      <w:pPr>
        <w:pStyle w:val="Cmsor2"/>
      </w:pPr>
      <w:bookmarkStart w:id="79" w:name="_Toc20666707"/>
      <w:r>
        <w:t>xUnit.net</w:t>
      </w:r>
      <w:bookmarkEnd w:id="79"/>
    </w:p>
    <w:p w14:paraId="3B5A5B8D" w14:textId="4BFF43B5" w:rsidR="00C85FE7" w:rsidRDefault="00F2564B" w:rsidP="00C85FE7">
      <w:r>
        <w:t xml:space="preserve">Az xUnit.net egy ingyenes, nyílt forráskódú unittesztelő </w:t>
      </w:r>
      <w:proofErr w:type="gramStart"/>
      <w:r>
        <w:t>eszköz .N</w:t>
      </w:r>
      <w:r w:rsidR="00B21CA1">
        <w:t>ET</w:t>
      </w:r>
      <w:proofErr w:type="gramEnd"/>
      <w:r>
        <w:t xml:space="preserve"> keretrendszerhez.</w:t>
      </w:r>
      <w:r w:rsidR="00C85FE7">
        <w:t xml:space="preserve"> </w:t>
      </w:r>
      <w:r w:rsidR="002B33D9">
        <w:t xml:space="preserve">A </w:t>
      </w:r>
      <w:commentRangeStart w:id="80"/>
      <w:r w:rsidR="00B21CA1">
        <w:t>xUnit</w:t>
      </w:r>
      <w:commentRangeEnd w:id="80"/>
      <w:r w:rsidR="00457CD4">
        <w:rPr>
          <w:rStyle w:val="Jegyzethivatkozs"/>
        </w:rPr>
        <w:commentReference w:id="80"/>
      </w:r>
      <w:r w:rsidR="00B21CA1">
        <w:t xml:space="preserve"> tesztek létrehozásához egy külön xUnit teszt projektet kell </w:t>
      </w:r>
      <w:r w:rsidR="00B21CA1">
        <w:lastRenderedPageBreak/>
        <w:t xml:space="preserve">létrehozni. Az egység tesztek olyan </w:t>
      </w:r>
      <w:commentRangeStart w:id="81"/>
      <w:r w:rsidR="00C85FE7">
        <w:t>függvények</w:t>
      </w:r>
      <w:commentRangeEnd w:id="81"/>
      <w:r w:rsidR="00457CD4">
        <w:rPr>
          <w:rStyle w:val="Jegyzethivatkozs"/>
        </w:rPr>
        <w:commentReference w:id="81"/>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w:t>
      </w:r>
      <w:proofErr w:type="gramStart"/>
      <w:r>
        <w:t>kell</w:t>
      </w:r>
      <w:proofErr w:type="gramEnd"/>
      <w:r>
        <w:t xml:space="preserve"> mindig legyen </w:t>
      </w:r>
      <w:r w:rsidRPr="00B21CA1">
        <w:rPr>
          <w:i/>
        </w:rPr>
        <w:t>[InlineData()]</w:t>
      </w:r>
      <w:r>
        <w:rPr>
          <w:i/>
        </w:rPr>
        <w:t xml:space="preserve"> </w:t>
      </w:r>
      <w:r>
        <w:t xml:space="preserve">attribútuma is. Ahány paramétere van az </w:t>
      </w:r>
      <w:r w:rsidRPr="00B21CA1">
        <w:rPr>
          <w:i/>
        </w:rPr>
        <w:t>InlineData</w:t>
      </w:r>
      <w:r>
        <w:t xml:space="preserve">-nak, annyi </w:t>
      </w:r>
      <w:proofErr w:type="gramStart"/>
      <w:r>
        <w:t>kell</w:t>
      </w:r>
      <w:proofErr w:type="gramEnd"/>
      <w:r>
        <w:t xml:space="preserve"> legyen a függvénynek </w:t>
      </w:r>
      <w:commentRangeStart w:id="82"/>
      <w:r>
        <w:t>is</w:t>
      </w:r>
      <w:commentRangeEnd w:id="82"/>
      <w:r w:rsidR="009E697B">
        <w:rPr>
          <w:rStyle w:val="Jegyzethivatkozs"/>
        </w:rPr>
        <w:commentReference w:id="82"/>
      </w:r>
      <w:r w:rsidR="002B33D9">
        <w:t>,</w:t>
      </w:r>
      <w:r>
        <w:t xml:space="preserve"> különben fordítás idejű hibát kapunk.</w:t>
      </w:r>
      <w:r w:rsidR="00D355E2">
        <w:t xml:space="preserve"> Ezt szemlélteti a következő példa.</w:t>
      </w:r>
    </w:p>
    <w:p w14:paraId="32F29A34" w14:textId="77777777" w:rsidR="00D355E2" w:rsidRDefault="00D355E2" w:rsidP="00D355E2">
      <w:pPr>
        <w:pStyle w:val="Kd"/>
        <w:rPr>
          <w:rStyle w:val="HTML-kd"/>
          <w:color w:val="333333"/>
        </w:rPr>
      </w:pPr>
      <w:r>
        <w:rPr>
          <w:rStyle w:val="na"/>
          <w:color w:val="7D9029"/>
        </w:rPr>
        <w:t>[Theory]</w:t>
      </w:r>
    </w:p>
    <w:p w14:paraId="20129D1A" w14:textId="77777777" w:rsidR="00D355E2" w:rsidRDefault="00D355E2" w:rsidP="00D355E2">
      <w:pPr>
        <w:pStyle w:val="Kd"/>
        <w:rPr>
          <w:rStyle w:val="HTML-kd"/>
          <w:color w:val="333333"/>
        </w:rPr>
      </w:pPr>
      <w:r>
        <w:rPr>
          <w:rStyle w:val="na"/>
          <w:color w:val="7D9029"/>
        </w:rPr>
        <w:t>[</w:t>
      </w:r>
      <w:proofErr w:type="gramStart"/>
      <w:r>
        <w:rPr>
          <w:rStyle w:val="na"/>
          <w:color w:val="7D9029"/>
        </w:rPr>
        <w:t>InlineData(</w:t>
      </w:r>
      <w:proofErr w:type="gramEnd"/>
      <w:r>
        <w:rPr>
          <w:rStyle w:val="na"/>
          <w:color w:val="7D9029"/>
        </w:rPr>
        <w:t>3)]</w:t>
      </w:r>
    </w:p>
    <w:p w14:paraId="0521AA9E" w14:textId="77777777" w:rsidR="00D355E2" w:rsidRDefault="00D355E2" w:rsidP="00D355E2">
      <w:pPr>
        <w:pStyle w:val="Kd"/>
        <w:rPr>
          <w:rStyle w:val="HTML-kd"/>
          <w:color w:val="333333"/>
        </w:rPr>
      </w:pPr>
      <w:r>
        <w:rPr>
          <w:rStyle w:val="na"/>
          <w:color w:val="7D9029"/>
        </w:rPr>
        <w:t>[</w:t>
      </w:r>
      <w:proofErr w:type="gramStart"/>
      <w:r>
        <w:rPr>
          <w:rStyle w:val="na"/>
          <w:color w:val="7D9029"/>
        </w:rPr>
        <w:t>InlineData(</w:t>
      </w:r>
      <w:proofErr w:type="gramEnd"/>
      <w:r>
        <w:rPr>
          <w:rStyle w:val="na"/>
          <w:color w:val="7D9029"/>
        </w:rPr>
        <w:t>5)]</w:t>
      </w:r>
    </w:p>
    <w:p w14:paraId="779B1D67" w14:textId="77777777" w:rsidR="00D355E2" w:rsidRDefault="00D355E2" w:rsidP="00D355E2">
      <w:pPr>
        <w:pStyle w:val="Kd"/>
        <w:rPr>
          <w:rStyle w:val="HTML-kd"/>
          <w:color w:val="333333"/>
        </w:rPr>
      </w:pPr>
      <w:r>
        <w:rPr>
          <w:rStyle w:val="na"/>
          <w:color w:val="7D9029"/>
        </w:rPr>
        <w:t>[</w:t>
      </w:r>
      <w:proofErr w:type="gramStart"/>
      <w:r>
        <w:rPr>
          <w:rStyle w:val="na"/>
          <w:color w:val="7D9029"/>
        </w:rPr>
        <w:t>InlineData(</w:t>
      </w:r>
      <w:proofErr w:type="gramEnd"/>
      <w:r>
        <w:rPr>
          <w:rStyle w:val="na"/>
          <w:color w:val="7D9029"/>
        </w:rPr>
        <w:t>6)]</w:t>
      </w:r>
    </w:p>
    <w:p w14:paraId="14C3E67E" w14:textId="77777777" w:rsidR="00D355E2" w:rsidRDefault="00D355E2" w:rsidP="00D355E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proofErr w:type="gramStart"/>
      <w:r>
        <w:rPr>
          <w:rStyle w:val="nf"/>
          <w:color w:val="0000FF"/>
        </w:rPr>
        <w:t>MyFirstTheory</w:t>
      </w:r>
      <w:r>
        <w:rPr>
          <w:rStyle w:val="p"/>
          <w:color w:val="333333"/>
        </w:rPr>
        <w:t>(</w:t>
      </w:r>
      <w:proofErr w:type="gramEnd"/>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C85FE7">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D355E2">
      <w:pPr>
        <w:pStyle w:val="Kd"/>
        <w:rPr>
          <w:rStyle w:val="HTML-kd"/>
          <w:color w:val="333333"/>
        </w:rPr>
      </w:pPr>
      <w:r>
        <w:rPr>
          <w:rStyle w:val="HTML-kd"/>
          <w:color w:val="333333"/>
        </w:rPr>
        <w:t xml:space="preserve">    </w:t>
      </w:r>
      <w:r>
        <w:rPr>
          <w:rStyle w:val="n"/>
          <w:color w:val="333333"/>
        </w:rPr>
        <w:t>Assert</w:t>
      </w:r>
      <w:proofErr w:type="gramStart"/>
      <w:r>
        <w:rPr>
          <w:rStyle w:val="p"/>
          <w:color w:val="333333"/>
        </w:rPr>
        <w:t>.</w:t>
      </w:r>
      <w:r>
        <w:rPr>
          <w:rStyle w:val="nf"/>
          <w:color w:val="0000FF"/>
        </w:rPr>
        <w:t>True</w:t>
      </w:r>
      <w:proofErr w:type="gramEnd"/>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D355E2">
      <w:pPr>
        <w:pStyle w:val="Kd"/>
        <w:rPr>
          <w:color w:val="333333"/>
          <w:sz w:val="23"/>
          <w:szCs w:val="23"/>
          <w:lang w:eastAsia="hu-HU"/>
        </w:rPr>
      </w:pPr>
      <w:r>
        <w:rPr>
          <w:rStyle w:val="p"/>
          <w:color w:val="333333"/>
        </w:rPr>
        <w:t>}</w:t>
      </w:r>
    </w:p>
    <w:p w14:paraId="77FAFA69" w14:textId="77777777" w:rsidR="00D355E2" w:rsidRDefault="00D355E2" w:rsidP="00D355E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7833B224" w:rsidR="00C85FE7" w:rsidRDefault="000273E0" w:rsidP="00C85FE7">
      <w:pPr>
        <w:pStyle w:val="Cmsor1"/>
      </w:pPr>
      <w:r>
        <w:lastRenderedPageBreak/>
        <w:t>Tervezés</w:t>
      </w:r>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r>
        <w:t>Alkalmazás tervének bemutatása</w:t>
      </w:r>
    </w:p>
    <w:p w14:paraId="65F45FEB" w14:textId="058E724E" w:rsidR="00391576" w:rsidRDefault="00391576" w:rsidP="00242C04">
      <w:r>
        <w:t>Az első lépés a foglalási oldal elkészítése volt, ahol az élő kommunikáció megvalósításán volt a hangsúly. Lehetőséget kell adni a felhasználók számára a rendszerben lévő események és szolgáltatások szűrésére, megtekintésére. Az ezekhez szükséges adatokat egy ügyintéző oldalról lehessen feltölteni. A felhasználók a foglalásokat valós időben lássák és legyen lehetőségük a kiválasztott helyeiket adott ideig zárolni.</w:t>
      </w:r>
      <w:r w:rsidR="00242C04">
        <w:t xml:space="preserve"> </w:t>
      </w:r>
      <w:r>
        <w:t>Az ügyintéző portálon az adatok kezelése (események, szolgáltatások létrehozása/ törlése) legyen azonosításhoz kötött.</w:t>
      </w:r>
    </w:p>
    <w:p w14:paraId="5CE3CC50" w14:textId="0906F531" w:rsidR="00C94621" w:rsidRDefault="00C94621" w:rsidP="00C94621">
      <w:pPr>
        <w:pStyle w:val="Cmsor2"/>
      </w:pPr>
      <w:r>
        <w:t>Szerepkörök bemutatása</w:t>
      </w:r>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C94621">
      <w:pPr>
        <w:keepNext/>
        <w:ind w:firstLine="0"/>
        <w:jc w:val="center"/>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443A1626" w:rsidR="00FF187C" w:rsidRDefault="00F51066" w:rsidP="002D02EC">
      <w:pPr>
        <w:pStyle w:val="Kpalrs"/>
      </w:pPr>
      <w:r>
        <w:fldChar w:fldCharType="begin"/>
      </w:r>
      <w:r>
        <w:instrText xml:space="preserve"> SEQ ábra \* ARABIC </w:instrText>
      </w:r>
      <w:r>
        <w:fldChar w:fldCharType="separate"/>
      </w:r>
      <w:r w:rsidR="004F74AF">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r>
        <w:lastRenderedPageBreak/>
        <w:t>Normál felhasználó</w:t>
      </w:r>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r>
        <w:t>Ügyintéző felhasználó</w:t>
      </w:r>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r>
        <w:t>Nem-funkcionális követelmények</w:t>
      </w:r>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r>
        <w:t>Architektúra bemutatása</w:t>
      </w:r>
    </w:p>
    <w:p w14:paraId="18809065" w14:textId="36B189FB"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83"/>
      <w:r w:rsidR="001324F8">
        <w:t>marad</w:t>
      </w:r>
      <w:commentRangeEnd w:id="83"/>
      <w:r w:rsidR="00085A1C">
        <w:rPr>
          <w:rStyle w:val="Jegyzethivatkozs"/>
        </w:rPr>
        <w:commentReference w:id="83"/>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0E3675">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42478D" w:rsidRPr="00F93CEB" w:rsidRDefault="0042478D"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42478D" w:rsidRPr="00D04A22" w:rsidRDefault="0042478D"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42478D" w:rsidRPr="00D04A22" w:rsidRDefault="0042478D"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42478D" w:rsidRDefault="0042478D"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42478D" w:rsidRDefault="0042478D"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42478D" w:rsidRDefault="0042478D"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42478D" w:rsidRDefault="0042478D"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42478D" w:rsidRPr="006E142C" w:rsidRDefault="0042478D"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42478D" w:rsidRPr="00F93CEB" w:rsidRDefault="0042478D"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42478D" w:rsidRPr="00D04A22" w:rsidRDefault="0042478D"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42478D" w:rsidRPr="00D04A22" w:rsidRDefault="0042478D"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42478D" w:rsidRDefault="0042478D"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42478D" w:rsidRDefault="0042478D"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42478D" w:rsidRDefault="0042478D"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42478D" w:rsidRDefault="0042478D"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42478D" w:rsidRPr="006E142C" w:rsidRDefault="0042478D"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84" w:name="_Ref21813827"/>
    <w:bookmarkStart w:id="85" w:name="_Ref21814489"/>
    <w:p w14:paraId="7E319D05" w14:textId="618CE9B4" w:rsidR="00D04A22" w:rsidRDefault="00BE1960" w:rsidP="002D02EC">
      <w:pPr>
        <w:pStyle w:val="Kpalrs"/>
      </w:pPr>
      <w:r>
        <w:fldChar w:fldCharType="begin"/>
      </w:r>
      <w:r>
        <w:instrText xml:space="preserve"> SEQ ábra \* ARABIC </w:instrText>
      </w:r>
      <w:r>
        <w:fldChar w:fldCharType="separate"/>
      </w:r>
      <w:bookmarkStart w:id="86" w:name="_Ref21813831"/>
      <w:r w:rsidR="004F74AF">
        <w:rPr>
          <w:noProof/>
        </w:rPr>
        <w:t>10</w:t>
      </w:r>
      <w:bookmarkEnd w:id="86"/>
      <w:r>
        <w:fldChar w:fldCharType="end"/>
      </w:r>
      <w:r>
        <w:t xml:space="preserve">. </w:t>
      </w:r>
      <w:bookmarkStart w:id="87" w:name="_Ref21813837"/>
      <w:r>
        <w:t>ábra</w:t>
      </w:r>
      <w:r w:rsidR="00242C04">
        <w:t>:</w:t>
      </w:r>
      <w:r>
        <w:t xml:space="preserve"> Rendszer </w:t>
      </w:r>
      <w:bookmarkEnd w:id="84"/>
      <w:bookmarkEnd w:id="87"/>
      <w:r w:rsidR="000E3675">
        <w:t>közös architektúra</w:t>
      </w:r>
      <w:bookmarkEnd w:id="85"/>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683D3B37" w:rsidR="000E3675" w:rsidRDefault="00545B01" w:rsidP="00314753">
      <w:r>
        <w:t xml:space="preserve">Az üzleti logikai réteg </w:t>
      </w:r>
      <w:r w:rsidR="008043D2">
        <w:t xml:space="preserve">(Business Logic Layer, BLL) </w:t>
      </w:r>
      <w:r>
        <w:t>tartalmazza a szolgáltatás</w:t>
      </w:r>
      <w:r w:rsidR="00B57A78">
        <w:t>okat</w:t>
      </w:r>
      <w:r>
        <w:t>, amelyek meghatározzák az üzleti folyamatokat, szabályokat azáltal, hogy szabályozza az adatokon végezhető műveleteket.</w:t>
      </w:r>
      <w:r w:rsidR="009A7C25">
        <w:t xml:space="preserve"> Ezt az én architektúrámban csak a publikus UI réteben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38BA5EF4"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elvégzését segíti. A diplomamunkám 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Az adminisztrációs oldal felhasználói felületét az ASP</w:t>
      </w:r>
      <w:proofErr w:type="gramStart"/>
      <w:r>
        <w:t>.NET</w:t>
      </w:r>
      <w:proofErr w:type="gramEnd"/>
      <w:r>
        <w:t xml:space="preserve"> Core MVC segítségével hoztam létre. 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p>
    <w:p w14:paraId="729284C6" w14:textId="7FC5D0CD" w:rsidR="00253F89" w:rsidRDefault="00253F89" w:rsidP="00253F89">
      <w:pPr>
        <w:pStyle w:val="Cmsor3"/>
      </w:pPr>
      <w:r>
        <w:t>Projektek</w:t>
      </w:r>
    </w:p>
    <w:p w14:paraId="75453F03" w14:textId="1A1C0F41"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3E33A0">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w:t>
      </w:r>
      <w:proofErr w:type="gramStart"/>
      <w:r>
        <w:t>darab .NET</w:t>
      </w:r>
      <w:proofErr w:type="gramEnd"/>
      <w:r>
        <w:t xml:space="preserve">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1CEED996" w:rsidR="00B36E06" w:rsidRDefault="00F51066" w:rsidP="002D02EC">
      <w:pPr>
        <w:pStyle w:val="Kpalrs"/>
      </w:pPr>
      <w:r>
        <w:fldChar w:fldCharType="begin"/>
      </w:r>
      <w:r>
        <w:instrText xml:space="preserve"> SEQ ábra \* ARABIC </w:instrText>
      </w:r>
      <w:r>
        <w:fldChar w:fldCharType="separate"/>
      </w:r>
      <w:r w:rsidR="004F74AF">
        <w:rPr>
          <w:noProof/>
        </w:rPr>
        <w:t>11</w:t>
      </w:r>
      <w:r>
        <w:rPr>
          <w:noProof/>
        </w:rPr>
        <w:fldChar w:fldCharType="end"/>
      </w:r>
      <w:r w:rsidR="00B36E06">
        <w:t>. ábra</w:t>
      </w:r>
      <w:r w:rsidR="00242C04">
        <w:t>:</w:t>
      </w:r>
      <w:r w:rsidR="00B36E06">
        <w:t xml:space="preserve"> Az alkalmazás projektjei</w:t>
      </w:r>
    </w:p>
    <w:p w14:paraId="50D74FFC" w14:textId="5FCCC12B" w:rsidR="00D91182" w:rsidRDefault="00391060" w:rsidP="00D91182">
      <w:r>
        <w:t>A DAL projekt tartalmazza az entitás osztályokat, az adatbázis konfigurációt, a generált migrációs állományokat</w:t>
      </w:r>
      <w:sdt>
        <w:sdtPr>
          <w:id w:val="1784914398"/>
          <w:citation/>
        </w:sdtPr>
        <w:sdtContent>
          <w:r>
            <w:fldChar w:fldCharType="begin"/>
          </w:r>
          <w:r>
            <w:instrText xml:space="preserve"> CITATION MicMigrations19 \l 1038 </w:instrText>
          </w:r>
          <w:r>
            <w:fldChar w:fldCharType="separate"/>
          </w:r>
          <w:r>
            <w:rPr>
              <w:noProof/>
            </w:rPr>
            <w:t xml:space="preserve"> [13]</w:t>
          </w:r>
          <w:r>
            <w:fldChar w:fldCharType="end"/>
          </w:r>
        </w:sdtContent>
      </w:sdt>
      <w:r>
        <w:t>, illetve szolgáltatásokat, amik az adatokkal való feltöltést segítik.</w:t>
      </w:r>
    </w:p>
    <w:p w14:paraId="6341D5F1" w14:textId="01BB1867" w:rsidR="00391060" w:rsidRDefault="00391060" w:rsidP="00D91182">
      <w:r>
        <w:t>A BLL projektben kaptak helyet az üzleti logikát megvalósító szolgáltatás osztályok, az üzleti logikai entitások, saját kivétel osztályok. Hivatkozik a DAL osztálykönyvtárra.</w:t>
      </w:r>
    </w:p>
    <w:p w14:paraId="727CCBE4" w14:textId="38A6D859" w:rsidR="00391060" w:rsidRDefault="00391060" w:rsidP="00391060">
      <w:r>
        <w:lastRenderedPageBreak/>
        <w:t>A PrivateWeb projekt az adminisztrációs oldalt megvalósító ASP</w:t>
      </w:r>
      <w:proofErr w:type="gramStart"/>
      <w:r>
        <w:t>.NET</w:t>
      </w:r>
      <w:proofErr w:type="gramEnd"/>
      <w:r>
        <w:t xml:space="preserve">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A PublicWeb projekt a publikus oldalt megvalósító ASP</w:t>
      </w:r>
      <w:proofErr w:type="gramStart"/>
      <w:r>
        <w:t>.NET</w:t>
      </w:r>
      <w:proofErr w:type="gramEnd"/>
      <w:r>
        <w:t xml:space="preserve">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r>
        <w:t>Adatbázis terv</w:t>
      </w:r>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F51066">
      <w:pPr>
        <w:pStyle w:val="Cmsor4"/>
      </w:pPr>
      <w:r>
        <w:t>Tervezői döntések</w:t>
      </w:r>
    </w:p>
    <w:p w14:paraId="586A4B5E" w14:textId="04580B0C"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6243A5">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88" w:name="_Ref22726776"/>
    <w:p w14:paraId="3E06C054" w14:textId="1095604F" w:rsidR="006243A5" w:rsidRDefault="00312D03" w:rsidP="002D02EC">
      <w:pPr>
        <w:pStyle w:val="Kpalrs"/>
      </w:pPr>
      <w:r>
        <w:fldChar w:fldCharType="begin"/>
      </w:r>
      <w:r>
        <w:instrText xml:space="preserve"> SEQ ábra \* ARABIC </w:instrText>
      </w:r>
      <w:r>
        <w:fldChar w:fldCharType="separate"/>
      </w:r>
      <w:r w:rsidR="004F74AF">
        <w:rPr>
          <w:noProof/>
        </w:rPr>
        <w:t>12</w:t>
      </w:r>
      <w:r>
        <w:fldChar w:fldCharType="end"/>
      </w:r>
      <w:r>
        <w:t>. ábra: Foglaláshoz kapcsolódó entitások</w:t>
      </w:r>
      <w:bookmarkEnd w:id="88"/>
    </w:p>
    <w:p w14:paraId="42B458E0" w14:textId="4358BAE5" w:rsidR="006243A5" w:rsidRDefault="006243A5" w:rsidP="006243A5">
      <w:r>
        <w:lastRenderedPageBreak/>
        <w:t>Egy másfajta modell lett volna a „folytonos foglalhatóság” megoldása. Például egy étterem asztalának foglalása adott órától adott óráig. Ez a modell távolabb állt az elvárásoktól,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24412D99" w:rsidR="006243A5" w:rsidRDefault="003B7CDB" w:rsidP="002D02EC">
      <w:pPr>
        <w:pStyle w:val="Kpalrs"/>
      </w:pPr>
      <w:r>
        <w:fldChar w:fldCharType="begin"/>
      </w:r>
      <w:r>
        <w:instrText xml:space="preserve"> SEQ ábra \* ARABIC </w:instrText>
      </w:r>
      <w:r>
        <w:fldChar w:fldCharType="separate"/>
      </w:r>
      <w:r w:rsidR="004F74AF">
        <w:rPr>
          <w:noProof/>
        </w:rPr>
        <w:t>13</w:t>
      </w:r>
      <w:r>
        <w:fldChar w:fldCharType="end"/>
      </w:r>
      <w:r>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entitások közti különbség, hogy az első tárolja a felhasználó adatait is. Mivel a foglalási szándékok csak bizonyos ideig érvényesek, ezért valamikor törölni kell őket, hogy ne foglalják a helyet. Erre a dolgozatomban nem adtam megoldást, csak manuálisan lehetséges a törlés. Megoldás lehet erre az admin oldalon egy funkció, ami eltávolítja ezeket az elemeket, vagy egy háttérszolgáltatás implementálása.</w:t>
      </w:r>
    </w:p>
    <w:p w14:paraId="38DF0408" w14:textId="7B4E704F" w:rsidR="00C85FE7" w:rsidRDefault="00C85FE7" w:rsidP="00C85FE7">
      <w:pPr>
        <w:pStyle w:val="Cmsor1"/>
      </w:pPr>
      <w:bookmarkStart w:id="89" w:name="_Toc20666710"/>
      <w:r>
        <w:lastRenderedPageBreak/>
        <w:t>Megvalósítás</w:t>
      </w:r>
      <w:bookmarkEnd w:id="89"/>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r>
        <w:t>Adatelérési réteg (DAL)</w:t>
      </w:r>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3BA2277A" w:rsidR="00546D13" w:rsidRDefault="00546D13" w:rsidP="002D02EC">
      <w:pPr>
        <w:pStyle w:val="Kpalrs"/>
      </w:pPr>
      <w:r>
        <w:fldChar w:fldCharType="begin"/>
      </w:r>
      <w:r>
        <w:instrText xml:space="preserve"> SEQ ábra \* ARABIC </w:instrText>
      </w:r>
      <w:r>
        <w:fldChar w:fldCharType="separate"/>
      </w:r>
      <w:r w:rsidR="004F74AF">
        <w:rPr>
          <w:noProof/>
        </w:rPr>
        <w:t>14</w:t>
      </w:r>
      <w:r>
        <w:fldChar w:fldCharType="end"/>
      </w:r>
      <w:r>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377712">
      <w:pPr>
        <w:pStyle w:val="Kd"/>
        <w:rPr>
          <w:lang w:eastAsia="hu-HU"/>
        </w:rPr>
      </w:pPr>
      <w:r>
        <w:rPr>
          <w:color w:val="0000FF"/>
          <w:lang w:eastAsia="hu-HU"/>
        </w:rPr>
        <w:t>public</w:t>
      </w:r>
      <w:r>
        <w:rPr>
          <w:lang w:eastAsia="hu-HU"/>
        </w:rPr>
        <w:t xml:space="preserve"> </w:t>
      </w:r>
      <w:r w:rsidRPr="009C7370">
        <w:rPr>
          <w:color w:val="2B91AF"/>
          <w:lang w:eastAsia="hu-HU"/>
        </w:rPr>
        <w:t>Guid</w:t>
      </w:r>
      <w:r>
        <w:rPr>
          <w:lang w:eastAsia="hu-HU"/>
        </w:rPr>
        <w:t xml:space="preserve"> Id </w:t>
      </w:r>
      <w:proofErr w:type="gramStart"/>
      <w:r>
        <w:rPr>
          <w:lang w:eastAsia="hu-HU"/>
        </w:rPr>
        <w:t xml:space="preserve">{ </w:t>
      </w:r>
      <w:r>
        <w:rPr>
          <w:color w:val="0000FF"/>
          <w:lang w:eastAsia="hu-HU"/>
        </w:rPr>
        <w:t>get</w:t>
      </w:r>
      <w:proofErr w:type="gramEnd"/>
      <w:r>
        <w:rPr>
          <w:lang w:eastAsia="hu-HU"/>
        </w:rPr>
        <w:t xml:space="preserve">; </w:t>
      </w:r>
      <w:r>
        <w:rPr>
          <w:color w:val="0000FF"/>
          <w:lang w:eastAsia="hu-HU"/>
        </w:rPr>
        <w:t>set</w:t>
      </w:r>
      <w:r>
        <w:rPr>
          <w:lang w:eastAsia="hu-HU"/>
        </w:rPr>
        <w:t>; }</w:t>
      </w:r>
    </w:p>
    <w:p w14:paraId="5AB7A3D2" w14:textId="2F6CDFAD" w:rsidR="00377712" w:rsidRDefault="00377712" w:rsidP="00377712">
      <w:pPr>
        <w:pStyle w:val="Kd"/>
        <w:rPr>
          <w:lang w:eastAsia="hu-HU"/>
        </w:rPr>
      </w:pPr>
      <w:r>
        <w:rPr>
          <w:lang w:eastAsia="hu-HU"/>
        </w:rPr>
        <w:t>[</w:t>
      </w:r>
      <w:r w:rsidRPr="00E00B48">
        <w:rPr>
          <w:color w:val="2B91AF"/>
          <w:lang w:eastAsia="hu-HU"/>
        </w:rPr>
        <w:t>Required</w:t>
      </w:r>
      <w:r>
        <w:rPr>
          <w:lang w:eastAsia="hu-HU"/>
        </w:rPr>
        <w:t>]</w:t>
      </w:r>
    </w:p>
    <w:p w14:paraId="7A087B35" w14:textId="5C8FD6E4" w:rsidR="00377712" w:rsidRDefault="00377712" w:rsidP="00377712">
      <w:pPr>
        <w:pStyle w:val="Kd"/>
        <w:rPr>
          <w:lang w:eastAsia="hu-HU"/>
        </w:rPr>
      </w:pPr>
      <w:r>
        <w:rPr>
          <w:lang w:eastAsia="hu-HU"/>
        </w:rPr>
        <w:t>[</w:t>
      </w:r>
      <w:proofErr w:type="gramStart"/>
      <w:r w:rsidRPr="00E00B48">
        <w:rPr>
          <w:color w:val="2B91AF"/>
          <w:lang w:eastAsia="hu-HU"/>
        </w:rPr>
        <w:t>StringLength</w:t>
      </w:r>
      <w:r>
        <w:rPr>
          <w:lang w:eastAsia="hu-HU"/>
        </w:rPr>
        <w:t>(</w:t>
      </w:r>
      <w:proofErr w:type="gramEnd"/>
      <w:r>
        <w:rPr>
          <w:lang w:eastAsia="hu-HU"/>
        </w:rPr>
        <w:t>200)]</w:t>
      </w:r>
    </w:p>
    <w:p w14:paraId="326B996A" w14:textId="758C4A33" w:rsidR="00377712" w:rsidRDefault="00377712" w:rsidP="00377712">
      <w:pPr>
        <w:pStyle w:val="Kd"/>
        <w:rPr>
          <w:lang w:eastAsia="hu-HU"/>
        </w:rPr>
      </w:pPr>
      <w:r>
        <w:rPr>
          <w:color w:val="0000FF"/>
          <w:lang w:eastAsia="hu-HU"/>
        </w:rPr>
        <w:t>public</w:t>
      </w:r>
      <w:r>
        <w:rPr>
          <w:lang w:eastAsia="hu-HU"/>
        </w:rPr>
        <w:t xml:space="preserve"> </w:t>
      </w:r>
      <w:r>
        <w:rPr>
          <w:color w:val="0000FF"/>
          <w:lang w:eastAsia="hu-HU"/>
        </w:rPr>
        <w:t>string</w:t>
      </w:r>
      <w:r>
        <w:rPr>
          <w:lang w:eastAsia="hu-HU"/>
        </w:rPr>
        <w:t xml:space="preserve"> Name </w:t>
      </w:r>
      <w:proofErr w:type="gramStart"/>
      <w:r>
        <w:rPr>
          <w:lang w:eastAsia="hu-HU"/>
        </w:rPr>
        <w:t xml:space="preserve">{ </w:t>
      </w:r>
      <w:r>
        <w:rPr>
          <w:color w:val="0000FF"/>
          <w:lang w:eastAsia="hu-HU"/>
        </w:rPr>
        <w:t>get</w:t>
      </w:r>
      <w:proofErr w:type="gramEnd"/>
      <w:r>
        <w:rPr>
          <w:lang w:eastAsia="hu-HU"/>
        </w:rPr>
        <w:t xml:space="preserve">; </w:t>
      </w:r>
      <w:r>
        <w:rPr>
          <w:color w:val="0000FF"/>
          <w:lang w:eastAsia="hu-HU"/>
        </w:rPr>
        <w:t>set</w:t>
      </w:r>
      <w:r>
        <w:rPr>
          <w:lang w:eastAsia="hu-HU"/>
        </w:rPr>
        <w:t>; }</w:t>
      </w:r>
    </w:p>
    <w:p w14:paraId="643EE7E2" w14:textId="09E804D2" w:rsidR="00377712" w:rsidRDefault="00377712" w:rsidP="00377712">
      <w:pPr>
        <w:pStyle w:val="Kd"/>
        <w:rPr>
          <w:lang w:eastAsia="hu-HU"/>
        </w:rPr>
      </w:pPr>
      <w:r>
        <w:rPr>
          <w:lang w:eastAsia="hu-HU"/>
        </w:rPr>
        <w:t>[</w:t>
      </w:r>
      <w:r w:rsidRPr="00E00B48">
        <w:rPr>
          <w:color w:val="2B91AF"/>
          <w:lang w:eastAsia="hu-HU"/>
        </w:rPr>
        <w:t>Required</w:t>
      </w:r>
      <w:r>
        <w:rPr>
          <w:lang w:eastAsia="hu-HU"/>
        </w:rPr>
        <w:t>]</w:t>
      </w:r>
    </w:p>
    <w:p w14:paraId="6D1E9CBB" w14:textId="0B9F9FF5" w:rsidR="00377712" w:rsidRDefault="00377712" w:rsidP="00377712">
      <w:pPr>
        <w:pStyle w:val="Kd"/>
        <w:rPr>
          <w:lang w:eastAsia="hu-HU"/>
        </w:rPr>
      </w:pPr>
      <w:r>
        <w:rPr>
          <w:color w:val="0000FF"/>
          <w:lang w:eastAsia="hu-HU"/>
        </w:rPr>
        <w:t>public</w:t>
      </w:r>
      <w:r>
        <w:rPr>
          <w:lang w:eastAsia="hu-HU"/>
        </w:rPr>
        <w:t xml:space="preserve"> </w:t>
      </w:r>
      <w:r w:rsidRPr="009C7370">
        <w:rPr>
          <w:color w:val="2B91AF"/>
          <w:lang w:eastAsia="hu-HU"/>
        </w:rPr>
        <w:t>Guid</w:t>
      </w:r>
      <w:r>
        <w:rPr>
          <w:lang w:eastAsia="hu-HU"/>
        </w:rPr>
        <w:t xml:space="preserve"> ServiceId </w:t>
      </w:r>
      <w:proofErr w:type="gramStart"/>
      <w:r>
        <w:rPr>
          <w:lang w:eastAsia="hu-HU"/>
        </w:rPr>
        <w:t xml:space="preserve">{ </w:t>
      </w:r>
      <w:r>
        <w:rPr>
          <w:color w:val="0000FF"/>
          <w:lang w:eastAsia="hu-HU"/>
        </w:rPr>
        <w:t>get</w:t>
      </w:r>
      <w:proofErr w:type="gramEnd"/>
      <w:r>
        <w:rPr>
          <w:lang w:eastAsia="hu-HU"/>
        </w:rPr>
        <w:t xml:space="preserve">; </w:t>
      </w:r>
      <w:r>
        <w:rPr>
          <w:color w:val="0000FF"/>
          <w:lang w:eastAsia="hu-HU"/>
        </w:rPr>
        <w:t>set</w:t>
      </w:r>
      <w:r>
        <w:rPr>
          <w:lang w:eastAsia="hu-HU"/>
        </w:rPr>
        <w:t>; }</w:t>
      </w:r>
    </w:p>
    <w:p w14:paraId="38506922" w14:textId="1B7307FE" w:rsidR="00377712" w:rsidRDefault="00377712" w:rsidP="00377712">
      <w:pPr>
        <w:pStyle w:val="Kd"/>
        <w:rPr>
          <w:lang w:eastAsia="hu-HU"/>
        </w:rPr>
      </w:pPr>
      <w:r>
        <w:rPr>
          <w:color w:val="0000FF"/>
          <w:lang w:eastAsia="hu-HU"/>
        </w:rPr>
        <w:t>public</w:t>
      </w:r>
      <w:r>
        <w:rPr>
          <w:lang w:eastAsia="hu-HU"/>
        </w:rPr>
        <w:t xml:space="preserve"> </w:t>
      </w:r>
      <w:r w:rsidRPr="009C7370">
        <w:rPr>
          <w:color w:val="2B91AF"/>
          <w:lang w:eastAsia="hu-HU"/>
        </w:rPr>
        <w:t>Service</w:t>
      </w:r>
      <w:r>
        <w:rPr>
          <w:lang w:eastAsia="hu-HU"/>
        </w:rPr>
        <w:t xml:space="preserve"> Service </w:t>
      </w:r>
      <w:proofErr w:type="gramStart"/>
      <w:r>
        <w:rPr>
          <w:lang w:eastAsia="hu-HU"/>
        </w:rPr>
        <w:t xml:space="preserve">{ </w:t>
      </w:r>
      <w:r>
        <w:rPr>
          <w:color w:val="0000FF"/>
          <w:lang w:eastAsia="hu-HU"/>
        </w:rPr>
        <w:t>get</w:t>
      </w:r>
      <w:proofErr w:type="gramEnd"/>
      <w:r>
        <w:rPr>
          <w:lang w:eastAsia="hu-HU"/>
        </w:rPr>
        <w:t xml:space="preserve">; </w:t>
      </w:r>
      <w:r>
        <w:rPr>
          <w:color w:val="0000FF"/>
          <w:lang w:eastAsia="hu-HU"/>
        </w:rPr>
        <w:t>set</w:t>
      </w:r>
      <w:r>
        <w:rPr>
          <w:lang w:eastAsia="hu-HU"/>
        </w:rP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proofErr w:type="gramStart"/>
      <w:r w:rsidR="00745AA9" w:rsidRPr="00745AA9">
        <w:rPr>
          <w:i/>
        </w:rPr>
        <w:t>null</w:t>
      </w:r>
      <w:proofErr w:type="gramEnd"/>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501452E1"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Pr>
              <w:noProof/>
            </w:rPr>
            <w:t xml:space="preserve"> [14]</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használni. Összetett kulcsok, illetve kapcsoló táblák beállításához vettem igénybe. </w:t>
      </w:r>
    </w:p>
    <w:p w14:paraId="401407AD" w14:textId="77777777" w:rsidR="001F4B2A" w:rsidRDefault="001F4B2A" w:rsidP="001F4B2A">
      <w:pPr>
        <w:pStyle w:val="Kd"/>
        <w:rPr>
          <w:lang w:eastAsia="hu-HU"/>
        </w:rPr>
      </w:pPr>
      <w:r>
        <w:rPr>
          <w:lang w:eastAsia="hu-HU"/>
        </w:rPr>
        <w:t>builder</w:t>
      </w:r>
      <w:proofErr w:type="gramStart"/>
      <w:r>
        <w:rPr>
          <w:lang w:eastAsia="hu-HU"/>
        </w:rPr>
        <w:t>.Entity</w:t>
      </w:r>
      <w:proofErr w:type="gramEnd"/>
      <w:r>
        <w:rPr>
          <w:lang w:eastAsia="hu-HU"/>
        </w:rPr>
        <w:t>&lt;</w:t>
      </w:r>
      <w:r w:rsidRPr="00E00B48">
        <w:rPr>
          <w:color w:val="2B91AF"/>
          <w:lang w:eastAsia="hu-HU"/>
        </w:rPr>
        <w:t>BookingPosition</w:t>
      </w:r>
      <w:r>
        <w:rPr>
          <w:lang w:eastAsia="hu-HU"/>
        </w:rPr>
        <w:t>&gt;()</w:t>
      </w:r>
    </w:p>
    <w:p w14:paraId="5B774745" w14:textId="2CFE1822" w:rsidR="001F4B2A" w:rsidRDefault="001F4B2A" w:rsidP="001F4B2A">
      <w:pPr>
        <w:pStyle w:val="Kd"/>
        <w:rPr>
          <w:lang w:eastAsia="hu-HU"/>
        </w:rPr>
      </w:pPr>
      <w:r>
        <w:rPr>
          <w:lang w:eastAsia="hu-HU"/>
        </w:rPr>
        <w:t xml:space="preserve">    .</w:t>
      </w:r>
      <w:proofErr w:type="gramStart"/>
      <w:r>
        <w:rPr>
          <w:lang w:eastAsia="hu-HU"/>
        </w:rPr>
        <w:t>HasKey(</w:t>
      </w:r>
      <w:proofErr w:type="gramEnd"/>
      <w:r>
        <w:rPr>
          <w:lang w:eastAsia="hu-HU"/>
        </w:rPr>
        <w:t xml:space="preserve">x =&gt; </w:t>
      </w:r>
      <w:r>
        <w:rPr>
          <w:color w:val="0000FF"/>
          <w:lang w:eastAsia="hu-HU"/>
        </w:rPr>
        <w:t>new</w:t>
      </w:r>
      <w:r>
        <w:rPr>
          <w:lang w:eastAsia="hu-HU"/>
        </w:rPr>
        <w:t xml:space="preserve"> { x.BookingId, x.ServicePlacePositionId });</w:t>
      </w:r>
    </w:p>
    <w:p w14:paraId="2AF08B3F" w14:textId="77777777" w:rsidR="007C1BEA" w:rsidRDefault="007C1BEA" w:rsidP="001F4B2A">
      <w:pPr>
        <w:pStyle w:val="Kd"/>
        <w:rPr>
          <w:lang w:eastAsia="hu-HU"/>
        </w:rPr>
      </w:pPr>
    </w:p>
    <w:p w14:paraId="09F61097" w14:textId="191A0DB3" w:rsidR="001F4B2A" w:rsidRDefault="001F4B2A" w:rsidP="001F4B2A">
      <w:pPr>
        <w:pStyle w:val="Kd"/>
        <w:rPr>
          <w:lang w:eastAsia="hu-HU"/>
        </w:rPr>
      </w:pPr>
      <w:r>
        <w:rPr>
          <w:lang w:eastAsia="hu-HU"/>
        </w:rPr>
        <w:t>builder</w:t>
      </w:r>
      <w:proofErr w:type="gramStart"/>
      <w:r>
        <w:rPr>
          <w:lang w:eastAsia="hu-HU"/>
        </w:rPr>
        <w:t>.Entity</w:t>
      </w:r>
      <w:proofErr w:type="gramEnd"/>
      <w:r>
        <w:rPr>
          <w:lang w:eastAsia="hu-HU"/>
        </w:rPr>
        <w:t>&lt;</w:t>
      </w:r>
      <w:r w:rsidRPr="00E00B48">
        <w:rPr>
          <w:color w:val="2B91AF"/>
          <w:lang w:eastAsia="hu-HU"/>
        </w:rPr>
        <w:t>BookingPosition</w:t>
      </w:r>
      <w:r>
        <w:rPr>
          <w:lang w:eastAsia="hu-HU"/>
        </w:rPr>
        <w:t>&gt;()</w:t>
      </w:r>
    </w:p>
    <w:p w14:paraId="3FE72142" w14:textId="178C53BD" w:rsidR="001F4B2A" w:rsidRDefault="001F4B2A" w:rsidP="001F4B2A">
      <w:pPr>
        <w:pStyle w:val="Kd"/>
        <w:rPr>
          <w:lang w:eastAsia="hu-HU"/>
        </w:rPr>
      </w:pPr>
      <w:r>
        <w:rPr>
          <w:lang w:eastAsia="hu-HU"/>
        </w:rPr>
        <w:t xml:space="preserve">   .</w:t>
      </w:r>
      <w:proofErr w:type="gramStart"/>
      <w:r>
        <w:rPr>
          <w:lang w:eastAsia="hu-HU"/>
        </w:rPr>
        <w:t>HasOne(</w:t>
      </w:r>
      <w:proofErr w:type="gramEnd"/>
      <w:r>
        <w:rPr>
          <w:lang w:eastAsia="hu-HU"/>
        </w:rPr>
        <w:t>bc =&gt; bc.Booking)</w:t>
      </w:r>
    </w:p>
    <w:p w14:paraId="20F3C7DB" w14:textId="7D75269D" w:rsidR="001F4B2A" w:rsidRDefault="001F4B2A" w:rsidP="001F4B2A">
      <w:pPr>
        <w:pStyle w:val="Kd"/>
        <w:rPr>
          <w:lang w:eastAsia="hu-HU"/>
        </w:rPr>
      </w:pPr>
      <w:r>
        <w:rPr>
          <w:lang w:eastAsia="hu-HU"/>
        </w:rPr>
        <w:t xml:space="preserve">   .</w:t>
      </w:r>
      <w:proofErr w:type="gramStart"/>
      <w:r>
        <w:rPr>
          <w:lang w:eastAsia="hu-HU"/>
        </w:rPr>
        <w:t>WithMany(</w:t>
      </w:r>
      <w:proofErr w:type="gramEnd"/>
      <w:r>
        <w:rPr>
          <w:lang w:eastAsia="hu-HU"/>
        </w:rPr>
        <w:t>b =&gt; b.BookingPositions)</w:t>
      </w:r>
    </w:p>
    <w:p w14:paraId="4346DF18" w14:textId="125754A4" w:rsidR="001F4B2A" w:rsidRDefault="001F4B2A" w:rsidP="001F4B2A">
      <w:pPr>
        <w:pStyle w:val="Kd"/>
        <w:rPr>
          <w:lang w:eastAsia="hu-HU"/>
        </w:rPr>
      </w:pPr>
      <w:r>
        <w:rPr>
          <w:lang w:eastAsia="hu-HU"/>
        </w:rPr>
        <w:t xml:space="preserve">   .</w:t>
      </w:r>
      <w:proofErr w:type="gramStart"/>
      <w:r>
        <w:rPr>
          <w:lang w:eastAsia="hu-HU"/>
        </w:rPr>
        <w:t>HasForeignKey(</w:t>
      </w:r>
      <w:proofErr w:type="gramEnd"/>
      <w:r>
        <w:rPr>
          <w:lang w:eastAsia="hu-HU"/>
        </w:rPr>
        <w:t>bc =&gt; bc.BookingId)</w:t>
      </w:r>
    </w:p>
    <w:p w14:paraId="10E980F3" w14:textId="0D3F1175" w:rsidR="001F4B2A" w:rsidRDefault="001F4B2A" w:rsidP="001F4B2A">
      <w:pPr>
        <w:pStyle w:val="Kd"/>
        <w:rPr>
          <w:lang w:eastAsia="hu-HU"/>
        </w:rPr>
      </w:pPr>
      <w:r>
        <w:rPr>
          <w:lang w:eastAsia="hu-HU"/>
        </w:rPr>
        <w:t xml:space="preserve">   .</w:t>
      </w:r>
      <w:proofErr w:type="gramStart"/>
      <w:r>
        <w:rPr>
          <w:lang w:eastAsia="hu-HU"/>
        </w:rPr>
        <w:t>OnDelete(</w:t>
      </w:r>
      <w:proofErr w:type="gramEnd"/>
      <w:r>
        <w:rPr>
          <w:lang w:eastAsia="hu-HU"/>
        </w:rPr>
        <w:t>DeleteBehavior.ClientSetNull);</w:t>
      </w:r>
    </w:p>
    <w:p w14:paraId="478D60AA" w14:textId="77777777" w:rsidR="007C1BEA" w:rsidRDefault="007C1BEA" w:rsidP="001F4B2A">
      <w:pPr>
        <w:pStyle w:val="Kd"/>
        <w:rPr>
          <w:lang w:eastAsia="hu-HU"/>
        </w:rPr>
      </w:pPr>
    </w:p>
    <w:p w14:paraId="6904ACF6" w14:textId="0DA71384" w:rsidR="001F4B2A" w:rsidRDefault="001F4B2A" w:rsidP="001F4B2A">
      <w:pPr>
        <w:pStyle w:val="Kd"/>
        <w:rPr>
          <w:lang w:eastAsia="hu-HU"/>
        </w:rPr>
      </w:pPr>
      <w:r>
        <w:rPr>
          <w:lang w:eastAsia="hu-HU"/>
        </w:rPr>
        <w:t>builder</w:t>
      </w:r>
      <w:proofErr w:type="gramStart"/>
      <w:r>
        <w:rPr>
          <w:lang w:eastAsia="hu-HU"/>
        </w:rPr>
        <w:t>.Entity</w:t>
      </w:r>
      <w:proofErr w:type="gramEnd"/>
      <w:r>
        <w:rPr>
          <w:lang w:eastAsia="hu-HU"/>
        </w:rPr>
        <w:t>&lt;</w:t>
      </w:r>
      <w:r w:rsidRPr="00E00B48">
        <w:rPr>
          <w:color w:val="2B91AF"/>
          <w:lang w:eastAsia="hu-HU"/>
        </w:rPr>
        <w:t>BookingPosition</w:t>
      </w:r>
      <w:r>
        <w:rPr>
          <w:lang w:eastAsia="hu-HU"/>
        </w:rPr>
        <w:t>&gt;()</w:t>
      </w:r>
    </w:p>
    <w:p w14:paraId="736C4C87" w14:textId="5DA4760F" w:rsidR="001F4B2A" w:rsidRDefault="001F4B2A" w:rsidP="001F4B2A">
      <w:pPr>
        <w:pStyle w:val="Kd"/>
        <w:rPr>
          <w:lang w:eastAsia="hu-HU"/>
        </w:rPr>
      </w:pPr>
      <w:r>
        <w:rPr>
          <w:lang w:eastAsia="hu-HU"/>
        </w:rPr>
        <w:t xml:space="preserve">  .</w:t>
      </w:r>
      <w:proofErr w:type="gramStart"/>
      <w:r>
        <w:rPr>
          <w:lang w:eastAsia="hu-HU"/>
        </w:rPr>
        <w:t>HasOne(</w:t>
      </w:r>
      <w:proofErr w:type="gramEnd"/>
      <w:r>
        <w:rPr>
          <w:lang w:eastAsia="hu-HU"/>
        </w:rPr>
        <w:t>bc =&gt; bc.ServicePlacePosition)</w:t>
      </w:r>
    </w:p>
    <w:p w14:paraId="1CC0DE37" w14:textId="095205C1" w:rsidR="001F4B2A" w:rsidRDefault="001F4B2A" w:rsidP="001F4B2A">
      <w:pPr>
        <w:pStyle w:val="Kd"/>
        <w:rPr>
          <w:lang w:eastAsia="hu-HU"/>
        </w:rPr>
      </w:pPr>
      <w:r>
        <w:rPr>
          <w:lang w:eastAsia="hu-HU"/>
        </w:rPr>
        <w:t xml:space="preserve">  .</w:t>
      </w:r>
      <w:proofErr w:type="gramStart"/>
      <w:r>
        <w:rPr>
          <w:lang w:eastAsia="hu-HU"/>
        </w:rPr>
        <w:t>WithMany(</w:t>
      </w:r>
      <w:proofErr w:type="gramEnd"/>
      <w:r>
        <w:rPr>
          <w:lang w:eastAsia="hu-HU"/>
        </w:rPr>
        <w:t>b =&gt; b.BookingPositions)</w:t>
      </w:r>
    </w:p>
    <w:p w14:paraId="2E19B188" w14:textId="2AB36A99" w:rsidR="001F4B2A" w:rsidRDefault="001F4B2A" w:rsidP="001F4B2A">
      <w:pPr>
        <w:pStyle w:val="Kd"/>
        <w:rPr>
          <w:lang w:eastAsia="hu-HU"/>
        </w:rPr>
      </w:pPr>
      <w:r>
        <w:rPr>
          <w:lang w:eastAsia="hu-HU"/>
        </w:rPr>
        <w:t xml:space="preserve">  .</w:t>
      </w:r>
      <w:proofErr w:type="gramStart"/>
      <w:r>
        <w:rPr>
          <w:lang w:eastAsia="hu-HU"/>
        </w:rPr>
        <w:t>HasForeignKey(</w:t>
      </w:r>
      <w:proofErr w:type="gramEnd"/>
      <w:r>
        <w:rPr>
          <w:lang w:eastAsia="hu-HU"/>
        </w:rPr>
        <w:t>bc =&gt; bc.ServicePlacePositionId)</w:t>
      </w:r>
    </w:p>
    <w:p w14:paraId="01E7FE17" w14:textId="05035FE4" w:rsidR="004950F4" w:rsidRDefault="001F4B2A" w:rsidP="004950F4">
      <w:pPr>
        <w:pStyle w:val="Kd"/>
        <w:rPr>
          <w:lang w:eastAsia="hu-HU"/>
        </w:rPr>
      </w:pPr>
      <w:r>
        <w:rPr>
          <w:lang w:eastAsia="hu-HU"/>
        </w:rPr>
        <w:t xml:space="preserve">  .</w:t>
      </w:r>
      <w:proofErr w:type="gramStart"/>
      <w:r>
        <w:rPr>
          <w:lang w:eastAsia="hu-HU"/>
        </w:rPr>
        <w:t>OnDelete(</w:t>
      </w:r>
      <w:proofErr w:type="gramEnd"/>
      <w:r>
        <w:rPr>
          <w:lang w:eastAsia="hu-HU"/>
        </w:rPr>
        <w:t>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proofErr w:type="gramStart"/>
      <w:r w:rsidR="004861D4" w:rsidRPr="004861D4">
        <w:rPr>
          <w:i/>
        </w:rPr>
        <w:t>IEntityTypeConfiguration&lt;</w:t>
      </w:r>
      <w:proofErr w:type="gramEnd"/>
      <w:r w:rsidR="004861D4" w:rsidRPr="004861D4">
        <w:rPr>
          <w:i/>
        </w:rPr>
        <w: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4861D4">
      <w:pPr>
        <w:pStyle w:val="Kd"/>
        <w:rPr>
          <w:lang w:eastAsia="hu-HU"/>
        </w:rPr>
      </w:pPr>
      <w:r>
        <w:rPr>
          <w:color w:val="0000FF"/>
          <w:lang w:eastAsia="hu-HU"/>
        </w:rPr>
        <w:t>public</w:t>
      </w:r>
      <w:r>
        <w:rPr>
          <w:lang w:eastAsia="hu-HU"/>
        </w:rPr>
        <w:t xml:space="preserve"> </w:t>
      </w:r>
      <w:r>
        <w:rPr>
          <w:color w:val="0000FF"/>
          <w:lang w:eastAsia="hu-HU"/>
        </w:rPr>
        <w:t>class</w:t>
      </w:r>
      <w:r>
        <w:rPr>
          <w:lang w:eastAsia="hu-HU"/>
        </w:rPr>
        <w:t xml:space="preserve"> </w:t>
      </w:r>
      <w:proofErr w:type="gramStart"/>
      <w:r>
        <w:rPr>
          <w:color w:val="2B91AF"/>
          <w:lang w:eastAsia="hu-HU"/>
        </w:rPr>
        <w:t>UserEntityConfiguration</w:t>
      </w:r>
      <w:r>
        <w:rPr>
          <w:lang w:eastAsia="hu-HU"/>
        </w:rPr>
        <w:t xml:space="preserve"> :</w:t>
      </w:r>
      <w:proofErr w:type="gramEnd"/>
      <w:r>
        <w:rPr>
          <w:lang w:eastAsia="hu-HU"/>
        </w:rPr>
        <w:t xml:space="preserve"> </w:t>
      </w:r>
      <w:r w:rsidRPr="00A325DB">
        <w:rPr>
          <w:color w:val="538135" w:themeColor="accent6" w:themeShade="BF"/>
          <w:lang w:eastAsia="hu-HU"/>
        </w:rPr>
        <w:t>IEntityTypeConfiguration</w:t>
      </w:r>
      <w:r>
        <w:rPr>
          <w:lang w:eastAsia="hu-HU"/>
        </w:rPr>
        <w:t>&lt;</w:t>
      </w:r>
      <w:r w:rsidRPr="00893F80">
        <w:rPr>
          <w:color w:val="2B91AF"/>
          <w:lang w:eastAsia="hu-HU"/>
        </w:rPr>
        <w:t>User</w:t>
      </w:r>
      <w:r>
        <w:rPr>
          <w:lang w:eastAsia="hu-HU"/>
        </w:rPr>
        <w:t>&gt;</w:t>
      </w:r>
    </w:p>
    <w:p w14:paraId="1DE1DFAD" w14:textId="19059C10" w:rsidR="004861D4" w:rsidRDefault="004861D4" w:rsidP="004861D4">
      <w:pPr>
        <w:pStyle w:val="Kd"/>
        <w:rPr>
          <w:lang w:eastAsia="hu-HU"/>
        </w:rPr>
      </w:pPr>
      <w:r>
        <w:rPr>
          <w:lang w:eastAsia="hu-HU"/>
        </w:rPr>
        <w:t>{</w:t>
      </w:r>
    </w:p>
    <w:p w14:paraId="7D4EBD05" w14:textId="0740C511" w:rsidR="004861D4" w:rsidRDefault="004861D4" w:rsidP="004861D4">
      <w:pPr>
        <w:pStyle w:val="Kd"/>
        <w:rPr>
          <w:lang w:eastAsia="hu-HU"/>
        </w:rPr>
      </w:pPr>
      <w:r>
        <w:rPr>
          <w:lang w:eastAsia="hu-HU"/>
        </w:rPr>
        <w:t xml:space="preserve">    </w:t>
      </w:r>
      <w:r>
        <w:rPr>
          <w:color w:val="0000FF"/>
          <w:lang w:eastAsia="hu-HU"/>
        </w:rPr>
        <w:t>private</w:t>
      </w:r>
      <w:r>
        <w:rPr>
          <w:lang w:eastAsia="hu-HU"/>
        </w:rPr>
        <w:t xml:space="preserve"> </w:t>
      </w:r>
      <w:r>
        <w:rPr>
          <w:color w:val="0000FF"/>
          <w:lang w:eastAsia="hu-HU"/>
        </w:rPr>
        <w:t>readonly</w:t>
      </w:r>
      <w:r>
        <w:rPr>
          <w:lang w:eastAsia="hu-HU"/>
        </w:rPr>
        <w:t xml:space="preserve"> ISeedService _seedService;</w:t>
      </w:r>
    </w:p>
    <w:p w14:paraId="50B66C77" w14:textId="77777777" w:rsidR="004861D4" w:rsidRDefault="004861D4" w:rsidP="004861D4">
      <w:pPr>
        <w:pStyle w:val="Kd"/>
        <w:rPr>
          <w:lang w:eastAsia="hu-HU"/>
        </w:rPr>
      </w:pPr>
    </w:p>
    <w:p w14:paraId="016BF09E" w14:textId="5AD4D9F1" w:rsidR="004861D4" w:rsidRDefault="004861D4" w:rsidP="004861D4">
      <w:pPr>
        <w:pStyle w:val="Kd"/>
        <w:rPr>
          <w:lang w:eastAsia="hu-HU"/>
        </w:rPr>
      </w:pPr>
      <w:r>
        <w:rPr>
          <w:lang w:eastAsia="hu-HU"/>
        </w:rPr>
        <w:t xml:space="preserve">    </w:t>
      </w:r>
      <w:r>
        <w:rPr>
          <w:color w:val="0000FF"/>
          <w:lang w:eastAsia="hu-HU"/>
        </w:rPr>
        <w:t>public</w:t>
      </w:r>
      <w:r>
        <w:rPr>
          <w:lang w:eastAsia="hu-HU"/>
        </w:rPr>
        <w:t xml:space="preserve"> </w:t>
      </w:r>
      <w:proofErr w:type="gramStart"/>
      <w:r>
        <w:rPr>
          <w:color w:val="2B91AF"/>
          <w:lang w:eastAsia="hu-HU"/>
        </w:rPr>
        <w:t>UserEntityConfiguration</w:t>
      </w:r>
      <w:r>
        <w:rPr>
          <w:lang w:eastAsia="hu-HU"/>
        </w:rPr>
        <w:t>(</w:t>
      </w:r>
      <w:proofErr w:type="gramEnd"/>
      <w:r>
        <w:rPr>
          <w:lang w:eastAsia="hu-HU"/>
        </w:rPr>
        <w:t>ISeedService seedService)</w:t>
      </w:r>
    </w:p>
    <w:p w14:paraId="24FA99A5" w14:textId="32B9D84E" w:rsidR="004861D4" w:rsidRDefault="004861D4" w:rsidP="004861D4">
      <w:pPr>
        <w:pStyle w:val="Kd"/>
        <w:rPr>
          <w:lang w:eastAsia="hu-HU"/>
        </w:rPr>
      </w:pPr>
      <w:r>
        <w:rPr>
          <w:lang w:eastAsia="hu-HU"/>
        </w:rPr>
        <w:t xml:space="preserve">        =</w:t>
      </w:r>
      <w:proofErr w:type="gramStart"/>
      <w:r>
        <w:rPr>
          <w:lang w:eastAsia="hu-HU"/>
        </w:rPr>
        <w:t>&gt;</w:t>
      </w:r>
      <w:proofErr w:type="gramEnd"/>
      <w:r>
        <w:rPr>
          <w:lang w:eastAsia="hu-HU"/>
        </w:rPr>
        <w:t xml:space="preserve"> _seedService = seedService;</w:t>
      </w:r>
    </w:p>
    <w:p w14:paraId="3CE503EB" w14:textId="77777777" w:rsidR="004861D4" w:rsidRDefault="004861D4" w:rsidP="004861D4">
      <w:pPr>
        <w:pStyle w:val="Kd"/>
        <w:rPr>
          <w:lang w:eastAsia="hu-HU"/>
        </w:rPr>
      </w:pPr>
    </w:p>
    <w:p w14:paraId="38D41D75" w14:textId="1EABF571" w:rsidR="004861D4" w:rsidRDefault="004861D4" w:rsidP="004861D4">
      <w:pPr>
        <w:pStyle w:val="Kd"/>
        <w:rPr>
          <w:lang w:eastAsia="hu-HU"/>
        </w:rPr>
      </w:pPr>
      <w:r>
        <w:rPr>
          <w:lang w:eastAsia="hu-HU"/>
        </w:rPr>
        <w:t xml:space="preserve">    </w:t>
      </w:r>
      <w:r>
        <w:rPr>
          <w:color w:val="0000FF"/>
          <w:lang w:eastAsia="hu-HU"/>
        </w:rPr>
        <w:t>public</w:t>
      </w:r>
      <w:r>
        <w:rPr>
          <w:lang w:eastAsia="hu-HU"/>
        </w:rPr>
        <w:t xml:space="preserve"> </w:t>
      </w:r>
      <w:r>
        <w:rPr>
          <w:color w:val="0000FF"/>
          <w:lang w:eastAsia="hu-HU"/>
        </w:rPr>
        <w:t>void</w:t>
      </w:r>
      <w:r>
        <w:rPr>
          <w:lang w:eastAsia="hu-HU"/>
        </w:rPr>
        <w:t xml:space="preserve"> </w:t>
      </w:r>
      <w:proofErr w:type="gramStart"/>
      <w:r>
        <w:rPr>
          <w:lang w:eastAsia="hu-HU"/>
        </w:rPr>
        <w:t>Configure(</w:t>
      </w:r>
      <w:proofErr w:type="gramEnd"/>
      <w:r w:rsidRPr="0018589E">
        <w:rPr>
          <w:color w:val="2B91AF"/>
          <w:lang w:eastAsia="hu-HU"/>
        </w:rPr>
        <w:t>EntityTypeBuilder</w:t>
      </w:r>
      <w:r>
        <w:rPr>
          <w:lang w:eastAsia="hu-HU"/>
        </w:rPr>
        <w:t>&lt;</w:t>
      </w:r>
      <w:r w:rsidRPr="0018589E">
        <w:rPr>
          <w:color w:val="2B91AF"/>
          <w:lang w:eastAsia="hu-HU"/>
        </w:rPr>
        <w:t>User</w:t>
      </w:r>
      <w:r>
        <w:rPr>
          <w:lang w:eastAsia="hu-HU"/>
        </w:rPr>
        <w:t>&gt; builder)</w:t>
      </w:r>
    </w:p>
    <w:p w14:paraId="3C7AF3CF" w14:textId="45F3A001" w:rsidR="004861D4" w:rsidRDefault="004861D4" w:rsidP="004861D4">
      <w:pPr>
        <w:pStyle w:val="Kd"/>
        <w:rPr>
          <w:lang w:eastAsia="hu-HU"/>
        </w:rPr>
      </w:pPr>
      <w:r>
        <w:rPr>
          <w:lang w:eastAsia="hu-HU"/>
        </w:rPr>
        <w:t xml:space="preserve">        =&gt; builder</w:t>
      </w:r>
      <w:proofErr w:type="gramStart"/>
      <w:r>
        <w:rPr>
          <w:lang w:eastAsia="hu-HU"/>
        </w:rPr>
        <w:t>.HasData</w:t>
      </w:r>
      <w:proofErr w:type="gramEnd"/>
      <w:r>
        <w:rPr>
          <w:lang w:eastAsia="hu-HU"/>
        </w:rPr>
        <w:t>(_seedService.Users.Values.ToArray());</w:t>
      </w:r>
    </w:p>
    <w:p w14:paraId="69482AD7" w14:textId="5B732C38" w:rsidR="004861D4" w:rsidRDefault="004861D4" w:rsidP="004861D4">
      <w:pPr>
        <w:pStyle w:val="Kd"/>
        <w:rPr>
          <w:lang w:eastAsia="hu-HU"/>
        </w:rPr>
      </w:pPr>
      <w:r>
        <w:rPr>
          <w:lang w:eastAsia="hu-HU"/>
        </w:rP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4861D4">
      <w:pPr>
        <w:pStyle w:val="Kd"/>
        <w:rPr>
          <w:lang w:eastAsia="hu-HU"/>
        </w:rPr>
      </w:pPr>
      <w:r>
        <w:rPr>
          <w:lang w:eastAsia="hu-HU"/>
        </w:rPr>
        <w:t>builder</w:t>
      </w:r>
      <w:proofErr w:type="gramStart"/>
      <w:r>
        <w:rPr>
          <w:lang w:eastAsia="hu-HU"/>
        </w:rPr>
        <w:t>.ApplyConfiguration</w:t>
      </w:r>
      <w:proofErr w:type="gramEnd"/>
      <w:r>
        <w:rPr>
          <w:lang w:eastAsia="hu-HU"/>
        </w:rPr>
        <w:t>(</w:t>
      </w:r>
      <w:r>
        <w:rPr>
          <w:color w:val="0000FF"/>
          <w:lang w:eastAsia="hu-HU"/>
        </w:rPr>
        <w:t>new</w:t>
      </w:r>
      <w:r>
        <w:rPr>
          <w:lang w:eastAsia="hu-HU"/>
        </w:rPr>
        <w:t xml:space="preserve"> </w:t>
      </w:r>
      <w:r w:rsidRPr="00F37899">
        <w:rPr>
          <w:color w:val="2B91AF"/>
          <w:lang w:eastAsia="hu-HU"/>
        </w:rPr>
        <w:t>UserEntityConfiguration</w:t>
      </w:r>
      <w:r>
        <w:rPr>
          <w:lang w:eastAsia="hu-HU"/>
        </w:rP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16FF7CDA"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Példányosítja az ISeedService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rendszeremben. Az </w:t>
      </w:r>
      <w:r w:rsidR="00812D56" w:rsidRPr="00812D56">
        <w:rPr>
          <w:b/>
          <w:lang w:eastAsia="hu-HU"/>
        </w:rPr>
        <w:t>Administrator</w:t>
      </w:r>
      <w:r w:rsidR="00812D56">
        <w:rPr>
          <w:b/>
          <w:lang w:eastAsia="hu-HU"/>
        </w:rPr>
        <w:t xml:space="preserve"> </w:t>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97267B">
      <w:pPr>
        <w:pStyle w:val="Kd"/>
        <w:rPr>
          <w:color w:val="000000"/>
          <w:lang w:eastAsia="hu-HU"/>
        </w:rPr>
      </w:pPr>
      <w:r w:rsidRPr="0097267B">
        <w:rPr>
          <w:color w:val="0000FF"/>
          <w:lang w:eastAsia="hu-HU"/>
        </w:rPr>
        <w:t>public interface</w:t>
      </w:r>
      <w:r>
        <w:rPr>
          <w:color w:val="000000"/>
          <w:lang w:eastAsia="hu-HU"/>
        </w:rPr>
        <w:t xml:space="preserve"> </w:t>
      </w:r>
      <w:r w:rsidRPr="0097267B">
        <w:rPr>
          <w:color w:val="538135" w:themeColor="accent6" w:themeShade="BF"/>
          <w:lang w:eastAsia="hu-HU"/>
        </w:rPr>
        <w:t>ISeedService</w:t>
      </w:r>
    </w:p>
    <w:p w14:paraId="7AD2935E" w14:textId="51802022" w:rsidR="0097267B" w:rsidRDefault="0097267B" w:rsidP="0097267B">
      <w:pPr>
        <w:pStyle w:val="Kd"/>
        <w:rPr>
          <w:color w:val="000000"/>
          <w:lang w:eastAsia="hu-HU"/>
        </w:rPr>
      </w:pPr>
      <w:r>
        <w:rPr>
          <w:color w:val="000000"/>
          <w:lang w:eastAsia="hu-HU"/>
        </w:rPr>
        <w:t>{</w:t>
      </w:r>
    </w:p>
    <w:p w14:paraId="7B6C8630" w14:textId="3B5D8C46"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IDictionary</w:t>
      </w:r>
      <w:r>
        <w:rPr>
          <w:color w:val="000000"/>
          <w:lang w:eastAsia="hu-HU"/>
        </w:rPr>
        <w:t>&lt;</w:t>
      </w:r>
      <w:proofErr w:type="gramEnd"/>
      <w:r w:rsidRPr="0097267B">
        <w:rPr>
          <w:color w:val="0000FF"/>
          <w:lang w:eastAsia="hu-HU"/>
        </w:rPr>
        <w:t>string</w:t>
      </w:r>
      <w:r>
        <w:rPr>
          <w:color w:val="000000"/>
          <w:lang w:eastAsia="hu-HU"/>
        </w:rPr>
        <w:t xml:space="preserve">, </w:t>
      </w:r>
      <w:r w:rsidRPr="0097267B">
        <w:rPr>
          <w:color w:val="2B91AF"/>
          <w:lang w:eastAsia="hu-HU"/>
        </w:rPr>
        <w:t>IdentityRole</w:t>
      </w:r>
      <w:r>
        <w:rPr>
          <w:color w:val="000000"/>
          <w:lang w:eastAsia="hu-HU"/>
        </w:rPr>
        <w:t xml:space="preserve">&gt; Roles { </w:t>
      </w:r>
      <w:r w:rsidRPr="0097267B">
        <w:rPr>
          <w:color w:val="0000FF"/>
          <w:lang w:eastAsia="hu-HU"/>
        </w:rPr>
        <w:t>get</w:t>
      </w:r>
      <w:r>
        <w:rPr>
          <w:color w:val="000000"/>
          <w:lang w:eastAsia="hu-HU"/>
        </w:rPr>
        <w:t>; }</w:t>
      </w:r>
    </w:p>
    <w:p w14:paraId="0D64E82F" w14:textId="0EDB1DB1"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IDictionary</w:t>
      </w:r>
      <w:r>
        <w:rPr>
          <w:color w:val="000000"/>
          <w:lang w:eastAsia="hu-HU"/>
        </w:rPr>
        <w:t>&lt;</w:t>
      </w:r>
      <w:proofErr w:type="gramEnd"/>
      <w:r w:rsidRPr="0097267B">
        <w:rPr>
          <w:color w:val="0000FF"/>
          <w:lang w:eastAsia="hu-HU"/>
        </w:rPr>
        <w:t>string</w:t>
      </w:r>
      <w:r>
        <w:rPr>
          <w:color w:val="000000"/>
          <w:lang w:eastAsia="hu-HU"/>
        </w:rPr>
        <w:t xml:space="preserve">, </w:t>
      </w:r>
      <w:r w:rsidRPr="0097267B">
        <w:rPr>
          <w:color w:val="2B91AF"/>
          <w:lang w:eastAsia="hu-HU"/>
        </w:rPr>
        <w:t>User</w:t>
      </w:r>
      <w:r>
        <w:rPr>
          <w:color w:val="000000"/>
          <w:lang w:eastAsia="hu-HU"/>
        </w:rPr>
        <w:t xml:space="preserve">&gt; Users { </w:t>
      </w:r>
      <w:r w:rsidRPr="0097267B">
        <w:rPr>
          <w:color w:val="0000FF"/>
          <w:lang w:eastAsia="hu-HU"/>
        </w:rPr>
        <w:t>get</w:t>
      </w:r>
      <w:r>
        <w:rPr>
          <w:color w:val="000000"/>
          <w:lang w:eastAsia="hu-HU"/>
        </w:rPr>
        <w:t>; }</w:t>
      </w:r>
    </w:p>
    <w:p w14:paraId="732C1994" w14:textId="070ED4FD"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IList</w:t>
      </w:r>
      <w:r>
        <w:rPr>
          <w:color w:val="000000"/>
          <w:lang w:eastAsia="hu-HU"/>
        </w:rPr>
        <w:t>&lt;</w:t>
      </w:r>
      <w:proofErr w:type="gramEnd"/>
      <w:r w:rsidRPr="0097267B">
        <w:rPr>
          <w:color w:val="2B91AF"/>
          <w:lang w:eastAsia="hu-HU"/>
        </w:rPr>
        <w:t>IdentityUserRole</w:t>
      </w:r>
      <w:r>
        <w:rPr>
          <w:color w:val="000000"/>
          <w:lang w:eastAsia="hu-HU"/>
        </w:rPr>
        <w:t>&lt;</w:t>
      </w:r>
      <w:r w:rsidRPr="0097267B">
        <w:rPr>
          <w:color w:val="0000FF"/>
          <w:lang w:eastAsia="hu-HU"/>
        </w:rPr>
        <w:t>string</w:t>
      </w:r>
      <w:r>
        <w:rPr>
          <w:color w:val="000000"/>
          <w:lang w:eastAsia="hu-HU"/>
        </w:rPr>
        <w:t xml:space="preserve">&gt;&gt; UserRoles { </w:t>
      </w:r>
      <w:r w:rsidRPr="0097267B">
        <w:rPr>
          <w:color w:val="0000FF"/>
          <w:lang w:eastAsia="hu-HU"/>
        </w:rPr>
        <w:t>get</w:t>
      </w:r>
      <w:r>
        <w:rPr>
          <w:color w:val="000000"/>
          <w:lang w:eastAsia="hu-HU"/>
        </w:rPr>
        <w:t>; }</w:t>
      </w:r>
    </w:p>
    <w:p w14:paraId="7DDE400B" w14:textId="5F0D9E89"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Dictionary</w:t>
      </w:r>
      <w:r>
        <w:rPr>
          <w:color w:val="000000"/>
          <w:lang w:eastAsia="hu-HU"/>
        </w:rPr>
        <w:t>&lt;</w:t>
      </w:r>
      <w:proofErr w:type="gramEnd"/>
      <w:r w:rsidRPr="0097267B">
        <w:rPr>
          <w:color w:val="0000FF"/>
          <w:lang w:eastAsia="hu-HU"/>
        </w:rPr>
        <w:t>string</w:t>
      </w:r>
      <w:r>
        <w:rPr>
          <w:color w:val="000000"/>
          <w:lang w:eastAsia="hu-HU"/>
        </w:rPr>
        <w:t xml:space="preserve">, </w:t>
      </w:r>
      <w:r w:rsidRPr="0097267B">
        <w:rPr>
          <w:color w:val="2B91AF"/>
          <w:lang w:eastAsia="hu-HU"/>
        </w:rPr>
        <w:t>Image</w:t>
      </w:r>
      <w:r>
        <w:rPr>
          <w:color w:val="000000"/>
          <w:lang w:eastAsia="hu-HU"/>
        </w:rPr>
        <w:t xml:space="preserve">&gt; Images { </w:t>
      </w:r>
      <w:r w:rsidRPr="0097267B">
        <w:rPr>
          <w:color w:val="0000FF"/>
          <w:lang w:eastAsia="hu-HU"/>
        </w:rPr>
        <w:t>get</w:t>
      </w:r>
      <w:r>
        <w:rPr>
          <w:color w:val="000000"/>
          <w:lang w:eastAsia="hu-HU"/>
        </w:rPr>
        <w:t>; }</w:t>
      </w:r>
    </w:p>
    <w:p w14:paraId="524BDACF" w14:textId="2887E98E"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Dictionary</w:t>
      </w:r>
      <w:r>
        <w:rPr>
          <w:color w:val="000000"/>
          <w:lang w:eastAsia="hu-HU"/>
        </w:rPr>
        <w:t>&lt;</w:t>
      </w:r>
      <w:proofErr w:type="gramEnd"/>
      <w:r w:rsidRPr="0097267B">
        <w:rPr>
          <w:color w:val="0000FF"/>
          <w:lang w:eastAsia="hu-HU"/>
        </w:rPr>
        <w:t>string</w:t>
      </w:r>
      <w:r>
        <w:rPr>
          <w:color w:val="000000"/>
          <w:lang w:eastAsia="hu-HU"/>
        </w:rPr>
        <w:t xml:space="preserve">, </w:t>
      </w:r>
      <w:r w:rsidRPr="0097267B">
        <w:rPr>
          <w:color w:val="2B91AF"/>
          <w:lang w:eastAsia="hu-HU"/>
        </w:rPr>
        <w:t>ServiceType</w:t>
      </w:r>
      <w:r>
        <w:rPr>
          <w:color w:val="000000"/>
          <w:lang w:eastAsia="hu-HU"/>
        </w:rPr>
        <w:t xml:space="preserve">&gt; ServiceTypes { </w:t>
      </w:r>
      <w:r w:rsidRPr="0097267B">
        <w:rPr>
          <w:color w:val="0000FF"/>
          <w:lang w:eastAsia="hu-HU"/>
        </w:rPr>
        <w:t>get</w:t>
      </w:r>
      <w:r>
        <w:rPr>
          <w:color w:val="000000"/>
          <w:lang w:eastAsia="hu-HU"/>
        </w:rPr>
        <w:t>; }</w:t>
      </w:r>
    </w:p>
    <w:p w14:paraId="431617EF" w14:textId="0117A2C3"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Dictionary</w:t>
      </w:r>
      <w:r>
        <w:rPr>
          <w:color w:val="000000"/>
          <w:lang w:eastAsia="hu-HU"/>
        </w:rPr>
        <w:t>&lt;</w:t>
      </w:r>
      <w:proofErr w:type="gramEnd"/>
      <w:r w:rsidRPr="0097267B">
        <w:rPr>
          <w:color w:val="0000FF"/>
          <w:lang w:eastAsia="hu-HU"/>
        </w:rPr>
        <w:t>string</w:t>
      </w:r>
      <w:r>
        <w:rPr>
          <w:color w:val="000000"/>
          <w:lang w:eastAsia="hu-HU"/>
        </w:rPr>
        <w:t xml:space="preserve">, </w:t>
      </w:r>
      <w:r w:rsidRPr="0097267B">
        <w:rPr>
          <w:color w:val="2B91AF"/>
          <w:lang w:eastAsia="hu-HU"/>
        </w:rPr>
        <w:t>Service</w:t>
      </w:r>
      <w:r>
        <w:rPr>
          <w:color w:val="000000"/>
          <w:lang w:eastAsia="hu-HU"/>
        </w:rPr>
        <w:t xml:space="preserve">&gt; Services { </w:t>
      </w:r>
      <w:r w:rsidRPr="0097267B">
        <w:rPr>
          <w:color w:val="0000FF"/>
          <w:lang w:eastAsia="hu-HU"/>
        </w:rPr>
        <w:t>get</w:t>
      </w:r>
      <w:r>
        <w:rPr>
          <w:color w:val="000000"/>
          <w:lang w:eastAsia="hu-HU"/>
        </w:rPr>
        <w:t>; }</w:t>
      </w:r>
    </w:p>
    <w:p w14:paraId="41A0F268" w14:textId="02CBD2D5"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Dictionary</w:t>
      </w:r>
      <w:r>
        <w:rPr>
          <w:color w:val="000000"/>
          <w:lang w:eastAsia="hu-HU"/>
        </w:rPr>
        <w:t>&lt;</w:t>
      </w:r>
      <w:proofErr w:type="gramEnd"/>
      <w:r w:rsidRPr="0097267B">
        <w:rPr>
          <w:color w:val="0000FF"/>
          <w:lang w:eastAsia="hu-HU"/>
        </w:rPr>
        <w:t>string</w:t>
      </w:r>
      <w:r>
        <w:rPr>
          <w:color w:val="000000"/>
          <w:lang w:eastAsia="hu-HU"/>
        </w:rPr>
        <w:t xml:space="preserve">, </w:t>
      </w:r>
      <w:r w:rsidRPr="0097267B">
        <w:rPr>
          <w:color w:val="2B91AF"/>
          <w:lang w:eastAsia="hu-HU"/>
        </w:rPr>
        <w:t>Event</w:t>
      </w:r>
      <w:r>
        <w:rPr>
          <w:color w:val="000000"/>
          <w:lang w:eastAsia="hu-HU"/>
        </w:rPr>
        <w:t xml:space="preserve">&gt; Events { </w:t>
      </w:r>
      <w:r w:rsidRPr="0097267B">
        <w:rPr>
          <w:color w:val="0000FF"/>
          <w:lang w:eastAsia="hu-HU"/>
        </w:rPr>
        <w:t>get</w:t>
      </w:r>
      <w:r>
        <w:rPr>
          <w:color w:val="000000"/>
          <w:lang w:eastAsia="hu-HU"/>
        </w:rPr>
        <w:t>; }</w:t>
      </w:r>
    </w:p>
    <w:p w14:paraId="56805DAA" w14:textId="6063ED80"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Dictionary</w:t>
      </w:r>
      <w:r>
        <w:rPr>
          <w:color w:val="000000"/>
          <w:lang w:eastAsia="hu-HU"/>
        </w:rPr>
        <w:t>&lt;</w:t>
      </w:r>
      <w:proofErr w:type="gramEnd"/>
      <w:r w:rsidRPr="0097267B">
        <w:rPr>
          <w:color w:val="0000FF"/>
          <w:lang w:eastAsia="hu-HU"/>
        </w:rPr>
        <w:t>string</w:t>
      </w:r>
      <w:r>
        <w:rPr>
          <w:color w:val="000000"/>
          <w:lang w:eastAsia="hu-HU"/>
        </w:rPr>
        <w:t xml:space="preserve">, </w:t>
      </w:r>
      <w:r w:rsidRPr="0097267B">
        <w:rPr>
          <w:color w:val="2B91AF"/>
          <w:lang w:eastAsia="hu-HU"/>
        </w:rPr>
        <w:t>ServicePlace</w:t>
      </w:r>
      <w:r>
        <w:rPr>
          <w:color w:val="000000"/>
          <w:lang w:eastAsia="hu-HU"/>
        </w:rPr>
        <w:t xml:space="preserve">&gt; ServicePlaces { </w:t>
      </w:r>
      <w:r w:rsidRPr="0097267B">
        <w:rPr>
          <w:color w:val="0000FF"/>
          <w:lang w:eastAsia="hu-HU"/>
        </w:rPr>
        <w:t>get</w:t>
      </w:r>
      <w:r>
        <w:rPr>
          <w:color w:val="000000"/>
          <w:lang w:eastAsia="hu-HU"/>
        </w:rPr>
        <w:t>; }</w:t>
      </w:r>
    </w:p>
    <w:p w14:paraId="15963374" w14:textId="749B2EB5"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IList</w:t>
      </w:r>
      <w:r>
        <w:rPr>
          <w:color w:val="000000"/>
          <w:lang w:eastAsia="hu-HU"/>
        </w:rPr>
        <w:t>&lt;</w:t>
      </w:r>
      <w:proofErr w:type="gramEnd"/>
      <w:r w:rsidRPr="0097267B">
        <w:rPr>
          <w:color w:val="2B91AF"/>
          <w:lang w:eastAsia="hu-HU"/>
        </w:rPr>
        <w:t>ServiceEvent</w:t>
      </w:r>
      <w:r>
        <w:rPr>
          <w:color w:val="000000"/>
          <w:lang w:eastAsia="hu-HU"/>
        </w:rPr>
        <w:t xml:space="preserve">&gt; ServiceEvents { </w:t>
      </w:r>
      <w:r w:rsidRPr="0097267B">
        <w:rPr>
          <w:color w:val="0000FF"/>
          <w:lang w:eastAsia="hu-HU"/>
        </w:rPr>
        <w:t>get</w:t>
      </w:r>
      <w:r>
        <w:rPr>
          <w:color w:val="000000"/>
          <w:lang w:eastAsia="hu-HU"/>
        </w:rPr>
        <w:t>; }</w:t>
      </w:r>
    </w:p>
    <w:p w14:paraId="3E40A3CF" w14:textId="005BDA3B"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IList</w:t>
      </w:r>
      <w:r>
        <w:rPr>
          <w:color w:val="000000"/>
          <w:lang w:eastAsia="hu-HU"/>
        </w:rPr>
        <w:t>&lt;</w:t>
      </w:r>
      <w:proofErr w:type="gramEnd"/>
      <w:r w:rsidRPr="0097267B">
        <w:rPr>
          <w:color w:val="2B91AF"/>
          <w:lang w:eastAsia="hu-HU"/>
        </w:rPr>
        <w:t>ServicePlacePosition</w:t>
      </w:r>
      <w:r>
        <w:rPr>
          <w:color w:val="000000"/>
          <w:lang w:eastAsia="hu-HU"/>
        </w:rPr>
        <w:t xml:space="preserve">&gt; ServicePlacePositions { </w:t>
      </w:r>
      <w:r w:rsidRPr="0097267B">
        <w:rPr>
          <w:color w:val="0000FF"/>
          <w:lang w:eastAsia="hu-HU"/>
        </w:rPr>
        <w:t>get</w:t>
      </w:r>
      <w:r>
        <w:rPr>
          <w:color w:val="000000"/>
          <w:lang w:eastAsia="hu-HU"/>
        </w:rPr>
        <w:t>; }</w:t>
      </w:r>
    </w:p>
    <w:p w14:paraId="50D91EA7" w14:textId="5ECFC24D" w:rsidR="0097267B" w:rsidRDefault="0097267B" w:rsidP="0097267B">
      <w:pPr>
        <w:pStyle w:val="Kd"/>
        <w:rPr>
          <w:color w:val="000000"/>
          <w:lang w:eastAsia="hu-HU"/>
        </w:rPr>
      </w:pPr>
      <w:r>
        <w:rPr>
          <w:color w:val="000000"/>
          <w:lang w:eastAsia="hu-HU"/>
        </w:rPr>
        <w:t xml:space="preserve">    </w:t>
      </w:r>
      <w:proofErr w:type="gramStart"/>
      <w:r w:rsidRPr="0097267B">
        <w:rPr>
          <w:color w:val="538135" w:themeColor="accent6" w:themeShade="BF"/>
          <w:lang w:eastAsia="hu-HU"/>
        </w:rPr>
        <w:t>IList</w:t>
      </w:r>
      <w:r>
        <w:rPr>
          <w:color w:val="000000"/>
          <w:lang w:eastAsia="hu-HU"/>
        </w:rPr>
        <w:t>&lt;</w:t>
      </w:r>
      <w:proofErr w:type="gramEnd"/>
      <w:r w:rsidRPr="0097267B">
        <w:rPr>
          <w:color w:val="2B91AF"/>
          <w:lang w:eastAsia="hu-HU"/>
        </w:rPr>
        <w:t>EvenSchedule</w:t>
      </w:r>
      <w:r>
        <w:rPr>
          <w:color w:val="000000"/>
          <w:lang w:eastAsia="hu-HU"/>
        </w:rPr>
        <w:t xml:space="preserve">&gt; EvenSchedules { </w:t>
      </w:r>
      <w:r w:rsidRPr="0097267B">
        <w:rPr>
          <w:color w:val="0000FF"/>
          <w:lang w:eastAsia="hu-HU"/>
        </w:rPr>
        <w:t>get</w:t>
      </w:r>
      <w:r>
        <w:rPr>
          <w:color w:val="000000"/>
          <w:lang w:eastAsia="hu-HU"/>
        </w:rPr>
        <w:t>; }</w:t>
      </w:r>
    </w:p>
    <w:p w14:paraId="1BD807DE" w14:textId="1504692F" w:rsidR="0097267B" w:rsidRDefault="0097267B" w:rsidP="0097267B">
      <w:pPr>
        <w:pStyle w:val="Kd"/>
        <w:rPr>
          <w:color w:val="000000"/>
          <w:lang w:eastAsia="hu-HU"/>
        </w:rPr>
      </w:pPr>
      <w:r>
        <w:rPr>
          <w:color w:val="000000"/>
          <w:lang w:eastAsia="hu-HU"/>
        </w:rPr>
        <w:t>}</w:t>
      </w:r>
    </w:p>
    <w:p w14:paraId="6543F322" w14:textId="000CE611" w:rsidR="00820D61" w:rsidRPr="0097267B"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proofErr w:type="gramStart"/>
      <w:r w:rsidRPr="00820D61">
        <w:rPr>
          <w:i/>
          <w:lang w:eastAsia="hu-HU"/>
        </w:rPr>
        <w:t>byte[</w:t>
      </w:r>
      <w:proofErr w:type="gramEnd"/>
      <w:r w:rsidRPr="00820D61">
        <w:rPr>
          <w:i/>
          <w:lang w:eastAsia="hu-HU"/>
        </w:rPr>
        <w:t>]</w:t>
      </w:r>
      <w:r>
        <w:rPr>
          <w:lang w:eastAsia="hu-HU"/>
        </w:rPr>
        <w:t xml:space="preserve"> típusúak. Ezért kellett a képek migrációjához egy külön </w:t>
      </w:r>
      <w:r w:rsidRPr="00820D61">
        <w:rPr>
          <w:i/>
          <w:lang w:eastAsia="hu-HU"/>
        </w:rPr>
        <w:t>IImageService</w:t>
      </w:r>
      <w:r>
        <w:rPr>
          <w:lang w:eastAsia="hu-HU"/>
        </w:rPr>
        <w:t xml:space="preserve"> interfész létrehoznom és implementálnom.</w:t>
      </w:r>
      <w:r w:rsidR="001C00F8">
        <w:rPr>
          <w:lang w:eastAsia="hu-HU"/>
        </w:rPr>
        <w:t xml:space="preserve"> Egy adatbázis kontextuson keresztül betölti a képeket</w:t>
      </w:r>
      <w:r w:rsidR="00FC0351">
        <w:rPr>
          <w:lang w:eastAsia="hu-HU"/>
        </w:rPr>
        <w:t>, amelyekhez a rekordok már</w:t>
      </w:r>
      <w:r w:rsidR="001C00F8">
        <w:rPr>
          <w:lang w:eastAsia="hu-HU"/>
        </w:rPr>
        <w:t xml:space="preserve"> léteznek.</w:t>
      </w:r>
    </w:p>
    <w:p w14:paraId="043BD1A7" w14:textId="2DFB3BDA" w:rsidR="00B76E9A" w:rsidRDefault="00B76E9A" w:rsidP="00B76E9A">
      <w:pPr>
        <w:pStyle w:val="Cmsor2"/>
        <w:rPr>
          <w:lang w:eastAsia="hu-HU"/>
        </w:rPr>
      </w:pPr>
      <w:r>
        <w:rPr>
          <w:lang w:eastAsia="hu-HU"/>
        </w:rPr>
        <w:t>Üzleti logikai réteg (BLL)</w:t>
      </w:r>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lastRenderedPageBreak/>
        <w:drawing>
          <wp:inline distT="0" distB="0" distL="0" distR="0" wp14:anchorId="1F65FDB3" wp14:editId="26C272A7">
            <wp:extent cx="1848108" cy="1009791"/>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009791"/>
                    </a:xfrm>
                    <a:prstGeom prst="rect">
                      <a:avLst/>
                    </a:prstGeom>
                  </pic:spPr>
                </pic:pic>
              </a:graphicData>
            </a:graphic>
          </wp:inline>
        </w:drawing>
      </w:r>
    </w:p>
    <w:p w14:paraId="1AD8EA01" w14:textId="4F3548AF"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15</w:t>
      </w:r>
      <w:r>
        <w:rPr>
          <w:lang w:eastAsia="hu-HU"/>
        </w:rPr>
        <w:fldChar w:fldCharType="end"/>
      </w:r>
      <w:r>
        <w:t xml:space="preserve">. </w:t>
      </w:r>
      <w:proofErr w:type="gramStart"/>
      <w:r>
        <w:t>ábra</w:t>
      </w:r>
      <w:proofErr w:type="gramEnd"/>
      <w:r>
        <w:t>: BLL felépítése</w:t>
      </w:r>
    </w:p>
    <w:p w14:paraId="32F0E3D1" w14:textId="346BBA68" w:rsidR="00BC35F5" w:rsidRDefault="00BC35F5" w:rsidP="00BC35F5">
      <w:r>
        <w:t>A réteg alapját a szolgáltatások képzik. Ezek felelősek az adatok kezeléséért. Minden szolgáltatáshoz egy interfész tartozik, amit meg kell valósítania. Ez azért szükséges, hogyha változik az implementáció alatta (például adatbázis csere vagy EF helyett ADO</w:t>
      </w:r>
      <w:proofErr w:type="gramStart"/>
      <w:r>
        <w:t>.NET</w:t>
      </w:r>
      <w:proofErr w:type="gramEnd"/>
      <w:r>
        <w:t xml:space="preserve">), akkor </w:t>
      </w:r>
      <w:r w:rsidR="008F363D">
        <w:t>a feletette lévő réteget ne kelljen módosítani</w:t>
      </w:r>
      <w:r>
        <w:t>.</w:t>
      </w:r>
      <w:r w:rsidR="008F363D">
        <w:t xml:space="preserve"> </w:t>
      </w:r>
    </w:p>
    <w:p w14:paraId="6EE98B5F" w14:textId="5A61941C" w:rsidR="008F363D" w:rsidRDefault="008F363D" w:rsidP="008F363D">
      <w:pPr>
        <w:pStyle w:val="Kd"/>
        <w:rPr>
          <w:color w:val="000000"/>
          <w:lang w:eastAsia="hu-HU"/>
        </w:rPr>
      </w:pPr>
      <w:r w:rsidRPr="008F363D">
        <w:rPr>
          <w:color w:val="0000FF"/>
          <w:lang w:eastAsia="hu-HU"/>
        </w:rPr>
        <w:t>public</w:t>
      </w:r>
      <w:r>
        <w:rPr>
          <w:color w:val="000000"/>
          <w:lang w:eastAsia="hu-HU"/>
        </w:rPr>
        <w:t xml:space="preserve"> </w:t>
      </w:r>
      <w:r w:rsidRPr="008F363D">
        <w:rPr>
          <w:color w:val="0000FF"/>
          <w:lang w:eastAsia="hu-HU"/>
        </w:rPr>
        <w:t>interface</w:t>
      </w:r>
      <w:r>
        <w:rPr>
          <w:color w:val="000000"/>
          <w:lang w:eastAsia="hu-HU"/>
        </w:rPr>
        <w:t xml:space="preserve"> </w:t>
      </w:r>
      <w:r w:rsidRPr="00A325DB">
        <w:rPr>
          <w:color w:val="538135" w:themeColor="accent6" w:themeShade="BF"/>
          <w:lang w:eastAsia="hu-HU"/>
        </w:rPr>
        <w:t>IBookingService</w:t>
      </w:r>
    </w:p>
    <w:p w14:paraId="1094A1F1" w14:textId="6C7BCF7C" w:rsidR="008F363D" w:rsidRDefault="008F363D" w:rsidP="008F363D">
      <w:pPr>
        <w:pStyle w:val="Kd"/>
        <w:rPr>
          <w:color w:val="000000"/>
          <w:lang w:eastAsia="hu-HU"/>
        </w:rPr>
      </w:pPr>
      <w:r>
        <w:rPr>
          <w:color w:val="000000"/>
          <w:lang w:eastAsia="hu-HU"/>
        </w:rPr>
        <w:t>{</w:t>
      </w:r>
    </w:p>
    <w:p w14:paraId="38261A49" w14:textId="64D3B5AA" w:rsidR="008F363D" w:rsidRDefault="008F363D" w:rsidP="008F363D">
      <w:pPr>
        <w:pStyle w:val="Kd"/>
        <w:rPr>
          <w:color w:val="000000"/>
          <w:lang w:eastAsia="hu-HU"/>
        </w:rPr>
      </w:pPr>
      <w:r>
        <w:rPr>
          <w:color w:val="000000"/>
          <w:lang w:eastAsia="hu-HU"/>
        </w:rPr>
        <w:t xml:space="preserve">    </w:t>
      </w:r>
      <w:r w:rsidRPr="008F363D">
        <w:rPr>
          <w:color w:val="2B91AF"/>
          <w:lang w:eastAsia="hu-HU"/>
        </w:rPr>
        <w:t>PendingBooking</w:t>
      </w:r>
      <w:r>
        <w:rPr>
          <w:color w:val="000000"/>
          <w:lang w:eastAsia="hu-HU"/>
        </w:rPr>
        <w:t xml:space="preserve"> </w:t>
      </w:r>
      <w:proofErr w:type="gramStart"/>
      <w:r>
        <w:rPr>
          <w:color w:val="000000"/>
          <w:lang w:eastAsia="hu-HU"/>
        </w:rPr>
        <w:t>CreatePendingBooking(</w:t>
      </w:r>
      <w:proofErr w:type="gramEnd"/>
      <w:r w:rsidRPr="008F363D">
        <w:rPr>
          <w:color w:val="2B91AF"/>
          <w:lang w:eastAsia="hu-HU"/>
        </w:rPr>
        <w:t>PendingBooking</w:t>
      </w:r>
      <w:r>
        <w:rPr>
          <w:color w:val="000000"/>
          <w:lang w:eastAsia="hu-HU"/>
        </w:rPr>
        <w:t xml:space="preserve"> </w:t>
      </w:r>
    </w:p>
    <w:p w14:paraId="311559B7" w14:textId="73548239" w:rsidR="008F363D" w:rsidRDefault="008F363D" w:rsidP="008F363D">
      <w:pPr>
        <w:pStyle w:val="Kd"/>
        <w:rPr>
          <w:color w:val="000000"/>
          <w:lang w:eastAsia="hu-HU"/>
        </w:rPr>
      </w:pPr>
      <w:r>
        <w:rPr>
          <w:color w:val="000000"/>
          <w:lang w:eastAsia="hu-HU"/>
        </w:rPr>
        <w:t xml:space="preserve">         pendingBooking);</w:t>
      </w:r>
    </w:p>
    <w:p w14:paraId="0C14CAE8" w14:textId="77777777" w:rsidR="009231A1" w:rsidRDefault="009231A1" w:rsidP="008F363D">
      <w:pPr>
        <w:pStyle w:val="Kd"/>
        <w:rPr>
          <w:color w:val="000000"/>
          <w:lang w:eastAsia="hu-HU"/>
        </w:rPr>
      </w:pPr>
    </w:p>
    <w:p w14:paraId="5C286122" w14:textId="2E80521D" w:rsidR="008F363D" w:rsidRDefault="008F363D" w:rsidP="008F363D">
      <w:pPr>
        <w:pStyle w:val="Kd"/>
        <w:rPr>
          <w:color w:val="000000"/>
          <w:lang w:eastAsia="hu-HU"/>
        </w:rPr>
      </w:pPr>
      <w:r>
        <w:rPr>
          <w:color w:val="000000"/>
          <w:lang w:eastAsia="hu-HU"/>
        </w:rPr>
        <w:t xml:space="preserve">    </w:t>
      </w:r>
      <w:proofErr w:type="gramStart"/>
      <w:r w:rsidRPr="008F363D">
        <w:rPr>
          <w:color w:val="2B91AF"/>
          <w:lang w:eastAsia="hu-HU"/>
        </w:rPr>
        <w:t>Task</w:t>
      </w:r>
      <w:r>
        <w:rPr>
          <w:color w:val="000000"/>
          <w:lang w:eastAsia="hu-HU"/>
        </w:rPr>
        <w:t>&lt;</w:t>
      </w:r>
      <w:proofErr w:type="gramEnd"/>
      <w:r w:rsidRPr="008F363D">
        <w:rPr>
          <w:color w:val="2B91AF"/>
          <w:lang w:eastAsia="hu-HU"/>
        </w:rPr>
        <w:t>PendingBooking</w:t>
      </w:r>
      <w:r>
        <w:rPr>
          <w:color w:val="000000"/>
          <w:lang w:eastAsia="hu-HU"/>
        </w:rPr>
        <w:t>&gt; CreatePendingBookingAsync(</w:t>
      </w:r>
      <w:r w:rsidRPr="008F363D">
        <w:rPr>
          <w:color w:val="2B91AF"/>
          <w:lang w:eastAsia="hu-HU"/>
        </w:rPr>
        <w:t>PendingBooking</w:t>
      </w:r>
      <w:r>
        <w:rPr>
          <w:color w:val="000000"/>
          <w:lang w:eastAsia="hu-HU"/>
        </w:rPr>
        <w:t xml:space="preserve"> </w:t>
      </w:r>
    </w:p>
    <w:p w14:paraId="1B1FA00B" w14:textId="5054D70C" w:rsidR="008F363D" w:rsidRDefault="008F363D" w:rsidP="008F363D">
      <w:pPr>
        <w:pStyle w:val="Kd"/>
        <w:rPr>
          <w:color w:val="000000"/>
          <w:lang w:eastAsia="hu-HU"/>
        </w:rPr>
      </w:pPr>
      <w:r>
        <w:rPr>
          <w:color w:val="000000"/>
          <w:lang w:eastAsia="hu-HU"/>
        </w:rPr>
        <w:t xml:space="preserve">         pendingBooking);</w:t>
      </w:r>
    </w:p>
    <w:p w14:paraId="61CAD0EE" w14:textId="77777777" w:rsidR="009231A1" w:rsidRDefault="009231A1" w:rsidP="008F363D">
      <w:pPr>
        <w:pStyle w:val="Kd"/>
        <w:rPr>
          <w:color w:val="000000"/>
          <w:lang w:eastAsia="hu-HU"/>
        </w:rPr>
      </w:pPr>
    </w:p>
    <w:p w14:paraId="274B8251" w14:textId="73EF19B2" w:rsidR="008F363D" w:rsidRDefault="008F363D" w:rsidP="008F363D">
      <w:pPr>
        <w:pStyle w:val="Kd"/>
        <w:rPr>
          <w:color w:val="000000"/>
          <w:lang w:eastAsia="hu-HU"/>
        </w:rPr>
      </w:pPr>
      <w:r>
        <w:rPr>
          <w:color w:val="000000"/>
          <w:lang w:eastAsia="hu-HU"/>
        </w:rPr>
        <w:t xml:space="preserve">    </w:t>
      </w:r>
      <w:r w:rsidRPr="008F363D">
        <w:rPr>
          <w:color w:val="2B91AF"/>
          <w:lang w:eastAsia="hu-HU"/>
        </w:rPr>
        <w:t>Booking</w:t>
      </w:r>
      <w:r>
        <w:rPr>
          <w:color w:val="000000"/>
          <w:lang w:eastAsia="hu-HU"/>
        </w:rPr>
        <w:t xml:space="preserve"> </w:t>
      </w:r>
      <w:proofErr w:type="gramStart"/>
      <w:r w:rsidRPr="00AF4910">
        <w:rPr>
          <w:color w:val="000000"/>
          <w:lang w:eastAsia="hu-HU"/>
        </w:rPr>
        <w:t>CreateBooking</w:t>
      </w:r>
      <w:r>
        <w:rPr>
          <w:color w:val="000000"/>
          <w:lang w:eastAsia="hu-HU"/>
        </w:rPr>
        <w:t>(</w:t>
      </w:r>
      <w:proofErr w:type="gramEnd"/>
      <w:r w:rsidRPr="008F363D">
        <w:rPr>
          <w:color w:val="2B91AF"/>
          <w:lang w:eastAsia="hu-HU"/>
        </w:rPr>
        <w:t>Booking</w:t>
      </w:r>
      <w:r>
        <w:rPr>
          <w:color w:val="000000"/>
          <w:lang w:eastAsia="hu-HU"/>
        </w:rPr>
        <w:t xml:space="preserve"> booking);</w:t>
      </w:r>
    </w:p>
    <w:p w14:paraId="36B9CA09" w14:textId="77777777" w:rsidR="009231A1" w:rsidRDefault="009231A1" w:rsidP="008F363D">
      <w:pPr>
        <w:pStyle w:val="Kd"/>
        <w:rPr>
          <w:color w:val="000000"/>
          <w:lang w:eastAsia="hu-HU"/>
        </w:rPr>
      </w:pPr>
    </w:p>
    <w:p w14:paraId="16D3195F" w14:textId="03594967" w:rsidR="008F363D" w:rsidRDefault="008F363D" w:rsidP="008F363D">
      <w:pPr>
        <w:pStyle w:val="Kd"/>
        <w:rPr>
          <w:color w:val="000000"/>
          <w:lang w:eastAsia="hu-HU"/>
        </w:rPr>
      </w:pPr>
      <w:r>
        <w:rPr>
          <w:color w:val="000000"/>
          <w:lang w:eastAsia="hu-HU"/>
        </w:rPr>
        <w:t xml:space="preserve">    </w:t>
      </w:r>
      <w:proofErr w:type="gramStart"/>
      <w:r w:rsidRPr="008F363D">
        <w:rPr>
          <w:color w:val="2B91AF"/>
          <w:lang w:eastAsia="hu-HU"/>
        </w:rPr>
        <w:t>Task</w:t>
      </w:r>
      <w:r>
        <w:rPr>
          <w:color w:val="000000"/>
          <w:lang w:eastAsia="hu-HU"/>
        </w:rPr>
        <w:t>&lt;</w:t>
      </w:r>
      <w:proofErr w:type="gramEnd"/>
      <w:r w:rsidRPr="008F363D">
        <w:rPr>
          <w:color w:val="2B91AF"/>
          <w:lang w:eastAsia="hu-HU"/>
        </w:rPr>
        <w:t>Booking</w:t>
      </w:r>
      <w:r>
        <w:rPr>
          <w:color w:val="000000"/>
          <w:lang w:eastAsia="hu-HU"/>
        </w:rPr>
        <w:t xml:space="preserve">&gt; </w:t>
      </w:r>
      <w:r w:rsidRPr="00AF4910">
        <w:rPr>
          <w:color w:val="000000"/>
          <w:lang w:eastAsia="hu-HU"/>
        </w:rPr>
        <w:t>CreateBookingAsync</w:t>
      </w:r>
      <w:r>
        <w:rPr>
          <w:color w:val="000000"/>
          <w:lang w:eastAsia="hu-HU"/>
        </w:rPr>
        <w:t>(</w:t>
      </w:r>
      <w:r w:rsidRPr="008F363D">
        <w:rPr>
          <w:color w:val="2B91AF"/>
          <w:lang w:eastAsia="hu-HU"/>
        </w:rPr>
        <w:t>Booking</w:t>
      </w:r>
      <w:r>
        <w:rPr>
          <w:color w:val="000000"/>
          <w:lang w:eastAsia="hu-HU"/>
        </w:rPr>
        <w:t xml:space="preserve"> booking);</w:t>
      </w:r>
    </w:p>
    <w:p w14:paraId="1361AB58" w14:textId="77777777" w:rsidR="009231A1" w:rsidRDefault="009231A1" w:rsidP="008F363D">
      <w:pPr>
        <w:pStyle w:val="Kd"/>
        <w:rPr>
          <w:color w:val="000000"/>
          <w:lang w:eastAsia="hu-HU"/>
        </w:rPr>
      </w:pPr>
    </w:p>
    <w:p w14:paraId="3B8110FA" w14:textId="2CC1B319" w:rsidR="008F363D" w:rsidRDefault="008F363D" w:rsidP="008F363D">
      <w:pPr>
        <w:pStyle w:val="Kd"/>
        <w:rPr>
          <w:color w:val="000000"/>
          <w:lang w:eastAsia="hu-HU"/>
        </w:rPr>
      </w:pPr>
      <w:r>
        <w:rPr>
          <w:color w:val="000000"/>
          <w:lang w:eastAsia="hu-HU"/>
        </w:rPr>
        <w:t xml:space="preserve">    </w:t>
      </w:r>
      <w:proofErr w:type="gramStart"/>
      <w:r w:rsidRPr="008F363D">
        <w:rPr>
          <w:color w:val="2B91AF"/>
          <w:lang w:eastAsia="hu-HU"/>
        </w:rPr>
        <w:t>Task</w:t>
      </w:r>
      <w:r>
        <w:rPr>
          <w:color w:val="000000"/>
          <w:lang w:eastAsia="hu-HU"/>
        </w:rPr>
        <w:t>&lt;</w:t>
      </w:r>
      <w:proofErr w:type="gramEnd"/>
      <w:r w:rsidRPr="008F363D">
        <w:rPr>
          <w:color w:val="2B91AF"/>
          <w:lang w:eastAsia="hu-HU"/>
        </w:rPr>
        <w:t>PendingBooking</w:t>
      </w:r>
      <w:r>
        <w:rPr>
          <w:color w:val="000000"/>
          <w:lang w:eastAsia="hu-HU"/>
        </w:rPr>
        <w:t xml:space="preserve">&gt; </w:t>
      </w:r>
      <w:r w:rsidRPr="00AF4910">
        <w:rPr>
          <w:color w:val="000000"/>
          <w:lang w:eastAsia="hu-HU"/>
        </w:rPr>
        <w:t>GetPendingBookingByClientIdAsync</w:t>
      </w:r>
      <w:r>
        <w:rPr>
          <w:color w:val="000000"/>
          <w:lang w:eastAsia="hu-HU"/>
        </w:rPr>
        <w:t>(</w:t>
      </w:r>
      <w:r w:rsidRPr="008F363D">
        <w:rPr>
          <w:color w:val="2B91AF"/>
          <w:lang w:eastAsia="hu-HU"/>
        </w:rPr>
        <w:t>Guid</w:t>
      </w:r>
      <w:r>
        <w:rPr>
          <w:color w:val="000000"/>
          <w:lang w:eastAsia="hu-HU"/>
        </w:rPr>
        <w:t xml:space="preserve"> id);</w:t>
      </w:r>
    </w:p>
    <w:p w14:paraId="783F5213" w14:textId="1E009608" w:rsidR="008F363D" w:rsidRDefault="008F363D" w:rsidP="008F363D">
      <w:pPr>
        <w:pStyle w:val="Kd"/>
      </w:pPr>
      <w:r>
        <w:rPr>
          <w:color w:val="000000"/>
          <w:lang w:eastAsia="hu-HU"/>
        </w:rP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w:t>
      </w:r>
      <w:proofErr w:type="gramStart"/>
      <w:r w:rsidR="00BC35F5">
        <w:t>.NET</w:t>
      </w:r>
      <w:proofErr w:type="gramEnd"/>
      <w:r w:rsidR="00BC35F5">
        <w:t xml:space="preserve">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r>
        <w:lastRenderedPageBreak/>
        <w:t xml:space="preserve">Ügyintézői </w:t>
      </w:r>
      <w:r w:rsidR="00DC56B3">
        <w:t>portál</w:t>
      </w:r>
    </w:p>
    <w:p w14:paraId="655DC6E5" w14:textId="0D873FA0" w:rsidR="00035313" w:rsidRDefault="00035313" w:rsidP="00035313">
      <w:r>
        <w:t>A belső webportál egy ASP</w:t>
      </w:r>
      <w:proofErr w:type="gramStart"/>
      <w:r>
        <w:t>.NET</w:t>
      </w:r>
      <w:proofErr w:type="gramEnd"/>
      <w:r>
        <w:t xml:space="preserve">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0D3B0D84" w:rsidR="00DC56B3" w:rsidRDefault="00DC56B3" w:rsidP="00DC56B3">
      <w:pPr>
        <w:pStyle w:val="Cmsor3"/>
      </w:pPr>
      <w:r>
        <w:t>Felépítése</w:t>
      </w:r>
    </w:p>
    <w:p w14:paraId="2D822B24" w14:textId="3AD8D4EC" w:rsidR="004C2093" w:rsidRPr="004C2093" w:rsidRDefault="004C2093" w:rsidP="004C2093">
      <w:r>
        <w:t>Ebben a részben az ASP</w:t>
      </w:r>
      <w:proofErr w:type="gramStart"/>
      <w:r>
        <w:t>.NET</w:t>
      </w:r>
      <w:proofErr w:type="gramEnd"/>
      <w:r>
        <w:t xml:space="preserve">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w:t>
      </w:r>
      <w:proofErr w:type="gramStart"/>
      <w:r w:rsidR="001C1392">
        <w:t>készített .cshtml</w:t>
      </w:r>
      <w:proofErr w:type="gramEnd"/>
      <w:r w:rsidR="001C1392">
        <w:t xml:space="preserve">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771554A0">
            <wp:extent cx="1810003" cy="258163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2581635"/>
                    </a:xfrm>
                    <a:prstGeom prst="rect">
                      <a:avLst/>
                    </a:prstGeom>
                  </pic:spPr>
                </pic:pic>
              </a:graphicData>
            </a:graphic>
          </wp:inline>
        </w:drawing>
      </w:r>
    </w:p>
    <w:p w14:paraId="63ADA845" w14:textId="3A12B164" w:rsidR="00035313" w:rsidRDefault="00035313" w:rsidP="002D02EC">
      <w:pPr>
        <w:pStyle w:val="Kpalrs"/>
      </w:pPr>
      <w:r>
        <w:fldChar w:fldCharType="begin"/>
      </w:r>
      <w:r>
        <w:instrText xml:space="preserve"> SEQ ábra \* ARABIC </w:instrText>
      </w:r>
      <w:r>
        <w:fldChar w:fldCharType="separate"/>
      </w:r>
      <w:r w:rsidR="004F74AF">
        <w:rPr>
          <w:noProof/>
        </w:rPr>
        <w:t>16</w:t>
      </w:r>
      <w:r>
        <w:fldChar w:fldCharType="end"/>
      </w:r>
      <w:r>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w:t>
      </w:r>
      <w:proofErr w:type="gramStart"/>
      <w:r>
        <w:t>.NET</w:t>
      </w:r>
      <w:proofErr w:type="gramEnd"/>
      <w:r>
        <w:t xml:space="preserve"> Core által nyújtott </w:t>
      </w:r>
      <w:r w:rsidRPr="007100EE">
        <w:rPr>
          <w:i/>
        </w:rPr>
        <w:t>IWebHost</w:t>
      </w:r>
      <w:r>
        <w:rPr>
          <w:i/>
        </w:rPr>
        <w:t xml:space="preserve"> </w:t>
      </w:r>
      <w:r>
        <w:t xml:space="preserve"> interfészhez létrehoztam egy extension method-ot</w:t>
      </w:r>
      <w:r>
        <w:rPr>
          <w:rStyle w:val="Lbjegyzet-hivatkozs"/>
          <w:i/>
        </w:rPr>
        <w:footnoteReference w:id="15"/>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0650E6">
      <w:pPr>
        <w:pStyle w:val="Kd"/>
        <w:rPr>
          <w:lang w:eastAsia="hu-HU"/>
        </w:rPr>
      </w:pPr>
      <w:r>
        <w:rPr>
          <w:color w:val="0000FF"/>
          <w:lang w:eastAsia="hu-HU"/>
        </w:rPr>
        <w:t>public</w:t>
      </w:r>
      <w:r>
        <w:rPr>
          <w:lang w:eastAsia="hu-HU"/>
        </w:rPr>
        <w:t xml:space="preserve"> </w:t>
      </w:r>
      <w:r>
        <w:rPr>
          <w:color w:val="0000FF"/>
          <w:lang w:eastAsia="hu-HU"/>
        </w:rPr>
        <w:t>async</w:t>
      </w:r>
      <w:r>
        <w:rPr>
          <w:lang w:eastAsia="hu-HU"/>
        </w:rPr>
        <w:t xml:space="preserve"> </w:t>
      </w:r>
      <w:r>
        <w:rPr>
          <w:color w:val="0000FF"/>
          <w:lang w:eastAsia="hu-HU"/>
        </w:rPr>
        <w:t>static</w:t>
      </w:r>
      <w:r>
        <w:rPr>
          <w:lang w:eastAsia="hu-HU"/>
        </w:rPr>
        <w:t xml:space="preserve"> </w:t>
      </w:r>
      <w:proofErr w:type="gramStart"/>
      <w:r w:rsidRPr="000650E6">
        <w:rPr>
          <w:color w:val="2B91AF"/>
          <w:lang w:eastAsia="hu-HU"/>
        </w:rPr>
        <w:t>Task</w:t>
      </w:r>
      <w:r>
        <w:rPr>
          <w:lang w:eastAsia="hu-HU"/>
        </w:rPr>
        <w:t>&lt;</w:t>
      </w:r>
      <w:proofErr w:type="gramEnd"/>
      <w:r w:rsidRPr="007100EE">
        <w:rPr>
          <w:color w:val="538135" w:themeColor="accent6" w:themeShade="BF"/>
          <w:lang w:eastAsia="hu-HU"/>
        </w:rPr>
        <w:t>IWebHost</w:t>
      </w:r>
      <w:r>
        <w:rPr>
          <w:lang w:eastAsia="hu-HU"/>
        </w:rPr>
        <w:t>&gt; MigrateDatabase&lt;</w:t>
      </w:r>
      <w:r>
        <w:rPr>
          <w:color w:val="2B91AF"/>
          <w:lang w:eastAsia="hu-HU"/>
        </w:rPr>
        <w:t>TContext</w:t>
      </w:r>
      <w:r>
        <w:rPr>
          <w:lang w:eastAsia="hu-HU"/>
        </w:rPr>
        <w:t>&gt;(</w:t>
      </w:r>
      <w:r>
        <w:rPr>
          <w:color w:val="0000FF"/>
          <w:lang w:eastAsia="hu-HU"/>
        </w:rPr>
        <w:t>this</w:t>
      </w:r>
      <w:r>
        <w:rPr>
          <w:lang w:eastAsia="hu-HU"/>
        </w:rPr>
        <w:t xml:space="preserve"> </w:t>
      </w:r>
      <w:r w:rsidRPr="007100EE">
        <w:rPr>
          <w:color w:val="538135" w:themeColor="accent6" w:themeShade="BF"/>
          <w:lang w:eastAsia="hu-HU"/>
        </w:rPr>
        <w:t xml:space="preserve">IWebHost </w:t>
      </w:r>
      <w:r>
        <w:rPr>
          <w:lang w:eastAsia="hu-HU"/>
        </w:rPr>
        <w:t xml:space="preserve">host) </w:t>
      </w:r>
      <w:r>
        <w:rPr>
          <w:color w:val="0000FF"/>
          <w:lang w:eastAsia="hu-HU"/>
        </w:rPr>
        <w:t>where</w:t>
      </w:r>
      <w:r>
        <w:rPr>
          <w:lang w:eastAsia="hu-HU"/>
        </w:rPr>
        <w:t xml:space="preserve"> </w:t>
      </w:r>
      <w:r w:rsidRPr="007100EE">
        <w:rPr>
          <w:color w:val="538135" w:themeColor="accent6" w:themeShade="BF"/>
          <w:lang w:eastAsia="hu-HU"/>
        </w:rPr>
        <w:t xml:space="preserve">TContext </w:t>
      </w:r>
      <w:r>
        <w:rPr>
          <w:lang w:eastAsia="hu-HU"/>
        </w:rPr>
        <w:t xml:space="preserve">: </w:t>
      </w:r>
      <w:r w:rsidRPr="000650E6">
        <w:rPr>
          <w:color w:val="2B91AF"/>
          <w:lang w:eastAsia="hu-HU"/>
        </w:rPr>
        <w:t>DbContext</w:t>
      </w:r>
    </w:p>
    <w:p w14:paraId="178F8316" w14:textId="78F302EA" w:rsidR="000650E6" w:rsidRDefault="000650E6" w:rsidP="000650E6">
      <w:pPr>
        <w:pStyle w:val="Kd"/>
        <w:rPr>
          <w:lang w:eastAsia="hu-HU"/>
        </w:rPr>
      </w:pPr>
      <w:r>
        <w:rPr>
          <w:lang w:eastAsia="hu-HU"/>
        </w:rPr>
        <w:t>{</w:t>
      </w:r>
    </w:p>
    <w:p w14:paraId="77A492A5" w14:textId="1DC3C9B7" w:rsidR="000650E6" w:rsidRDefault="000650E6" w:rsidP="000650E6">
      <w:pPr>
        <w:pStyle w:val="Kd"/>
        <w:rPr>
          <w:lang w:eastAsia="hu-HU"/>
        </w:rPr>
      </w:pPr>
      <w:r>
        <w:rPr>
          <w:lang w:eastAsia="hu-HU"/>
        </w:rPr>
        <w:lastRenderedPageBreak/>
        <w:t xml:space="preserve">    </w:t>
      </w:r>
      <w:r>
        <w:rPr>
          <w:color w:val="0000FF"/>
          <w:lang w:eastAsia="hu-HU"/>
        </w:rPr>
        <w:t>using</w:t>
      </w:r>
      <w:r>
        <w:rPr>
          <w:lang w:eastAsia="hu-HU"/>
        </w:rPr>
        <w:t xml:space="preserve"> (</w:t>
      </w:r>
      <w:r>
        <w:rPr>
          <w:color w:val="0000FF"/>
          <w:lang w:eastAsia="hu-HU"/>
        </w:rPr>
        <w:t>var</w:t>
      </w:r>
      <w:r>
        <w:rPr>
          <w:lang w:eastAsia="hu-HU"/>
        </w:rPr>
        <w:t xml:space="preserve"> scope = host</w:t>
      </w:r>
      <w:proofErr w:type="gramStart"/>
      <w:r>
        <w:rPr>
          <w:lang w:eastAsia="hu-HU"/>
        </w:rPr>
        <w:t>.Services</w:t>
      </w:r>
      <w:proofErr w:type="gramEnd"/>
      <w:r>
        <w:rPr>
          <w:lang w:eastAsia="hu-HU"/>
        </w:rPr>
        <w:t>.CreateScope())</w:t>
      </w:r>
    </w:p>
    <w:p w14:paraId="7F9AB1DC" w14:textId="7B1E2AF2" w:rsidR="000650E6" w:rsidRDefault="000650E6" w:rsidP="000650E6">
      <w:pPr>
        <w:pStyle w:val="Kd"/>
        <w:rPr>
          <w:lang w:eastAsia="hu-HU"/>
        </w:rPr>
      </w:pPr>
      <w:r>
        <w:rPr>
          <w:lang w:eastAsia="hu-HU"/>
        </w:rPr>
        <w:t xml:space="preserve">    {</w:t>
      </w:r>
    </w:p>
    <w:p w14:paraId="6CA630BE" w14:textId="4F629254" w:rsidR="000650E6" w:rsidRDefault="000650E6" w:rsidP="000650E6">
      <w:pPr>
        <w:pStyle w:val="Kd"/>
        <w:rPr>
          <w:lang w:eastAsia="hu-HU"/>
        </w:rPr>
      </w:pPr>
      <w:r>
        <w:rPr>
          <w:lang w:eastAsia="hu-HU"/>
        </w:rPr>
        <w:t xml:space="preserve">        </w:t>
      </w:r>
      <w:proofErr w:type="gramStart"/>
      <w:r>
        <w:rPr>
          <w:color w:val="0000FF"/>
          <w:lang w:eastAsia="hu-HU"/>
        </w:rPr>
        <w:t>var</w:t>
      </w:r>
      <w:proofErr w:type="gramEnd"/>
      <w:r>
        <w:rPr>
          <w:lang w:eastAsia="hu-HU"/>
        </w:rPr>
        <w:t xml:space="preserve"> serviceProvider = scope.ServiceProvider;</w:t>
      </w:r>
    </w:p>
    <w:p w14:paraId="3EA8D18C" w14:textId="139489A5" w:rsidR="000650E6" w:rsidRDefault="000650E6" w:rsidP="000650E6">
      <w:pPr>
        <w:pStyle w:val="Kd"/>
        <w:rPr>
          <w:lang w:eastAsia="hu-HU"/>
        </w:rPr>
      </w:pPr>
      <w:r>
        <w:rPr>
          <w:lang w:eastAsia="hu-HU"/>
        </w:rPr>
        <w:t xml:space="preserve">        </w:t>
      </w:r>
      <w:proofErr w:type="gramStart"/>
      <w:r>
        <w:rPr>
          <w:color w:val="0000FF"/>
          <w:lang w:eastAsia="hu-HU"/>
        </w:rPr>
        <w:t>var</w:t>
      </w:r>
      <w:proofErr w:type="gramEnd"/>
      <w:r>
        <w:rPr>
          <w:lang w:eastAsia="hu-HU"/>
        </w:rPr>
        <w:t xml:space="preserve"> context = serviceProvider.GetRequiredService&lt;</w:t>
      </w:r>
      <w:r w:rsidRPr="007100EE">
        <w:rPr>
          <w:color w:val="538135" w:themeColor="accent6" w:themeShade="BF"/>
          <w:lang w:eastAsia="hu-HU"/>
        </w:rPr>
        <w:t>TContext</w:t>
      </w:r>
      <w:r>
        <w:rPr>
          <w:lang w:eastAsia="hu-HU"/>
        </w:rPr>
        <w:t>&gt;();</w:t>
      </w:r>
    </w:p>
    <w:p w14:paraId="6D7BD0AE" w14:textId="6F3428F8" w:rsidR="000650E6" w:rsidRDefault="000650E6" w:rsidP="000650E6">
      <w:pPr>
        <w:pStyle w:val="Kd"/>
        <w:rPr>
          <w:lang w:eastAsia="hu-HU"/>
        </w:rPr>
      </w:pPr>
      <w:r>
        <w:rPr>
          <w:lang w:eastAsia="hu-HU"/>
        </w:rPr>
        <w:t xml:space="preserve">        context</w:t>
      </w:r>
      <w:proofErr w:type="gramStart"/>
      <w:r>
        <w:rPr>
          <w:lang w:eastAsia="hu-HU"/>
        </w:rPr>
        <w:t>.Database</w:t>
      </w:r>
      <w:proofErr w:type="gramEnd"/>
      <w:r>
        <w:rPr>
          <w:lang w:eastAsia="hu-HU"/>
        </w:rPr>
        <w:t>.Migrate();</w:t>
      </w:r>
    </w:p>
    <w:p w14:paraId="577D7A42" w14:textId="77777777" w:rsidR="000650E6" w:rsidRDefault="000650E6" w:rsidP="000650E6">
      <w:pPr>
        <w:pStyle w:val="Kd"/>
        <w:rPr>
          <w:lang w:eastAsia="hu-HU"/>
        </w:rPr>
      </w:pPr>
      <w:r>
        <w:rPr>
          <w:lang w:eastAsia="hu-HU"/>
        </w:rPr>
        <w:t xml:space="preserve">        </w:t>
      </w:r>
      <w:proofErr w:type="gramStart"/>
      <w:r>
        <w:rPr>
          <w:color w:val="0000FF"/>
          <w:lang w:eastAsia="hu-HU"/>
        </w:rPr>
        <w:t>var</w:t>
      </w:r>
      <w:proofErr w:type="gramEnd"/>
      <w:r>
        <w:rPr>
          <w:lang w:eastAsia="hu-HU"/>
        </w:rPr>
        <w:t xml:space="preserve"> imageSeedSevice = </w:t>
      </w:r>
    </w:p>
    <w:p w14:paraId="4201A7D6" w14:textId="0CE6CF68" w:rsidR="000650E6" w:rsidRDefault="000650E6" w:rsidP="000650E6">
      <w:pPr>
        <w:pStyle w:val="Kd"/>
        <w:rPr>
          <w:lang w:eastAsia="hu-HU"/>
        </w:rPr>
      </w:pPr>
      <w:r>
        <w:rPr>
          <w:color w:val="0000FF"/>
          <w:lang w:eastAsia="hu-HU"/>
        </w:rPr>
        <w:t xml:space="preserve">              </w:t>
      </w:r>
      <w:r>
        <w:rPr>
          <w:lang w:eastAsia="hu-HU"/>
        </w:rPr>
        <w:t>serviceProvider</w:t>
      </w:r>
      <w:proofErr w:type="gramStart"/>
      <w:r>
        <w:rPr>
          <w:lang w:eastAsia="hu-HU"/>
        </w:rPr>
        <w:t>.GetRequiredService</w:t>
      </w:r>
      <w:proofErr w:type="gramEnd"/>
      <w:r>
        <w:rPr>
          <w:lang w:eastAsia="hu-HU"/>
        </w:rPr>
        <w:t>&lt;</w:t>
      </w:r>
      <w:r w:rsidRPr="007100EE">
        <w:rPr>
          <w:color w:val="538135" w:themeColor="accent6" w:themeShade="BF"/>
          <w:lang w:eastAsia="hu-HU"/>
        </w:rPr>
        <w:t>IImageSeedService</w:t>
      </w:r>
      <w:r>
        <w:rPr>
          <w:lang w:eastAsia="hu-HU"/>
        </w:rPr>
        <w:t>&gt;();</w:t>
      </w:r>
    </w:p>
    <w:p w14:paraId="549083B3" w14:textId="5F26238E" w:rsidR="000650E6" w:rsidRDefault="000650E6" w:rsidP="000650E6">
      <w:pPr>
        <w:pStyle w:val="Kd"/>
        <w:rPr>
          <w:lang w:eastAsia="hu-HU"/>
        </w:rPr>
      </w:pPr>
      <w:r>
        <w:rPr>
          <w:lang w:eastAsia="hu-HU"/>
        </w:rPr>
        <w:t xml:space="preserve">        </w:t>
      </w:r>
      <w:r>
        <w:rPr>
          <w:color w:val="0000FF"/>
          <w:lang w:eastAsia="hu-HU"/>
        </w:rPr>
        <w:t>await</w:t>
      </w:r>
      <w:r>
        <w:rPr>
          <w:lang w:eastAsia="hu-HU"/>
        </w:rPr>
        <w:t xml:space="preserve"> imageSeedSevice</w:t>
      </w:r>
      <w:proofErr w:type="gramStart"/>
      <w:r>
        <w:rPr>
          <w:lang w:eastAsia="hu-HU"/>
        </w:rPr>
        <w:t>.SeedImagesAsync</w:t>
      </w:r>
      <w:proofErr w:type="gramEnd"/>
      <w:r>
        <w:rPr>
          <w:lang w:eastAsia="hu-HU"/>
        </w:rPr>
        <w:t>();</w:t>
      </w:r>
    </w:p>
    <w:p w14:paraId="47194464" w14:textId="552ED906" w:rsidR="000650E6" w:rsidRDefault="000650E6" w:rsidP="000650E6">
      <w:pPr>
        <w:pStyle w:val="Kd"/>
        <w:rPr>
          <w:lang w:eastAsia="hu-HU"/>
        </w:rPr>
      </w:pPr>
      <w:r>
        <w:rPr>
          <w:lang w:eastAsia="hu-HU"/>
        </w:rPr>
        <w:t xml:space="preserve">    }</w:t>
      </w:r>
    </w:p>
    <w:p w14:paraId="2F618C6B" w14:textId="01489E3D" w:rsidR="000650E6" w:rsidRDefault="000650E6" w:rsidP="000650E6">
      <w:pPr>
        <w:pStyle w:val="Kd"/>
        <w:rPr>
          <w:lang w:eastAsia="hu-HU"/>
        </w:rPr>
      </w:pPr>
      <w:r>
        <w:rPr>
          <w:lang w:eastAsia="hu-HU"/>
        </w:rPr>
        <w:t xml:space="preserve">    </w:t>
      </w:r>
      <w:r>
        <w:rPr>
          <w:color w:val="0000FF"/>
          <w:lang w:eastAsia="hu-HU"/>
        </w:rPr>
        <w:t>return</w:t>
      </w:r>
      <w:r>
        <w:rPr>
          <w:lang w:eastAsia="hu-HU"/>
        </w:rPr>
        <w:t xml:space="preserve"> host;</w:t>
      </w:r>
    </w:p>
    <w:p w14:paraId="63948183" w14:textId="31C3C92A" w:rsidR="000650E6" w:rsidRDefault="000650E6" w:rsidP="000650E6">
      <w:pPr>
        <w:pStyle w:val="Kd"/>
        <w:rPr>
          <w:lang w:eastAsia="hu-HU"/>
        </w:rPr>
      </w:pPr>
      <w:r>
        <w:rPr>
          <w:lang w:eastAsia="hu-HU"/>
        </w:rP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5A4514">
      <w:pPr>
        <w:pStyle w:val="Kd"/>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void</w:t>
      </w:r>
      <w:r>
        <w:rPr>
          <w:lang w:eastAsia="hu-HU"/>
        </w:rPr>
        <w:t xml:space="preserve"> </w:t>
      </w:r>
      <w:proofErr w:type="gramStart"/>
      <w:r>
        <w:rPr>
          <w:lang w:eastAsia="hu-HU"/>
        </w:rPr>
        <w:t>InitializeMapper(</w:t>
      </w:r>
      <w:proofErr w:type="gramEnd"/>
      <w:r>
        <w:rPr>
          <w:lang w:eastAsia="hu-HU"/>
        </w:rPr>
        <w:t>)</w:t>
      </w:r>
    </w:p>
    <w:p w14:paraId="6AD64889" w14:textId="0652880A" w:rsidR="005A4514" w:rsidRDefault="005A4514" w:rsidP="005A4514">
      <w:pPr>
        <w:pStyle w:val="Kd"/>
        <w:rPr>
          <w:lang w:eastAsia="hu-HU"/>
        </w:rPr>
      </w:pPr>
      <w:r>
        <w:rPr>
          <w:lang w:eastAsia="hu-HU"/>
        </w:rPr>
        <w:t>{</w:t>
      </w:r>
    </w:p>
    <w:p w14:paraId="39A9954C" w14:textId="2739A081" w:rsidR="005A4514" w:rsidRDefault="005A4514" w:rsidP="005A4514">
      <w:pPr>
        <w:pStyle w:val="Kd"/>
        <w:rPr>
          <w:lang w:eastAsia="hu-HU"/>
        </w:rPr>
      </w:pPr>
      <w:r>
        <w:rPr>
          <w:lang w:eastAsia="hu-HU"/>
        </w:rPr>
        <w:t xml:space="preserve">    </w:t>
      </w:r>
      <w:r w:rsidRPr="009C1AD9">
        <w:rPr>
          <w:color w:val="2B91AF"/>
          <w:lang w:eastAsia="hu-HU"/>
        </w:rPr>
        <w:t>Mapper</w:t>
      </w:r>
      <w:proofErr w:type="gramStart"/>
      <w:r>
        <w:rPr>
          <w:lang w:eastAsia="hu-HU"/>
        </w:rPr>
        <w:t>.Initialize</w:t>
      </w:r>
      <w:proofErr w:type="gramEnd"/>
      <w:r>
        <w:rPr>
          <w:lang w:eastAsia="hu-HU"/>
        </w:rPr>
        <w:t>(cfg =&gt;</w:t>
      </w:r>
    </w:p>
    <w:p w14:paraId="39D1633F" w14:textId="68CF4988" w:rsidR="005A4514" w:rsidRDefault="005A4514" w:rsidP="005A4514">
      <w:pPr>
        <w:pStyle w:val="Kd"/>
        <w:rPr>
          <w:lang w:eastAsia="hu-HU"/>
        </w:rPr>
      </w:pPr>
      <w:r>
        <w:rPr>
          <w:lang w:eastAsia="hu-HU"/>
        </w:rPr>
        <w:t xml:space="preserve">    {</w:t>
      </w:r>
    </w:p>
    <w:p w14:paraId="30D92B2C" w14:textId="7344C9FC" w:rsidR="005A4514" w:rsidRDefault="005A4514" w:rsidP="005A4514">
      <w:pPr>
        <w:pStyle w:val="Kd"/>
        <w:rPr>
          <w:lang w:eastAsia="hu-HU"/>
        </w:rPr>
      </w:pPr>
      <w:r>
        <w:rPr>
          <w:lang w:eastAsia="hu-HU"/>
        </w:rPr>
        <w:t xml:space="preserve">        cfg</w:t>
      </w:r>
      <w:proofErr w:type="gramStart"/>
      <w:r>
        <w:rPr>
          <w:lang w:eastAsia="hu-HU"/>
        </w:rPr>
        <w:t>.CreateMap</w:t>
      </w:r>
      <w:proofErr w:type="gramEnd"/>
      <w:r>
        <w:rPr>
          <w:lang w:eastAsia="hu-HU"/>
        </w:rPr>
        <w:t>&lt;</w:t>
      </w:r>
      <w:r w:rsidRPr="009C1AD9">
        <w:rPr>
          <w:color w:val="2B91AF"/>
          <w:lang w:eastAsia="hu-HU"/>
        </w:rPr>
        <w:t>Service</w:t>
      </w:r>
      <w:r>
        <w:rPr>
          <w:lang w:eastAsia="hu-HU"/>
        </w:rPr>
        <w:t xml:space="preserve">, </w:t>
      </w:r>
      <w:r w:rsidRPr="009C1AD9">
        <w:rPr>
          <w:color w:val="2B91AF"/>
          <w:lang w:eastAsia="hu-HU"/>
        </w:rPr>
        <w:t>ServiceViewModel</w:t>
      </w:r>
      <w:r>
        <w:rPr>
          <w:lang w:eastAsia="hu-HU"/>
        </w:rPr>
        <w:t>&gt;()</w:t>
      </w:r>
    </w:p>
    <w:p w14:paraId="165A152C" w14:textId="3105B1BF" w:rsidR="005A4514" w:rsidRDefault="005A4514" w:rsidP="005A4514">
      <w:pPr>
        <w:pStyle w:val="Kd"/>
        <w:rPr>
          <w:lang w:eastAsia="hu-HU"/>
        </w:rPr>
      </w:pPr>
      <w:r>
        <w:rPr>
          <w:lang w:eastAsia="hu-HU"/>
        </w:rPr>
        <w:t xml:space="preserve">            .</w:t>
      </w:r>
      <w:proofErr w:type="gramStart"/>
      <w:r>
        <w:rPr>
          <w:lang w:eastAsia="hu-HU"/>
        </w:rPr>
        <w:t>ForMember(</w:t>
      </w:r>
      <w:proofErr w:type="gramEnd"/>
      <w:r>
        <w:rPr>
          <w:lang w:eastAsia="hu-HU"/>
        </w:rPr>
        <w:t>dest =&gt; dest.Image, opt =&gt; opt.Ignore());</w:t>
      </w:r>
    </w:p>
    <w:p w14:paraId="18EAF8D3" w14:textId="4280C720" w:rsidR="005A4514" w:rsidRDefault="005A4514" w:rsidP="005A4514">
      <w:pPr>
        <w:pStyle w:val="Kd"/>
        <w:rPr>
          <w:lang w:eastAsia="hu-HU"/>
        </w:rPr>
      </w:pPr>
      <w:r>
        <w:rPr>
          <w:lang w:eastAsia="hu-HU"/>
        </w:rPr>
        <w:t xml:space="preserve">        cfg</w:t>
      </w:r>
      <w:proofErr w:type="gramStart"/>
      <w:r>
        <w:rPr>
          <w:lang w:eastAsia="hu-HU"/>
        </w:rPr>
        <w:t>.CreateMap</w:t>
      </w:r>
      <w:proofErr w:type="gramEnd"/>
      <w:r>
        <w:rPr>
          <w:lang w:eastAsia="hu-HU"/>
        </w:rPr>
        <w:t>&lt;</w:t>
      </w:r>
      <w:r w:rsidRPr="009C1AD9">
        <w:rPr>
          <w:color w:val="2B91AF"/>
          <w:lang w:eastAsia="hu-HU"/>
        </w:rPr>
        <w:t>ServiceViewModel</w:t>
      </w:r>
      <w:r>
        <w:rPr>
          <w:lang w:eastAsia="hu-HU"/>
        </w:rPr>
        <w:t xml:space="preserve">, </w:t>
      </w:r>
      <w:r w:rsidRPr="009C1AD9">
        <w:rPr>
          <w:color w:val="2B91AF"/>
          <w:lang w:eastAsia="hu-HU"/>
        </w:rPr>
        <w:t>Service</w:t>
      </w:r>
      <w:r>
        <w:rPr>
          <w:lang w:eastAsia="hu-HU"/>
        </w:rPr>
        <w:t>&gt;()</w:t>
      </w:r>
    </w:p>
    <w:p w14:paraId="09588734" w14:textId="6163EF30" w:rsidR="005A4514" w:rsidRDefault="005A4514" w:rsidP="005A4514">
      <w:pPr>
        <w:pStyle w:val="Kd"/>
        <w:rPr>
          <w:lang w:eastAsia="hu-HU"/>
        </w:rPr>
      </w:pPr>
      <w:r>
        <w:rPr>
          <w:lang w:eastAsia="hu-HU"/>
        </w:rPr>
        <w:t xml:space="preserve">            .</w:t>
      </w:r>
      <w:proofErr w:type="gramStart"/>
      <w:r>
        <w:rPr>
          <w:lang w:eastAsia="hu-HU"/>
        </w:rPr>
        <w:t>ForMember(</w:t>
      </w:r>
      <w:proofErr w:type="gramEnd"/>
      <w:r>
        <w:rPr>
          <w:lang w:eastAsia="hu-HU"/>
        </w:rPr>
        <w:t>dest =&gt; dest.Image, opt =&gt; opt.Ignore())</w:t>
      </w:r>
    </w:p>
    <w:p w14:paraId="2447937C" w14:textId="51DBF91A" w:rsidR="005A4514" w:rsidRDefault="005A4514" w:rsidP="005A4514">
      <w:pPr>
        <w:pStyle w:val="Kd"/>
        <w:rPr>
          <w:lang w:eastAsia="hu-HU"/>
        </w:rPr>
      </w:pPr>
      <w:r>
        <w:rPr>
          <w:lang w:eastAsia="hu-HU"/>
        </w:rPr>
        <w:t xml:space="preserve">            .</w:t>
      </w:r>
      <w:proofErr w:type="gramStart"/>
      <w:r>
        <w:rPr>
          <w:lang w:eastAsia="hu-HU"/>
        </w:rPr>
        <w:t>ForMember(</w:t>
      </w:r>
      <w:proofErr w:type="gramEnd"/>
      <w:r>
        <w:rPr>
          <w:lang w:eastAsia="hu-HU"/>
        </w:rPr>
        <w:t>dest =&gt; dest.Id, opt =&gt; opt.Ignore());</w:t>
      </w:r>
    </w:p>
    <w:p w14:paraId="68F1BB5C" w14:textId="77777777" w:rsidR="005A4514" w:rsidRDefault="005A4514" w:rsidP="005A4514">
      <w:pPr>
        <w:pStyle w:val="Kd"/>
        <w:rPr>
          <w:lang w:eastAsia="hu-HU"/>
        </w:rPr>
      </w:pPr>
    </w:p>
    <w:p w14:paraId="1CADA4EC" w14:textId="7EF02D2A" w:rsidR="005A4514" w:rsidRDefault="005A4514" w:rsidP="005A4514">
      <w:pPr>
        <w:pStyle w:val="Kd"/>
        <w:rPr>
          <w:lang w:eastAsia="hu-HU"/>
        </w:rPr>
      </w:pPr>
      <w:r>
        <w:rPr>
          <w:lang w:eastAsia="hu-HU"/>
        </w:rPr>
        <w:t xml:space="preserve">        cfg</w:t>
      </w:r>
      <w:proofErr w:type="gramStart"/>
      <w:r>
        <w:rPr>
          <w:lang w:eastAsia="hu-HU"/>
        </w:rPr>
        <w:t>.CreateMap</w:t>
      </w:r>
      <w:proofErr w:type="gramEnd"/>
      <w:r>
        <w:rPr>
          <w:lang w:eastAsia="hu-HU"/>
        </w:rPr>
        <w:t>&lt;</w:t>
      </w:r>
      <w:r w:rsidRPr="009C1AD9">
        <w:rPr>
          <w:color w:val="2B91AF"/>
          <w:lang w:eastAsia="hu-HU"/>
        </w:rPr>
        <w:t>Event</w:t>
      </w:r>
      <w:r>
        <w:rPr>
          <w:lang w:eastAsia="hu-HU"/>
        </w:rPr>
        <w:t xml:space="preserve">, </w:t>
      </w:r>
      <w:r w:rsidRPr="009C1AD9">
        <w:rPr>
          <w:color w:val="2B91AF"/>
          <w:lang w:eastAsia="hu-HU"/>
        </w:rPr>
        <w:t>EventViewModel</w:t>
      </w:r>
      <w:r>
        <w:rPr>
          <w:lang w:eastAsia="hu-HU"/>
        </w:rPr>
        <w:t>&gt;()</w:t>
      </w:r>
    </w:p>
    <w:p w14:paraId="4C9CA5CF" w14:textId="5F01927A" w:rsidR="005A4514" w:rsidRDefault="005A4514" w:rsidP="005A4514">
      <w:pPr>
        <w:pStyle w:val="Kd"/>
        <w:rPr>
          <w:lang w:eastAsia="hu-HU"/>
        </w:rPr>
      </w:pPr>
      <w:r>
        <w:rPr>
          <w:lang w:eastAsia="hu-HU"/>
        </w:rPr>
        <w:t xml:space="preserve">            .</w:t>
      </w:r>
      <w:proofErr w:type="gramStart"/>
      <w:r>
        <w:rPr>
          <w:lang w:eastAsia="hu-HU"/>
        </w:rPr>
        <w:t>ForMember(</w:t>
      </w:r>
      <w:proofErr w:type="gramEnd"/>
      <w:r>
        <w:rPr>
          <w:lang w:eastAsia="hu-HU"/>
        </w:rPr>
        <w:t>dest =&gt; dest.Image, opt =&gt; opt.Ignore());</w:t>
      </w:r>
    </w:p>
    <w:p w14:paraId="3091D941" w14:textId="5A5D33A7" w:rsidR="005A4514" w:rsidRDefault="005A4514" w:rsidP="005A4514">
      <w:pPr>
        <w:pStyle w:val="Kd"/>
        <w:rPr>
          <w:lang w:eastAsia="hu-HU"/>
        </w:rPr>
      </w:pPr>
      <w:r>
        <w:rPr>
          <w:lang w:eastAsia="hu-HU"/>
        </w:rPr>
        <w:t xml:space="preserve">        cfg</w:t>
      </w:r>
      <w:proofErr w:type="gramStart"/>
      <w:r>
        <w:rPr>
          <w:lang w:eastAsia="hu-HU"/>
        </w:rPr>
        <w:t>.CreateMap</w:t>
      </w:r>
      <w:proofErr w:type="gramEnd"/>
      <w:r>
        <w:rPr>
          <w:lang w:eastAsia="hu-HU"/>
        </w:rPr>
        <w:t>&lt;</w:t>
      </w:r>
      <w:r w:rsidRPr="009C1AD9">
        <w:rPr>
          <w:color w:val="2B91AF"/>
          <w:lang w:eastAsia="hu-HU"/>
        </w:rPr>
        <w:t>EventViewModel</w:t>
      </w:r>
      <w:r>
        <w:rPr>
          <w:lang w:eastAsia="hu-HU"/>
        </w:rPr>
        <w:t xml:space="preserve">, </w:t>
      </w:r>
      <w:r w:rsidRPr="009C1AD9">
        <w:rPr>
          <w:color w:val="2B91AF"/>
          <w:lang w:eastAsia="hu-HU"/>
        </w:rPr>
        <w:t>Event</w:t>
      </w:r>
      <w:r>
        <w:rPr>
          <w:lang w:eastAsia="hu-HU"/>
        </w:rPr>
        <w:t>&gt;()</w:t>
      </w:r>
    </w:p>
    <w:p w14:paraId="66487165" w14:textId="449365A2" w:rsidR="005A4514" w:rsidRDefault="005A4514" w:rsidP="005A4514">
      <w:pPr>
        <w:pStyle w:val="Kd"/>
        <w:rPr>
          <w:lang w:eastAsia="hu-HU"/>
        </w:rPr>
      </w:pPr>
      <w:r>
        <w:rPr>
          <w:lang w:eastAsia="hu-HU"/>
        </w:rPr>
        <w:t xml:space="preserve">            .</w:t>
      </w:r>
      <w:proofErr w:type="gramStart"/>
      <w:r>
        <w:rPr>
          <w:lang w:eastAsia="hu-HU"/>
        </w:rPr>
        <w:t>ForMember(</w:t>
      </w:r>
      <w:proofErr w:type="gramEnd"/>
      <w:r>
        <w:rPr>
          <w:lang w:eastAsia="hu-HU"/>
        </w:rPr>
        <w:t>dest =&gt; dest.Image, opt =&gt; opt.Ignore())</w:t>
      </w:r>
    </w:p>
    <w:p w14:paraId="04332748" w14:textId="65AEDB21" w:rsidR="005A4514" w:rsidRDefault="005A4514" w:rsidP="005A4514">
      <w:pPr>
        <w:pStyle w:val="Kd"/>
        <w:rPr>
          <w:lang w:eastAsia="hu-HU"/>
        </w:rPr>
      </w:pPr>
      <w:r>
        <w:rPr>
          <w:lang w:eastAsia="hu-HU"/>
        </w:rPr>
        <w:t xml:space="preserve">            .</w:t>
      </w:r>
      <w:proofErr w:type="gramStart"/>
      <w:r>
        <w:rPr>
          <w:lang w:eastAsia="hu-HU"/>
        </w:rPr>
        <w:t>ForMember(</w:t>
      </w:r>
      <w:proofErr w:type="gramEnd"/>
      <w:r>
        <w:rPr>
          <w:lang w:eastAsia="hu-HU"/>
        </w:rPr>
        <w:t>dest =&gt; dest.Id, opt =&gt; opt.Ignore());</w:t>
      </w:r>
    </w:p>
    <w:p w14:paraId="3976A4BD" w14:textId="77777777" w:rsidR="005A4514" w:rsidRDefault="005A4514" w:rsidP="005A4514">
      <w:pPr>
        <w:pStyle w:val="Kd"/>
        <w:rPr>
          <w:lang w:eastAsia="hu-HU"/>
        </w:rPr>
      </w:pPr>
    </w:p>
    <w:p w14:paraId="21435403" w14:textId="3F84EF95" w:rsidR="005A4514" w:rsidRDefault="005A4514" w:rsidP="007100EE">
      <w:pPr>
        <w:pStyle w:val="Kd"/>
        <w:rPr>
          <w:lang w:eastAsia="hu-HU"/>
        </w:rPr>
      </w:pPr>
      <w:r>
        <w:rPr>
          <w:lang w:eastAsia="hu-HU"/>
        </w:rPr>
        <w:t xml:space="preserve">        </w:t>
      </w:r>
      <w:r w:rsidR="007100EE">
        <w:rPr>
          <w:lang w:eastAsia="hu-HU"/>
        </w:rPr>
        <w:t>...</w:t>
      </w:r>
    </w:p>
    <w:p w14:paraId="2EFAADB7" w14:textId="56C1003A" w:rsidR="005A4514" w:rsidRDefault="009C1AD9" w:rsidP="005A4514">
      <w:pPr>
        <w:pStyle w:val="Kd"/>
        <w:rPr>
          <w:lang w:eastAsia="hu-HU"/>
        </w:rPr>
      </w:pPr>
      <w:r>
        <w:rPr>
          <w:lang w:eastAsia="hu-HU"/>
        </w:rPr>
        <w:t xml:space="preserve">    </w:t>
      </w:r>
      <w:r w:rsidR="005A4514">
        <w:rPr>
          <w:lang w:eastAsia="hu-HU"/>
        </w:rPr>
        <w:t>});</w:t>
      </w:r>
    </w:p>
    <w:p w14:paraId="50D23C68" w14:textId="2CA97A03" w:rsidR="005A4514" w:rsidRDefault="005A4514" w:rsidP="005A4514">
      <w:pPr>
        <w:pStyle w:val="Kd"/>
        <w:rPr>
          <w:lang w:eastAsia="hu-HU"/>
        </w:rPr>
      </w:pPr>
      <w:r>
        <w:rPr>
          <w:lang w:eastAsia="hu-HU"/>
        </w:rPr>
        <w:t>}</w:t>
      </w:r>
    </w:p>
    <w:p w14:paraId="68F6C940" w14:textId="22E18EF0"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lastRenderedPageBreak/>
        <w:t>LoginViewModel</w:t>
      </w:r>
      <w:r>
        <w:rPr>
          <w:lang w:eastAsia="hu-HU"/>
        </w:rPr>
        <w:t xml:space="preserve">, ami a bejelentkezési folyamat fontos eleme. Az osztály tulajdonságai </w:t>
      </w:r>
      <w:r w:rsidRPr="009C1AD9">
        <w:rPr>
          <w:i/>
          <w:lang w:eastAsia="hu-HU"/>
        </w:rPr>
        <w:t>Display</w:t>
      </w:r>
      <w:r>
        <w:rPr>
          <w:lang w:eastAsia="hu-HU"/>
        </w:rPr>
        <w:t xml:space="preserve"> attribútommal vannak ellátva, hogy a felületen a megfelelő label generálódjon hozzá. </w:t>
      </w:r>
    </w:p>
    <w:p w14:paraId="3B24A9E8" w14:textId="282D3411"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r w:rsidRPr="00EB3FD4">
        <w:rPr>
          <w:i/>
          <w:lang w:eastAsia="hu-HU"/>
        </w:rPr>
        <w:t>Conroller</w:t>
      </w:r>
      <w:r>
        <w:rPr>
          <w:lang w:eastAsia="hu-HU"/>
        </w:rPr>
        <w:t xml:space="preserve"> osztályban is, </w:t>
      </w:r>
      <w:r w:rsidR="00EB3FD4">
        <w:rPr>
          <w:lang w:eastAsia="hu-HU"/>
        </w:rPr>
        <w:t>mivel ajax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513BB12F" w:rsidR="0068203E" w:rsidRDefault="0068203E" w:rsidP="0068203E">
      <w:pPr>
        <w:pStyle w:val="Cmsor3"/>
        <w:rPr>
          <w:lang w:eastAsia="hu-HU"/>
        </w:rPr>
      </w:pPr>
      <w:r>
        <w:rPr>
          <w:lang w:eastAsia="hu-HU"/>
        </w:rPr>
        <w:t>Felhasználó kezelés</w:t>
      </w:r>
    </w:p>
    <w:p w14:paraId="7A092A0B" w14:textId="32A3BA52" w:rsidR="0068203E" w:rsidRDefault="0068203E" w:rsidP="0068203E">
      <w:pPr>
        <w:rPr>
          <w:lang w:eastAsia="hu-HU"/>
        </w:rPr>
      </w:pPr>
      <w:r>
        <w:rPr>
          <w:lang w:eastAsia="hu-HU"/>
        </w:rPr>
        <w:t>A felhasználók kezeléséhez ASP</w:t>
      </w:r>
      <w:proofErr w:type="gramStart"/>
      <w:r>
        <w:rPr>
          <w:lang w:eastAsia="hu-HU"/>
        </w:rPr>
        <w:t>.NET</w:t>
      </w:r>
      <w:proofErr w:type="gramEnd"/>
      <w:r>
        <w:rPr>
          <w:lang w:eastAsia="hu-HU"/>
        </w:rPr>
        <w:t xml:space="preserve"> Core Indentity-t használtam. Az profil adatokat MSSQL adatbázisban tárolom, emiatt az adatbázis kontextusom </w:t>
      </w:r>
      <w:proofErr w:type="gramStart"/>
      <w:r>
        <w:rPr>
          <w:lang w:eastAsia="hu-HU"/>
        </w:rPr>
        <w:t>a</w:t>
      </w:r>
      <w:proofErr w:type="gramEnd"/>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ami az Identity komponenshez szükség</w:t>
      </w:r>
      <w:r w:rsidR="003317B5">
        <w:rPr>
          <w:lang w:eastAsia="hu-HU"/>
        </w:rPr>
        <w:t>esek.</w:t>
      </w:r>
    </w:p>
    <w:p w14:paraId="4E2FA1D9" w14:textId="303072CC"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vezérlőt, csak az autentikált ügyintézők vehetik igénybe.</w:t>
      </w:r>
    </w:p>
    <w:p w14:paraId="6DBBFE8D" w14:textId="77777777" w:rsidR="00F076A6" w:rsidRDefault="00F076A6" w:rsidP="00F076A6">
      <w:pPr>
        <w:pStyle w:val="Kd"/>
        <w:rPr>
          <w:lang w:eastAsia="hu-HU"/>
        </w:rPr>
      </w:pPr>
      <w:r>
        <w:rPr>
          <w:lang w:eastAsia="hu-HU"/>
        </w:rPr>
        <w:t>[</w:t>
      </w:r>
      <w:proofErr w:type="gramStart"/>
      <w:r w:rsidRPr="00F076A6">
        <w:rPr>
          <w:color w:val="2B91AF"/>
          <w:lang w:eastAsia="hu-HU"/>
        </w:rPr>
        <w:t>Authorize</w:t>
      </w:r>
      <w:r>
        <w:rPr>
          <w:lang w:eastAsia="hu-HU"/>
        </w:rPr>
        <w:t>(</w:t>
      </w:r>
      <w:proofErr w:type="gramEnd"/>
      <w:r>
        <w:rPr>
          <w:lang w:eastAsia="hu-HU"/>
        </w:rPr>
        <w:t xml:space="preserve">Roles = </w:t>
      </w:r>
      <w:r w:rsidRPr="00F076A6">
        <w:rPr>
          <w:color w:val="2B91AF"/>
          <w:lang w:eastAsia="hu-HU"/>
        </w:rPr>
        <w:t>Roles</w:t>
      </w:r>
      <w:r>
        <w:rPr>
          <w:lang w:eastAsia="hu-HU"/>
        </w:rPr>
        <w:t>.Administrator)]</w:t>
      </w:r>
    </w:p>
    <w:p w14:paraId="60215AC3" w14:textId="7A3A4F36" w:rsidR="00F076A6" w:rsidRDefault="00F076A6" w:rsidP="00F076A6">
      <w:pPr>
        <w:pStyle w:val="Kd"/>
        <w:rPr>
          <w:lang w:eastAsia="hu-HU"/>
        </w:rPr>
      </w:pPr>
      <w:r>
        <w:rPr>
          <w:color w:val="0000FF"/>
          <w:lang w:eastAsia="hu-HU"/>
        </w:rPr>
        <w:t>public</w:t>
      </w:r>
      <w:r>
        <w:rPr>
          <w:lang w:eastAsia="hu-HU"/>
        </w:rPr>
        <w:t xml:space="preserve"> </w:t>
      </w:r>
      <w:r>
        <w:rPr>
          <w:color w:val="0000FF"/>
          <w:lang w:eastAsia="hu-HU"/>
        </w:rPr>
        <w:t>class</w:t>
      </w:r>
      <w:r>
        <w:rPr>
          <w:lang w:eastAsia="hu-HU"/>
        </w:rPr>
        <w:t xml:space="preserve"> </w:t>
      </w:r>
      <w:proofErr w:type="gramStart"/>
      <w:r>
        <w:rPr>
          <w:color w:val="2B91AF"/>
          <w:lang w:eastAsia="hu-HU"/>
        </w:rPr>
        <w:t>EventsController</w:t>
      </w:r>
      <w:r>
        <w:rPr>
          <w:lang w:eastAsia="hu-HU"/>
        </w:rPr>
        <w:t xml:space="preserve"> :</w:t>
      </w:r>
      <w:proofErr w:type="gramEnd"/>
      <w:r>
        <w:rPr>
          <w:lang w:eastAsia="hu-HU"/>
        </w:rPr>
        <w:t xml:space="preserve"> </w:t>
      </w:r>
      <w:r w:rsidRPr="000D7EEF">
        <w:rPr>
          <w:color w:val="2B91AF"/>
          <w:lang w:eastAsia="hu-HU"/>
        </w:rPr>
        <w:t>BaseController</w:t>
      </w:r>
    </w:p>
    <w:p w14:paraId="3431C2C5" w14:textId="29FDD3D0" w:rsidR="00F076A6" w:rsidRDefault="00F076A6" w:rsidP="00F076A6">
      <w:pPr>
        <w:pStyle w:val="Kd"/>
        <w:rPr>
          <w:lang w:eastAsia="hu-HU"/>
        </w:rPr>
      </w:pPr>
      <w:r>
        <w:rPr>
          <w:lang w:eastAsia="hu-HU"/>
        </w:rPr>
        <w:t>{</w:t>
      </w:r>
    </w:p>
    <w:p w14:paraId="0B6AADA4" w14:textId="09B39C85" w:rsidR="00F076A6" w:rsidRDefault="00F076A6" w:rsidP="00F076A6">
      <w:pPr>
        <w:pStyle w:val="Kd"/>
        <w:rPr>
          <w:lang w:eastAsia="hu-HU"/>
        </w:rPr>
      </w:pPr>
      <w:r>
        <w:rPr>
          <w:lang w:eastAsia="hu-HU"/>
        </w:rPr>
        <w:tab/>
        <w:t>...</w:t>
      </w:r>
    </w:p>
    <w:p w14:paraId="66F7A36F" w14:textId="68887B19" w:rsidR="00F076A6" w:rsidRPr="0068203E" w:rsidRDefault="00F076A6" w:rsidP="00F076A6">
      <w:pPr>
        <w:pStyle w:val="Kd"/>
        <w:rPr>
          <w:lang w:eastAsia="hu-HU"/>
        </w:rPr>
      </w:pPr>
      <w:r>
        <w:rPr>
          <w:lang w:eastAsia="hu-HU"/>
        </w:rPr>
        <w:t>}</w:t>
      </w:r>
    </w:p>
    <w:p w14:paraId="21583415" w14:textId="3F748879" w:rsidR="00EB3FD4" w:rsidRDefault="00EB3FD4" w:rsidP="00EB3FD4">
      <w:pPr>
        <w:pStyle w:val="Cmsor3"/>
        <w:rPr>
          <w:lang w:eastAsia="hu-HU"/>
        </w:rPr>
      </w:pPr>
      <w:r>
        <w:rPr>
          <w:lang w:eastAsia="hu-HU"/>
        </w:rPr>
        <w:t>Működés</w:t>
      </w:r>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51250645" w14:textId="45750398" w:rsidR="009B7BF8" w:rsidRDefault="00760158" w:rsidP="00EB3FD4">
      <w:pPr>
        <w:rPr>
          <w:lang w:eastAsia="hu-HU"/>
        </w:rPr>
      </w:pPr>
      <w:r>
        <w:rPr>
          <w:lang w:eastAsia="hu-HU"/>
        </w:rPr>
        <w:t>Minden fő entitás külön menüpontont kapott. Mindegyikhez tartozik egy listázó oldal, ahol a felhasználó által létrehozott elemek vannak. Itt van lehetőség új adatok felvételére. Minden elemhez van szerkesztési funkció, illetve törölhetők is.</w:t>
      </w:r>
    </w:p>
    <w:p w14:paraId="1B6E3692" w14:textId="77777777" w:rsidR="002D02EC" w:rsidRDefault="002D02EC" w:rsidP="00EB3FD4">
      <w:pPr>
        <w:rPr>
          <w:noProof/>
          <w:lang w:eastAsia="hu-HU"/>
        </w:rPr>
      </w:pPr>
    </w:p>
    <w:p w14:paraId="61F2FDEF" w14:textId="77777777" w:rsidR="002D02EC" w:rsidRDefault="002D02EC" w:rsidP="00067008">
      <w:pPr>
        <w:keepNext/>
        <w:ind w:firstLine="0"/>
      </w:pPr>
      <w:r>
        <w:rPr>
          <w:noProof/>
          <w:lang w:eastAsia="hu-HU"/>
        </w:rPr>
        <w:lastRenderedPageBreak/>
        <w:drawing>
          <wp:inline distT="0" distB="0" distL="0" distR="0" wp14:anchorId="3C3C2B97" wp14:editId="6BE90379">
            <wp:extent cx="5400040" cy="42518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443"/>
                    <a:stretch/>
                  </pic:blipFill>
                  <pic:spPr bwMode="auto">
                    <a:xfrm>
                      <a:off x="0" y="0"/>
                      <a:ext cx="5400040" cy="4251844"/>
                    </a:xfrm>
                    <a:prstGeom prst="rect">
                      <a:avLst/>
                    </a:prstGeom>
                    <a:ln>
                      <a:noFill/>
                    </a:ln>
                    <a:extLst>
                      <a:ext uri="{53640926-AAD7-44D8-BBD7-CCE9431645EC}">
                        <a14:shadowObscured xmlns:a14="http://schemas.microsoft.com/office/drawing/2010/main"/>
                      </a:ext>
                    </a:extLst>
                  </pic:spPr>
                </pic:pic>
              </a:graphicData>
            </a:graphic>
          </wp:inline>
        </w:drawing>
      </w:r>
    </w:p>
    <w:p w14:paraId="4DE20539" w14:textId="0F44489B"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4A212E">
      <w:pPr>
        <w:pStyle w:val="Cmsor4"/>
        <w:rPr>
          <w:lang w:eastAsia="hu-HU"/>
        </w:rPr>
      </w:pPr>
      <w:r>
        <w:rPr>
          <w:lang w:eastAsia="hu-HU"/>
        </w:rPr>
        <w:t>Szolgáltatás</w:t>
      </w:r>
      <w:r w:rsidR="00DE3736">
        <w:rPr>
          <w:lang w:eastAsia="hu-HU"/>
        </w:rPr>
        <w:t>ok</w:t>
      </w:r>
      <w:r>
        <w:rPr>
          <w:lang w:eastAsia="hu-HU"/>
        </w:rPr>
        <w:t xml:space="preserve"> </w:t>
      </w:r>
      <w:r w:rsidR="00760158">
        <w:rPr>
          <w:lang w:eastAsia="hu-HU"/>
        </w:rPr>
        <w:t>kezelése</w:t>
      </w:r>
    </w:p>
    <w:p w14:paraId="39036D2F" w14:textId="26DB1539"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proofErr w:type="gramStart"/>
      <w:r w:rsidRPr="00F401A5">
        <w:rPr>
          <w:i/>
          <w:lang w:eastAsia="hu-HU"/>
        </w:rPr>
        <w:t>Index(</w:t>
      </w:r>
      <w:proofErr w:type="gramEnd"/>
      <w:r w:rsidRPr="00F401A5">
        <w:rPr>
          <w:i/>
          <w:lang w:eastAsia="hu-HU"/>
        </w:rPr>
        <w:t>)</w:t>
      </w:r>
      <w:r>
        <w:rPr>
          <w:lang w:eastAsia="hu-HU"/>
        </w:rPr>
        <w:t xml:space="preserve"> metódusa fut le.</w:t>
      </w:r>
      <w:r w:rsidR="00A17C0F">
        <w:rPr>
          <w:lang w:eastAsia="hu-HU"/>
        </w:rPr>
        <w:t xml:space="preserve"> Az oldalon a felhasználóhoz kapcsolódó szolgáltatások listája fog megjelenni. Minden adatbázis hívás try-catch-be van </w:t>
      </w:r>
      <w:proofErr w:type="gramStart"/>
      <w:r w:rsidR="00A17C0F">
        <w:rPr>
          <w:lang w:eastAsia="hu-HU"/>
        </w:rPr>
        <w:t>csomagolva</w:t>
      </w:r>
      <w:proofErr w:type="gramEnd"/>
      <w:r w:rsidR="00A17C0F">
        <w:rPr>
          <w:lang w:eastAsia="hu-HU"/>
        </w:rPr>
        <w:t xml:space="preserve"> 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17C0F">
      <w:pPr>
        <w:pStyle w:val="Kd"/>
        <w:rPr>
          <w:lang w:eastAsia="hu-HU"/>
        </w:rPr>
      </w:pPr>
      <w:r>
        <w:rPr>
          <w:color w:val="0000FF"/>
          <w:lang w:eastAsia="hu-HU"/>
        </w:rPr>
        <w:t>public</w:t>
      </w:r>
      <w:r>
        <w:rPr>
          <w:lang w:eastAsia="hu-HU"/>
        </w:rPr>
        <w:t xml:space="preserve"> </w:t>
      </w:r>
      <w:r>
        <w:rPr>
          <w:color w:val="0000FF"/>
          <w:lang w:eastAsia="hu-HU"/>
        </w:rPr>
        <w:t>async</w:t>
      </w:r>
      <w:r>
        <w:rPr>
          <w:lang w:eastAsia="hu-HU"/>
        </w:rPr>
        <w:t xml:space="preserve"> </w:t>
      </w:r>
      <w:proofErr w:type="gramStart"/>
      <w:r w:rsidRPr="00A17C0F">
        <w:rPr>
          <w:color w:val="2B91AF"/>
          <w:lang w:eastAsia="hu-HU"/>
        </w:rPr>
        <w:t>Task</w:t>
      </w:r>
      <w:r>
        <w:rPr>
          <w:lang w:eastAsia="hu-HU"/>
        </w:rPr>
        <w:t>&lt;</w:t>
      </w:r>
      <w:proofErr w:type="gramEnd"/>
      <w:r w:rsidRPr="009B7BF8">
        <w:rPr>
          <w:color w:val="538135" w:themeColor="accent6" w:themeShade="BF"/>
          <w:lang w:eastAsia="hu-HU"/>
        </w:rPr>
        <w:t>IActionResult</w:t>
      </w:r>
      <w:r>
        <w:rPr>
          <w:lang w:eastAsia="hu-HU"/>
        </w:rPr>
        <w:t>&gt; Index()</w:t>
      </w:r>
    </w:p>
    <w:p w14:paraId="7FD12AA2" w14:textId="704FD996" w:rsidR="00A17C0F" w:rsidRDefault="00A17C0F" w:rsidP="00A17C0F">
      <w:pPr>
        <w:pStyle w:val="Kd"/>
        <w:rPr>
          <w:lang w:eastAsia="hu-HU"/>
        </w:rPr>
      </w:pPr>
      <w:r>
        <w:rPr>
          <w:lang w:eastAsia="hu-HU"/>
        </w:rPr>
        <w:t>{</w:t>
      </w:r>
    </w:p>
    <w:p w14:paraId="165D7713" w14:textId="425B5371" w:rsidR="00A17C0F" w:rsidRDefault="00A17C0F" w:rsidP="00A17C0F">
      <w:pPr>
        <w:pStyle w:val="Kd"/>
        <w:rPr>
          <w:lang w:eastAsia="hu-HU"/>
        </w:rPr>
      </w:pPr>
      <w:r>
        <w:rPr>
          <w:lang w:eastAsia="hu-HU"/>
        </w:rPr>
        <w:t xml:space="preserve">    </w:t>
      </w:r>
      <w:r>
        <w:rPr>
          <w:color w:val="0000FF"/>
          <w:lang w:eastAsia="hu-HU"/>
        </w:rPr>
        <w:t>try</w:t>
      </w:r>
    </w:p>
    <w:p w14:paraId="1AADCEE0" w14:textId="449CEAF2" w:rsidR="00A17C0F" w:rsidRDefault="00A17C0F" w:rsidP="00A17C0F">
      <w:pPr>
        <w:pStyle w:val="Kd"/>
        <w:rPr>
          <w:lang w:eastAsia="hu-HU"/>
        </w:rPr>
      </w:pPr>
      <w:r>
        <w:rPr>
          <w:lang w:eastAsia="hu-HU"/>
        </w:rPr>
        <w:t xml:space="preserve">    {</w:t>
      </w:r>
    </w:p>
    <w:p w14:paraId="18E618FB" w14:textId="52EE1809" w:rsidR="00A17C0F" w:rsidRDefault="00A17C0F" w:rsidP="00A17C0F">
      <w:pPr>
        <w:pStyle w:val="Kd"/>
        <w:rPr>
          <w:lang w:eastAsia="hu-HU"/>
        </w:rPr>
      </w:pPr>
      <w:r>
        <w:rPr>
          <w:lang w:eastAsia="hu-HU"/>
        </w:rPr>
        <w:t xml:space="preserve">        </w:t>
      </w:r>
      <w:proofErr w:type="gramStart"/>
      <w:r>
        <w:rPr>
          <w:color w:val="0000FF"/>
          <w:lang w:eastAsia="hu-HU"/>
        </w:rPr>
        <w:t>var</w:t>
      </w:r>
      <w:proofErr w:type="gramEnd"/>
      <w:r>
        <w:rPr>
          <w:lang w:eastAsia="hu-HU"/>
        </w:rPr>
        <w:t xml:space="preserve"> bookingSystemDbContext = _context</w:t>
      </w:r>
    </w:p>
    <w:p w14:paraId="4E59121A" w14:textId="131CEE1C" w:rsidR="00A17C0F" w:rsidRDefault="00A17C0F" w:rsidP="00A17C0F">
      <w:pPr>
        <w:pStyle w:val="Kd"/>
        <w:rPr>
          <w:lang w:eastAsia="hu-HU"/>
        </w:rPr>
      </w:pPr>
      <w:r>
        <w:rPr>
          <w:lang w:eastAsia="hu-HU"/>
        </w:rPr>
        <w:lastRenderedPageBreak/>
        <w:t xml:space="preserve">            .Services</w:t>
      </w:r>
    </w:p>
    <w:p w14:paraId="4A183CC5" w14:textId="57E75DAB" w:rsidR="00A17C0F" w:rsidRDefault="00A17C0F" w:rsidP="00A17C0F">
      <w:pPr>
        <w:pStyle w:val="Kd"/>
        <w:rPr>
          <w:lang w:eastAsia="hu-HU"/>
        </w:rPr>
      </w:pPr>
      <w:r>
        <w:rPr>
          <w:lang w:eastAsia="hu-HU"/>
        </w:rPr>
        <w:t xml:space="preserve">            .</w:t>
      </w:r>
      <w:proofErr w:type="gramStart"/>
      <w:r>
        <w:rPr>
          <w:lang w:eastAsia="hu-HU"/>
        </w:rPr>
        <w:t>Include(</w:t>
      </w:r>
      <w:proofErr w:type="gramEnd"/>
      <w:r>
        <w:rPr>
          <w:lang w:eastAsia="hu-HU"/>
        </w:rPr>
        <w:t>s =&gt; s.Type)</w:t>
      </w:r>
    </w:p>
    <w:p w14:paraId="1EE03CCB" w14:textId="62015D7C" w:rsidR="00A17C0F" w:rsidRDefault="00A17C0F" w:rsidP="00A17C0F">
      <w:pPr>
        <w:pStyle w:val="Kd"/>
        <w:rPr>
          <w:lang w:eastAsia="hu-HU"/>
        </w:rPr>
      </w:pPr>
      <w:r>
        <w:rPr>
          <w:lang w:eastAsia="hu-HU"/>
        </w:rPr>
        <w:t xml:space="preserve">            .</w:t>
      </w:r>
      <w:proofErr w:type="gramStart"/>
      <w:r>
        <w:rPr>
          <w:lang w:eastAsia="hu-HU"/>
        </w:rPr>
        <w:t>Where(</w:t>
      </w:r>
      <w:proofErr w:type="gramEnd"/>
      <w:r>
        <w:rPr>
          <w:lang w:eastAsia="hu-HU"/>
        </w:rPr>
        <w:t>x =&gt; x.UserId == GetCurrentUserId());</w:t>
      </w:r>
    </w:p>
    <w:p w14:paraId="1B88E874" w14:textId="696C3B41" w:rsidR="00A17C0F" w:rsidRDefault="00A17C0F" w:rsidP="00A17C0F">
      <w:pPr>
        <w:pStyle w:val="Kd"/>
        <w:rPr>
          <w:lang w:eastAsia="hu-HU"/>
        </w:rPr>
      </w:pPr>
      <w:r>
        <w:rPr>
          <w:lang w:eastAsia="hu-HU"/>
        </w:rPr>
        <w:t xml:space="preserve">        </w:t>
      </w:r>
      <w:r>
        <w:rPr>
          <w:color w:val="0000FF"/>
          <w:lang w:eastAsia="hu-HU"/>
        </w:rPr>
        <w:t>return</w:t>
      </w:r>
      <w:r>
        <w:rPr>
          <w:lang w:eastAsia="hu-HU"/>
        </w:rPr>
        <w:t xml:space="preserve"> </w:t>
      </w:r>
      <w:proofErr w:type="gramStart"/>
      <w:r>
        <w:rPr>
          <w:lang w:eastAsia="hu-HU"/>
        </w:rPr>
        <w:t>View(</w:t>
      </w:r>
      <w:proofErr w:type="gramEnd"/>
      <w:r>
        <w:rPr>
          <w:color w:val="0000FF"/>
          <w:lang w:eastAsia="hu-HU"/>
        </w:rPr>
        <w:t>await</w:t>
      </w:r>
      <w:r>
        <w:rPr>
          <w:lang w:eastAsia="hu-HU"/>
        </w:rPr>
        <w:t xml:space="preserve"> bookingSystemDbContext.ToListAsync());</w:t>
      </w:r>
    </w:p>
    <w:p w14:paraId="6E4A6029" w14:textId="77777777" w:rsidR="00A17C0F" w:rsidRDefault="00A17C0F" w:rsidP="00A17C0F">
      <w:pPr>
        <w:pStyle w:val="Kd"/>
        <w:rPr>
          <w:lang w:eastAsia="hu-HU"/>
        </w:rPr>
      </w:pPr>
    </w:p>
    <w:p w14:paraId="365803AD" w14:textId="782A2B50" w:rsidR="00A17C0F" w:rsidRDefault="00A17C0F" w:rsidP="00A17C0F">
      <w:pPr>
        <w:pStyle w:val="Kd"/>
        <w:rPr>
          <w:lang w:eastAsia="hu-HU"/>
        </w:rPr>
      </w:pPr>
      <w:r>
        <w:rPr>
          <w:lang w:eastAsia="hu-HU"/>
        </w:rPr>
        <w:t xml:space="preserve">    }</w:t>
      </w:r>
    </w:p>
    <w:p w14:paraId="6991C435" w14:textId="04CCA230" w:rsidR="00A17C0F" w:rsidRDefault="00A17C0F" w:rsidP="00A17C0F">
      <w:pPr>
        <w:pStyle w:val="Kd"/>
        <w:rPr>
          <w:lang w:eastAsia="hu-HU"/>
        </w:rPr>
      </w:pPr>
      <w:r>
        <w:rPr>
          <w:lang w:eastAsia="hu-HU"/>
        </w:rPr>
        <w:t xml:space="preserve">    </w:t>
      </w:r>
      <w:r>
        <w:rPr>
          <w:color w:val="0000FF"/>
          <w:lang w:eastAsia="hu-HU"/>
        </w:rPr>
        <w:t>catch</w:t>
      </w:r>
      <w:r>
        <w:rPr>
          <w:lang w:eastAsia="hu-HU"/>
        </w:rPr>
        <w:t xml:space="preserve"> (</w:t>
      </w:r>
      <w:r w:rsidRPr="00A17C0F">
        <w:rPr>
          <w:color w:val="2B91AF"/>
          <w:lang w:eastAsia="hu-HU"/>
        </w:rPr>
        <w:t>Exception</w:t>
      </w:r>
      <w:r>
        <w:rPr>
          <w:lang w:eastAsia="hu-HU"/>
        </w:rPr>
        <w:t xml:space="preserve"> e)</w:t>
      </w:r>
    </w:p>
    <w:p w14:paraId="18212695" w14:textId="3976C44F" w:rsidR="00A17C0F" w:rsidRDefault="00A17C0F" w:rsidP="00A17C0F">
      <w:pPr>
        <w:pStyle w:val="Kd"/>
        <w:rPr>
          <w:lang w:eastAsia="hu-HU"/>
        </w:rPr>
      </w:pPr>
      <w:r>
        <w:rPr>
          <w:lang w:eastAsia="hu-HU"/>
        </w:rPr>
        <w:t xml:space="preserve">    {</w:t>
      </w:r>
    </w:p>
    <w:p w14:paraId="4AD1E93C" w14:textId="1C55DF5F" w:rsidR="00A17C0F" w:rsidRDefault="00A17C0F" w:rsidP="00A17C0F">
      <w:pPr>
        <w:pStyle w:val="Kd"/>
        <w:rPr>
          <w:lang w:eastAsia="hu-HU"/>
        </w:rPr>
      </w:pPr>
      <w:r>
        <w:rPr>
          <w:lang w:eastAsia="hu-HU"/>
        </w:rPr>
        <w:t xml:space="preserve">        _logger</w:t>
      </w:r>
      <w:proofErr w:type="gramStart"/>
      <w:r>
        <w:rPr>
          <w:lang w:eastAsia="hu-HU"/>
        </w:rPr>
        <w:t>.LogError</w:t>
      </w:r>
      <w:proofErr w:type="gramEnd"/>
      <w:r>
        <w:rPr>
          <w:lang w:eastAsia="hu-HU"/>
        </w:rPr>
        <w:t xml:space="preserve">(e.Message, </w:t>
      </w:r>
      <w:r w:rsidRPr="00A17C0F">
        <w:rPr>
          <w:color w:val="2B91AF"/>
          <w:lang w:eastAsia="hu-HU"/>
        </w:rPr>
        <w:t>CommonC</w:t>
      </w:r>
      <w:r>
        <w:rPr>
          <w:lang w:eastAsia="hu-HU"/>
        </w:rPr>
        <w:t>.ErrorLoad);</w:t>
      </w:r>
    </w:p>
    <w:p w14:paraId="71ED8B18" w14:textId="2566FCBB" w:rsidR="00A17C0F" w:rsidRDefault="00A17C0F" w:rsidP="00A17C0F">
      <w:pPr>
        <w:pStyle w:val="Kd"/>
        <w:rPr>
          <w:lang w:eastAsia="hu-HU"/>
        </w:rPr>
      </w:pPr>
      <w:r>
        <w:rPr>
          <w:lang w:eastAsia="hu-HU"/>
        </w:rPr>
        <w:t xml:space="preserve">        </w:t>
      </w:r>
      <w:proofErr w:type="gramStart"/>
      <w:r>
        <w:rPr>
          <w:lang w:eastAsia="hu-HU"/>
        </w:rPr>
        <w:t>TempData[</w:t>
      </w:r>
      <w:proofErr w:type="gramEnd"/>
      <w:r>
        <w:rPr>
          <w:color w:val="A31515"/>
          <w:lang w:eastAsia="hu-HU"/>
        </w:rPr>
        <w:t>"ErrorMessage"</w:t>
      </w:r>
      <w:r>
        <w:rPr>
          <w:lang w:eastAsia="hu-HU"/>
        </w:rPr>
        <w:t xml:space="preserve">] = </w:t>
      </w:r>
      <w:r w:rsidRPr="00A17C0F">
        <w:rPr>
          <w:color w:val="2B91AF"/>
          <w:lang w:eastAsia="hu-HU"/>
        </w:rPr>
        <w:t>CommonC</w:t>
      </w:r>
      <w:r>
        <w:rPr>
          <w:lang w:eastAsia="hu-HU"/>
        </w:rPr>
        <w:t>.ErrorLoad;</w:t>
      </w:r>
    </w:p>
    <w:p w14:paraId="40FE11ED" w14:textId="7AFA54C4" w:rsidR="00A17C0F" w:rsidRDefault="00A17C0F" w:rsidP="00A17C0F">
      <w:pPr>
        <w:pStyle w:val="Kd"/>
        <w:rPr>
          <w:lang w:eastAsia="hu-HU"/>
        </w:rPr>
      </w:pPr>
      <w:r>
        <w:rPr>
          <w:lang w:eastAsia="hu-HU"/>
        </w:rPr>
        <w:t xml:space="preserve">    }</w:t>
      </w:r>
    </w:p>
    <w:p w14:paraId="6E0294D3" w14:textId="7092E44D" w:rsidR="00A17C0F" w:rsidRDefault="00A17C0F" w:rsidP="00A17C0F">
      <w:pPr>
        <w:pStyle w:val="Kd"/>
        <w:rPr>
          <w:lang w:eastAsia="hu-HU"/>
        </w:rPr>
      </w:pPr>
      <w:r>
        <w:rPr>
          <w:lang w:eastAsia="hu-HU"/>
        </w:rPr>
        <w:t xml:space="preserve">    </w:t>
      </w:r>
      <w:r>
        <w:rPr>
          <w:color w:val="0000FF"/>
          <w:lang w:eastAsia="hu-HU"/>
        </w:rPr>
        <w:t>return</w:t>
      </w:r>
      <w:r>
        <w:rPr>
          <w:lang w:eastAsia="hu-HU"/>
        </w:rPr>
        <w:t xml:space="preserve"> </w:t>
      </w:r>
      <w:proofErr w:type="gramStart"/>
      <w:r>
        <w:rPr>
          <w:lang w:eastAsia="hu-HU"/>
        </w:rPr>
        <w:t>View(</w:t>
      </w:r>
      <w:proofErr w:type="gramEnd"/>
      <w:r>
        <w:rPr>
          <w:lang w:eastAsia="hu-HU"/>
        </w:rPr>
        <w:t>);</w:t>
      </w:r>
    </w:p>
    <w:p w14:paraId="741459C9" w14:textId="4E4D5CFA" w:rsidR="00A17C0F" w:rsidRDefault="00A17C0F" w:rsidP="00A17C0F">
      <w:pPr>
        <w:pStyle w:val="Kd"/>
        <w:rPr>
          <w:lang w:eastAsia="hu-HU"/>
        </w:rPr>
      </w:pPr>
      <w:r>
        <w:rPr>
          <w:lang w:eastAsia="hu-HU"/>
        </w:rPr>
        <w:t>}</w:t>
      </w:r>
    </w:p>
    <w:p w14:paraId="7F5AB6B3" w14:textId="6C042339" w:rsidR="00A17C0F" w:rsidRDefault="00C64A26" w:rsidP="004A212E">
      <w:pPr>
        <w:rPr>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30559AEE" w14:textId="77777777" w:rsidR="004F74AF" w:rsidRDefault="004F74AF" w:rsidP="004F74AF">
      <w:pPr>
        <w:ind w:firstLine="0"/>
        <w:rPr>
          <w:noProof/>
          <w:lang w:eastAsia="hu-HU"/>
        </w:rPr>
      </w:pPr>
    </w:p>
    <w:p w14:paraId="6DFB0601" w14:textId="77777777" w:rsidR="004F74AF" w:rsidRDefault="004F74AF" w:rsidP="004F74AF">
      <w:pPr>
        <w:keepNext/>
        <w:ind w:firstLine="0"/>
        <w:jc w:val="center"/>
      </w:pPr>
      <w:bookmarkStart w:id="90" w:name="_GoBack"/>
      <w:r>
        <w:rPr>
          <w:noProof/>
          <w:lang w:eastAsia="hu-HU"/>
        </w:rPr>
        <w:drawing>
          <wp:inline distT="0" distB="0" distL="0" distR="0" wp14:anchorId="19AA8A51" wp14:editId="5461987E">
            <wp:extent cx="5400040" cy="1412543"/>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773" b="57066"/>
                    <a:stretch/>
                  </pic:blipFill>
                  <pic:spPr bwMode="auto">
                    <a:xfrm>
                      <a:off x="0" y="0"/>
                      <a:ext cx="5400040" cy="1412543"/>
                    </a:xfrm>
                    <a:prstGeom prst="rect">
                      <a:avLst/>
                    </a:prstGeom>
                    <a:ln>
                      <a:noFill/>
                    </a:ln>
                    <a:extLst>
                      <a:ext uri="{53640926-AAD7-44D8-BBD7-CCE9431645EC}">
                        <a14:shadowObscured xmlns:a14="http://schemas.microsoft.com/office/drawing/2010/main"/>
                      </a:ext>
                    </a:extLst>
                  </pic:spPr>
                </pic:pic>
              </a:graphicData>
            </a:graphic>
          </wp:inline>
        </w:drawing>
      </w:r>
      <w:bookmarkEnd w:id="90"/>
    </w:p>
    <w:p w14:paraId="75C834F2" w14:textId="08BD84C5"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lastRenderedPageBreak/>
        <w:drawing>
          <wp:inline distT="0" distB="0" distL="0" distR="0" wp14:anchorId="1F206CB4" wp14:editId="76168593">
            <wp:extent cx="4286069" cy="3415146"/>
            <wp:effectExtent l="0" t="0" r="63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4262" cy="3429642"/>
                    </a:xfrm>
                    <a:prstGeom prst="rect">
                      <a:avLst/>
                    </a:prstGeom>
                  </pic:spPr>
                </pic:pic>
              </a:graphicData>
            </a:graphic>
          </wp:inline>
        </w:drawing>
      </w:r>
    </w:p>
    <w:p w14:paraId="1B043F9B" w14:textId="2D8EEB9A"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 xml:space="preserve">A </w:t>
      </w:r>
      <w:bookmarkStart w:id="91" w:name="_Toc20666711"/>
      <w:r>
        <w:rPr>
          <w:lang w:eastAsia="hu-HU"/>
        </w:rPr>
        <w:t>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drawing>
          <wp:inline distT="0" distB="0" distL="0" distR="0" wp14:anchorId="3EBD6F65" wp14:editId="4A3163E1">
            <wp:extent cx="4246418" cy="3338066"/>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4251325" cy="3341924"/>
                    </a:xfrm>
                    <a:prstGeom prst="rect">
                      <a:avLst/>
                    </a:prstGeom>
                    <a:ln>
                      <a:noFill/>
                    </a:ln>
                    <a:extLst>
                      <a:ext uri="{53640926-AAD7-44D8-BBD7-CCE9431645EC}">
                        <a14:shadowObscured xmlns:a14="http://schemas.microsoft.com/office/drawing/2010/main"/>
                      </a:ext>
                    </a:extLst>
                  </pic:spPr>
                </pic:pic>
              </a:graphicData>
            </a:graphic>
          </wp:inline>
        </w:drawing>
      </w:r>
    </w:p>
    <w:p w14:paraId="3DB9F6FF" w14:textId="45556D5E"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4F74AF">
        <w:rPr>
          <w:noProof/>
          <w:lang w:eastAsia="hu-HU"/>
        </w:rPr>
        <w:t>20</w:t>
      </w:r>
      <w:r>
        <w:rPr>
          <w:lang w:eastAsia="hu-HU"/>
        </w:rPr>
        <w:fldChar w:fldCharType="end"/>
      </w:r>
      <w:r>
        <w:t>. ábra: Szolgáltatás részletező oldal</w:t>
      </w:r>
    </w:p>
    <w:p w14:paraId="5184C668" w14:textId="6338A0C3" w:rsidR="00DE3736" w:rsidRDefault="00DE3736" w:rsidP="00DE3736">
      <w:pPr>
        <w:pStyle w:val="Cmsor4"/>
      </w:pPr>
      <w:r>
        <w:lastRenderedPageBreak/>
        <w:t>Szolgáltatás helyek létrehozása</w:t>
      </w:r>
    </w:p>
    <w:p w14:paraId="72A15E3F" w14:textId="5F656E1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egy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71D283F6" w:rsidR="00FE6C01" w:rsidRDefault="00FE6C01" w:rsidP="00FE6C01">
      <w:r>
        <w:t>Az első két pont ügyintézői és felhasználói szempontból fontos. A harmadik és a negyedik pont fejlesztői oldalról voltak hasznosak.</w:t>
      </w:r>
    </w:p>
    <w:p w14:paraId="7936201C" w14:textId="77777777" w:rsidR="00E44D76" w:rsidRDefault="00FE6C01" w:rsidP="00FE6C01">
      <w:r>
        <w:t>A kép és a foglalható egységek közötti leképzésem a következő lett: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E44D76">
      <w:pPr>
        <w:pStyle w:val="Kd"/>
        <w:rPr>
          <w:lang w:eastAsia="hu-HU"/>
        </w:rPr>
      </w:pPr>
      <w:r>
        <w:rPr>
          <w:color w:val="0000FF"/>
          <w:lang w:eastAsia="hu-HU"/>
        </w:rPr>
        <w:t>private</w:t>
      </w:r>
      <w:r>
        <w:rPr>
          <w:lang w:eastAsia="hu-HU"/>
        </w:rPr>
        <w:t xml:space="preserve"> </w:t>
      </w:r>
      <w:proofErr w:type="gramStart"/>
      <w:r>
        <w:rPr>
          <w:color w:val="0000FF"/>
          <w:lang w:eastAsia="hu-HU"/>
        </w:rPr>
        <w:t>byte</w:t>
      </w:r>
      <w:r>
        <w:rPr>
          <w:lang w:eastAsia="hu-HU"/>
        </w:rPr>
        <w:t>[</w:t>
      </w:r>
      <w:proofErr w:type="gramEnd"/>
      <w:r>
        <w:rPr>
          <w:lang w:eastAsia="hu-HU"/>
        </w:rPr>
        <w:t>] ProcessLayoutImage(</w:t>
      </w:r>
      <w:r w:rsidRPr="006B18D7">
        <w:rPr>
          <w:color w:val="2B91AF"/>
          <w:lang w:eastAsia="hu-HU"/>
        </w:rPr>
        <w:t>Stream</w:t>
      </w:r>
      <w:r>
        <w:rPr>
          <w:lang w:eastAsia="hu-HU"/>
        </w:rPr>
        <w:t xml:space="preserve"> imageStream, </w:t>
      </w:r>
      <w:r w:rsidRPr="006B18D7">
        <w:rPr>
          <w:color w:val="2B91AF"/>
          <w:lang w:eastAsia="hu-HU"/>
        </w:rPr>
        <w:t>Guid</w:t>
      </w:r>
      <w:r>
        <w:rPr>
          <w:lang w:eastAsia="hu-HU"/>
        </w:rPr>
        <w:t xml:space="preserve"> servicePlaceId)</w:t>
      </w:r>
    </w:p>
    <w:p w14:paraId="7D971D93" w14:textId="3F8A8506" w:rsidR="00E44D76" w:rsidRDefault="00E44D76" w:rsidP="00E44D76">
      <w:pPr>
        <w:pStyle w:val="Kd"/>
        <w:rPr>
          <w:lang w:eastAsia="hu-HU"/>
        </w:rPr>
      </w:pPr>
      <w:r>
        <w:rPr>
          <w:lang w:eastAsia="hu-HU"/>
        </w:rPr>
        <w:t>{</w:t>
      </w:r>
    </w:p>
    <w:p w14:paraId="295688D0" w14:textId="401E160A" w:rsidR="00E44D76" w:rsidRDefault="00E44D76" w:rsidP="00E44D76">
      <w:pPr>
        <w:pStyle w:val="Kd"/>
        <w:rPr>
          <w:lang w:eastAsia="hu-HU"/>
        </w:rPr>
      </w:pPr>
      <w:r>
        <w:rPr>
          <w:lang w:eastAsia="hu-HU"/>
        </w:rPr>
        <w:t xml:space="preserve">    </w:t>
      </w:r>
      <w:proofErr w:type="gramStart"/>
      <w:r>
        <w:rPr>
          <w:color w:val="0000FF"/>
          <w:lang w:eastAsia="hu-HU"/>
        </w:rPr>
        <w:t>var</w:t>
      </w:r>
      <w:proofErr w:type="gramEnd"/>
      <w:r>
        <w:rPr>
          <w:lang w:eastAsia="hu-HU"/>
        </w:rPr>
        <w:t xml:space="preserve"> xdoc = </w:t>
      </w:r>
      <w:r w:rsidRPr="006B18D7">
        <w:rPr>
          <w:color w:val="2B91AF"/>
          <w:lang w:eastAsia="hu-HU"/>
        </w:rPr>
        <w:t>XDocument</w:t>
      </w:r>
      <w:r>
        <w:rPr>
          <w:lang w:eastAsia="hu-HU"/>
        </w:rPr>
        <w:t>.Load(imageStream);</w:t>
      </w:r>
    </w:p>
    <w:p w14:paraId="77CB6981" w14:textId="5D4055D2" w:rsidR="00E44D76" w:rsidRDefault="00E44D76" w:rsidP="00E44D76">
      <w:pPr>
        <w:pStyle w:val="Kd"/>
        <w:rPr>
          <w:lang w:eastAsia="hu-HU"/>
        </w:rPr>
      </w:pPr>
      <w:r>
        <w:rPr>
          <w:lang w:eastAsia="hu-HU"/>
        </w:rPr>
        <w:t xml:space="preserve">    </w:t>
      </w:r>
      <w:proofErr w:type="gramStart"/>
      <w:r>
        <w:rPr>
          <w:color w:val="0000FF"/>
          <w:lang w:eastAsia="hu-HU"/>
        </w:rPr>
        <w:t>var</w:t>
      </w:r>
      <w:proofErr w:type="gramEnd"/>
      <w:r>
        <w:rPr>
          <w:lang w:eastAsia="hu-HU"/>
        </w:rPr>
        <w:t xml:space="preserve"> bookablePositions = xdoc</w:t>
      </w:r>
    </w:p>
    <w:p w14:paraId="519B60D0" w14:textId="0829517A" w:rsidR="00E44D76" w:rsidRDefault="00E44D76" w:rsidP="00E44D76">
      <w:pPr>
        <w:pStyle w:val="Kd"/>
        <w:rPr>
          <w:lang w:eastAsia="hu-HU"/>
        </w:rPr>
      </w:pPr>
      <w:r>
        <w:rPr>
          <w:lang w:eastAsia="hu-HU"/>
        </w:rPr>
        <w:t xml:space="preserve">        .</w:t>
      </w:r>
      <w:proofErr w:type="gramStart"/>
      <w:r>
        <w:rPr>
          <w:lang w:eastAsia="hu-HU"/>
        </w:rPr>
        <w:t>Descendants(</w:t>
      </w:r>
      <w:proofErr w:type="gramEnd"/>
      <w:r>
        <w:rPr>
          <w:lang w:eastAsia="hu-HU"/>
        </w:rPr>
        <w:t>)</w:t>
      </w:r>
    </w:p>
    <w:p w14:paraId="50DDFB94" w14:textId="34277649" w:rsidR="00E44D76" w:rsidRDefault="00E44D76" w:rsidP="00E44D76">
      <w:pPr>
        <w:pStyle w:val="Kd"/>
        <w:rPr>
          <w:lang w:eastAsia="hu-HU"/>
        </w:rPr>
      </w:pPr>
      <w:r>
        <w:rPr>
          <w:lang w:eastAsia="hu-HU"/>
        </w:rPr>
        <w:t xml:space="preserve">        .</w:t>
      </w:r>
      <w:proofErr w:type="gramStart"/>
      <w:r>
        <w:rPr>
          <w:lang w:eastAsia="hu-HU"/>
        </w:rPr>
        <w:t>Where(</w:t>
      </w:r>
      <w:proofErr w:type="gramEnd"/>
      <w:r>
        <w:rPr>
          <w:lang w:eastAsia="hu-HU"/>
        </w:rPr>
        <w:t>x =&gt; x</w:t>
      </w:r>
    </w:p>
    <w:p w14:paraId="6F094BCF" w14:textId="68F19480" w:rsidR="00E44D76" w:rsidRDefault="00E44D76" w:rsidP="00E44D76">
      <w:pPr>
        <w:pStyle w:val="Kd"/>
        <w:rPr>
          <w:lang w:eastAsia="hu-HU"/>
        </w:rPr>
      </w:pPr>
      <w:r>
        <w:rPr>
          <w:lang w:eastAsia="hu-HU"/>
        </w:rPr>
        <w:t xml:space="preserve">            .</w:t>
      </w:r>
      <w:proofErr w:type="gramStart"/>
      <w:r>
        <w:rPr>
          <w:lang w:eastAsia="hu-HU"/>
        </w:rPr>
        <w:t>Attributes(</w:t>
      </w:r>
      <w:proofErr w:type="gramEnd"/>
      <w:r>
        <w:rPr>
          <w:lang w:eastAsia="hu-HU"/>
        </w:rPr>
        <w:t>)</w:t>
      </w:r>
    </w:p>
    <w:p w14:paraId="52AE2561" w14:textId="16DAE55E" w:rsidR="00E44D76" w:rsidRDefault="00E44D76" w:rsidP="00E44D76">
      <w:pPr>
        <w:pStyle w:val="Kd"/>
        <w:rPr>
          <w:lang w:eastAsia="hu-HU"/>
        </w:rPr>
      </w:pPr>
      <w:r>
        <w:rPr>
          <w:lang w:eastAsia="hu-HU"/>
        </w:rPr>
        <w:t xml:space="preserve">            .</w:t>
      </w:r>
      <w:proofErr w:type="gramStart"/>
      <w:r>
        <w:rPr>
          <w:lang w:eastAsia="hu-HU"/>
        </w:rPr>
        <w:t>Any(</w:t>
      </w:r>
      <w:proofErr w:type="gramEnd"/>
      <w:r>
        <w:rPr>
          <w:lang w:eastAsia="hu-HU"/>
        </w:rPr>
        <w:t>y =&gt; y.Name.LocalName.Equals(</w:t>
      </w:r>
      <w:r>
        <w:rPr>
          <w:color w:val="A31515"/>
          <w:lang w:eastAsia="hu-HU"/>
        </w:rPr>
        <w:t>"class"</w:t>
      </w:r>
      <w:r>
        <w:rPr>
          <w:lang w:eastAsia="hu-HU"/>
        </w:rPr>
        <w:t xml:space="preserve">) </w:t>
      </w:r>
    </w:p>
    <w:p w14:paraId="7DDCEAB4" w14:textId="669E0C15" w:rsidR="00E44D76" w:rsidRDefault="00E44D76" w:rsidP="00E44D76">
      <w:pPr>
        <w:pStyle w:val="Kd"/>
        <w:rPr>
          <w:lang w:eastAsia="hu-HU"/>
        </w:rPr>
      </w:pPr>
      <w:r>
        <w:rPr>
          <w:lang w:eastAsia="hu-HU"/>
        </w:rPr>
        <w:t xml:space="preserve">                      &amp;&amp; y</w:t>
      </w:r>
      <w:proofErr w:type="gramStart"/>
      <w:r>
        <w:rPr>
          <w:lang w:eastAsia="hu-HU"/>
        </w:rPr>
        <w:t>.Value</w:t>
      </w:r>
      <w:proofErr w:type="gramEnd"/>
      <w:r>
        <w:rPr>
          <w:lang w:eastAsia="hu-HU"/>
        </w:rPr>
        <w:t>.Contains(BOOKABLE)));</w:t>
      </w:r>
    </w:p>
    <w:p w14:paraId="1F24EDE2" w14:textId="58425FAA" w:rsidR="00E44D76" w:rsidRDefault="00E44D76" w:rsidP="00E44D76">
      <w:pPr>
        <w:pStyle w:val="Kd"/>
        <w:rPr>
          <w:lang w:eastAsia="hu-HU"/>
        </w:rPr>
      </w:pPr>
      <w:r>
        <w:rPr>
          <w:lang w:eastAsia="hu-HU"/>
        </w:rPr>
        <w:t xml:space="preserve">    </w:t>
      </w:r>
      <w:r>
        <w:rPr>
          <w:color w:val="0000FF"/>
          <w:lang w:eastAsia="hu-HU"/>
        </w:rPr>
        <w:t>foreach</w:t>
      </w:r>
      <w:r>
        <w:rPr>
          <w:lang w:eastAsia="hu-HU"/>
        </w:rPr>
        <w:t xml:space="preserve"> (var bookablePosition </w:t>
      </w:r>
      <w:r>
        <w:rPr>
          <w:color w:val="0000FF"/>
          <w:lang w:eastAsia="hu-HU"/>
        </w:rPr>
        <w:t>in</w:t>
      </w:r>
      <w:r>
        <w:rPr>
          <w:lang w:eastAsia="hu-HU"/>
        </w:rPr>
        <w:t xml:space="preserve"> bookablePositions)</w:t>
      </w:r>
    </w:p>
    <w:p w14:paraId="66C6BF8E" w14:textId="055CD507" w:rsidR="00E44D76" w:rsidRDefault="00E44D76" w:rsidP="00E44D76">
      <w:pPr>
        <w:pStyle w:val="Kd"/>
        <w:rPr>
          <w:lang w:eastAsia="hu-HU"/>
        </w:rPr>
      </w:pPr>
      <w:r>
        <w:rPr>
          <w:lang w:eastAsia="hu-HU"/>
        </w:rPr>
        <w:t xml:space="preserve">    {</w:t>
      </w:r>
    </w:p>
    <w:p w14:paraId="71AF9D39" w14:textId="55651FF8" w:rsidR="00E44D76" w:rsidRDefault="00E44D76" w:rsidP="00E44D76">
      <w:pPr>
        <w:pStyle w:val="Kd"/>
        <w:rPr>
          <w:lang w:eastAsia="hu-HU"/>
        </w:rPr>
      </w:pPr>
      <w:r>
        <w:rPr>
          <w:lang w:eastAsia="hu-HU"/>
        </w:rPr>
        <w:t xml:space="preserve">        </w:t>
      </w:r>
      <w:proofErr w:type="gramStart"/>
      <w:r>
        <w:rPr>
          <w:color w:val="0000FF"/>
          <w:lang w:eastAsia="hu-HU"/>
        </w:rPr>
        <w:t>var</w:t>
      </w:r>
      <w:proofErr w:type="gramEnd"/>
      <w:r>
        <w:rPr>
          <w:lang w:eastAsia="hu-HU"/>
        </w:rPr>
        <w:t xml:space="preserve"> layoutPosition = </w:t>
      </w:r>
      <w:r>
        <w:rPr>
          <w:color w:val="0000FF"/>
          <w:lang w:eastAsia="hu-HU"/>
        </w:rPr>
        <w:t>new</w:t>
      </w:r>
      <w:r>
        <w:rPr>
          <w:lang w:eastAsia="hu-HU"/>
        </w:rPr>
        <w:t xml:space="preserve"> ServicePlacePosition</w:t>
      </w:r>
    </w:p>
    <w:p w14:paraId="792F9076" w14:textId="10E4BC5C" w:rsidR="00E44D76" w:rsidRDefault="00921E3E" w:rsidP="00E44D76">
      <w:pPr>
        <w:pStyle w:val="Kd"/>
        <w:rPr>
          <w:lang w:eastAsia="hu-HU"/>
        </w:rPr>
      </w:pPr>
      <w:r>
        <w:rPr>
          <w:lang w:eastAsia="hu-HU"/>
        </w:rPr>
        <w:lastRenderedPageBreak/>
        <w:t xml:space="preserve">         </w:t>
      </w:r>
      <w:r w:rsidR="00E44D76">
        <w:rPr>
          <w:lang w:eastAsia="hu-HU"/>
        </w:rPr>
        <w:t>{</w:t>
      </w:r>
    </w:p>
    <w:p w14:paraId="30C5E957" w14:textId="7144B574"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w:t>
      </w:r>
      <w:r w:rsidR="00921E3E">
        <w:rPr>
          <w:lang w:eastAsia="hu-HU"/>
        </w:rPr>
        <w:t xml:space="preserve"> </w:t>
      </w:r>
      <w:r w:rsidR="00AF5FDA">
        <w:rPr>
          <w:lang w:eastAsia="hu-HU"/>
        </w:rPr>
        <w:t xml:space="preserve">    </w:t>
      </w:r>
      <w:r>
        <w:rPr>
          <w:lang w:eastAsia="hu-HU"/>
        </w:rPr>
        <w:t xml:space="preserve">Id = </w:t>
      </w:r>
      <w:r w:rsidRPr="006B18D7">
        <w:rPr>
          <w:color w:val="2B91AF"/>
          <w:lang w:eastAsia="hu-HU"/>
        </w:rPr>
        <w:t>Guid</w:t>
      </w:r>
      <w:proofErr w:type="gramStart"/>
      <w:r>
        <w:rPr>
          <w:lang w:eastAsia="hu-HU"/>
        </w:rPr>
        <w:t>.NewGuid</w:t>
      </w:r>
      <w:proofErr w:type="gramEnd"/>
      <w:r>
        <w:rPr>
          <w:lang w:eastAsia="hu-HU"/>
        </w:rPr>
        <w:t>(),</w:t>
      </w:r>
    </w:p>
    <w:p w14:paraId="33958CCB" w14:textId="63C48990"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Name = bookablePosition</w:t>
      </w:r>
      <w:proofErr w:type="gramStart"/>
      <w:r>
        <w:rPr>
          <w:lang w:eastAsia="hu-HU"/>
        </w:rPr>
        <w:t>.Attribute</w:t>
      </w:r>
      <w:proofErr w:type="gramEnd"/>
      <w:r>
        <w:rPr>
          <w:lang w:eastAsia="hu-HU"/>
        </w:rPr>
        <w:t>(DATA_NAME).Value,</w:t>
      </w:r>
    </w:p>
    <w:p w14:paraId="0B470797" w14:textId="381929FE"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ServicePlaceId = servicePlaceId</w:t>
      </w:r>
    </w:p>
    <w:p w14:paraId="3EFAD60A" w14:textId="65A9C838" w:rsidR="00E44D76" w:rsidRDefault="00921E3E" w:rsidP="00E44D76">
      <w:pPr>
        <w:pStyle w:val="Kd"/>
        <w:rPr>
          <w:lang w:eastAsia="hu-HU"/>
        </w:rPr>
      </w:pPr>
      <w:r>
        <w:rPr>
          <w:lang w:eastAsia="hu-HU"/>
        </w:rPr>
        <w:t xml:space="preserve">         </w:t>
      </w:r>
      <w:r w:rsidR="00E44D76">
        <w:rPr>
          <w:lang w:eastAsia="hu-HU"/>
        </w:rPr>
        <w:t>};</w:t>
      </w:r>
    </w:p>
    <w:p w14:paraId="7FF9D825" w14:textId="690B2AF3" w:rsidR="00E84092" w:rsidRDefault="00E44D76" w:rsidP="00E44D76">
      <w:pPr>
        <w:pStyle w:val="Kd"/>
        <w:rPr>
          <w:lang w:eastAsia="hu-HU"/>
        </w:rPr>
      </w:pPr>
      <w:r>
        <w:rPr>
          <w:lang w:eastAsia="hu-HU"/>
        </w:rPr>
        <w:t xml:space="preserve">     </w:t>
      </w:r>
      <w:r w:rsidR="00921E3E">
        <w:rPr>
          <w:lang w:eastAsia="hu-HU"/>
        </w:rPr>
        <w:t xml:space="preserve">    </w:t>
      </w:r>
      <w:proofErr w:type="gramStart"/>
      <w:r>
        <w:rPr>
          <w:color w:val="0000FF"/>
          <w:lang w:eastAsia="hu-HU"/>
        </w:rPr>
        <w:t>var</w:t>
      </w:r>
      <w:proofErr w:type="gramEnd"/>
      <w:r>
        <w:rPr>
          <w:lang w:eastAsia="hu-HU"/>
        </w:rPr>
        <w:t xml:space="preserve"> idAttribute = </w:t>
      </w:r>
      <w:r>
        <w:rPr>
          <w:color w:val="0000FF"/>
          <w:lang w:eastAsia="hu-HU"/>
        </w:rPr>
        <w:t>new</w:t>
      </w:r>
      <w:r>
        <w:rPr>
          <w:lang w:eastAsia="hu-HU"/>
        </w:rPr>
        <w:t xml:space="preserve"> </w:t>
      </w:r>
      <w:r w:rsidRPr="006B18D7">
        <w:rPr>
          <w:color w:val="2B91AF"/>
          <w:lang w:eastAsia="hu-HU"/>
        </w:rPr>
        <w:t>XAttribute</w:t>
      </w:r>
      <w:r>
        <w:rPr>
          <w:lang w:eastAsia="hu-HU"/>
        </w:rPr>
        <w:t xml:space="preserve">(DATA_POSITION_ID, </w:t>
      </w:r>
    </w:p>
    <w:p w14:paraId="37F22197" w14:textId="41552189" w:rsidR="00E44D76" w:rsidRDefault="00E84092" w:rsidP="00E44D76">
      <w:pPr>
        <w:pStyle w:val="Kd"/>
        <w:rPr>
          <w:lang w:eastAsia="hu-HU"/>
        </w:rPr>
      </w:pPr>
      <w:r>
        <w:rPr>
          <w:color w:val="0000FF"/>
          <w:lang w:eastAsia="hu-HU"/>
        </w:rPr>
        <w:t xml:space="preserve">                            </w:t>
      </w:r>
      <w:r w:rsidR="00E44D76">
        <w:rPr>
          <w:lang w:eastAsia="hu-HU"/>
        </w:rPr>
        <w:t>layoutPosition</w:t>
      </w:r>
      <w:proofErr w:type="gramStart"/>
      <w:r w:rsidR="00E44D76">
        <w:rPr>
          <w:lang w:eastAsia="hu-HU"/>
        </w:rPr>
        <w:t>.Id.</w:t>
      </w:r>
      <w:proofErr w:type="gramEnd"/>
      <w:r w:rsidR="00E44D76">
        <w:rPr>
          <w:lang w:eastAsia="hu-HU"/>
        </w:rPr>
        <w:t>ToString().ToLower());</w:t>
      </w:r>
    </w:p>
    <w:p w14:paraId="5EFF5D2B" w14:textId="12594233" w:rsidR="00E44D76" w:rsidRDefault="00E44D76" w:rsidP="00E44D76">
      <w:pPr>
        <w:pStyle w:val="Kd"/>
        <w:rPr>
          <w:lang w:eastAsia="hu-HU"/>
        </w:rPr>
      </w:pPr>
      <w:r>
        <w:rPr>
          <w:lang w:eastAsia="hu-HU"/>
        </w:rPr>
        <w:t xml:space="preserve">         bookablePosition</w:t>
      </w:r>
      <w:proofErr w:type="gramStart"/>
      <w:r>
        <w:rPr>
          <w:lang w:eastAsia="hu-HU"/>
        </w:rPr>
        <w:t>.Add</w:t>
      </w:r>
      <w:proofErr w:type="gramEnd"/>
      <w:r>
        <w:rPr>
          <w:lang w:eastAsia="hu-HU"/>
        </w:rPr>
        <w:t>(idAttribute);</w:t>
      </w:r>
    </w:p>
    <w:p w14:paraId="05A6271F" w14:textId="054D4B7D" w:rsidR="00E44D76" w:rsidRDefault="00E44D76" w:rsidP="00E44D76">
      <w:pPr>
        <w:pStyle w:val="Kd"/>
        <w:rPr>
          <w:lang w:eastAsia="hu-HU"/>
        </w:rPr>
      </w:pPr>
      <w:r>
        <w:rPr>
          <w:lang w:eastAsia="hu-HU"/>
        </w:rPr>
        <w:t xml:space="preserve">         _context</w:t>
      </w:r>
      <w:proofErr w:type="gramStart"/>
      <w:r>
        <w:rPr>
          <w:lang w:eastAsia="hu-HU"/>
        </w:rPr>
        <w:t>.Add</w:t>
      </w:r>
      <w:proofErr w:type="gramEnd"/>
      <w:r>
        <w:rPr>
          <w:lang w:eastAsia="hu-HU"/>
        </w:rPr>
        <w:t>(layoutPosition);</w:t>
      </w:r>
    </w:p>
    <w:p w14:paraId="52378456" w14:textId="0155AD4A" w:rsidR="00E44D76" w:rsidRDefault="00E44D76" w:rsidP="00E44D76">
      <w:pPr>
        <w:pStyle w:val="Kd"/>
        <w:rPr>
          <w:lang w:eastAsia="hu-HU"/>
        </w:rPr>
      </w:pPr>
      <w:r>
        <w:rPr>
          <w:lang w:eastAsia="hu-HU"/>
        </w:rPr>
        <w:t xml:space="preserve">     }</w:t>
      </w:r>
    </w:p>
    <w:p w14:paraId="6134056F" w14:textId="77777777" w:rsidR="00E84092" w:rsidRDefault="00E44D76" w:rsidP="00E44D76">
      <w:pPr>
        <w:pStyle w:val="Kd"/>
        <w:rPr>
          <w:lang w:eastAsia="hu-HU"/>
        </w:rPr>
      </w:pPr>
      <w:r>
        <w:rPr>
          <w:lang w:eastAsia="hu-HU"/>
        </w:rPr>
        <w:t xml:space="preserve">     </w:t>
      </w:r>
      <w:proofErr w:type="gramStart"/>
      <w:r>
        <w:rPr>
          <w:color w:val="0000FF"/>
          <w:lang w:eastAsia="hu-HU"/>
        </w:rPr>
        <w:t>var</w:t>
      </w:r>
      <w:proofErr w:type="gramEnd"/>
      <w:r>
        <w:rPr>
          <w:lang w:eastAsia="hu-HU"/>
        </w:rPr>
        <w:t xml:space="preserve"> settings = </w:t>
      </w:r>
      <w:r>
        <w:rPr>
          <w:color w:val="0000FF"/>
          <w:lang w:eastAsia="hu-HU"/>
        </w:rPr>
        <w:t>new</w:t>
      </w:r>
      <w:r>
        <w:rPr>
          <w:lang w:eastAsia="hu-HU"/>
        </w:rPr>
        <w:t xml:space="preserve"> </w:t>
      </w:r>
      <w:r w:rsidRPr="006B18D7">
        <w:rPr>
          <w:color w:val="2B91AF"/>
          <w:lang w:eastAsia="hu-HU"/>
        </w:rPr>
        <w:t>XmlWriterSettings</w:t>
      </w:r>
      <w:r>
        <w:rPr>
          <w:lang w:eastAsia="hu-HU"/>
        </w:rPr>
        <w:t xml:space="preserve"> </w:t>
      </w:r>
    </w:p>
    <w:p w14:paraId="1721483C" w14:textId="77777777" w:rsidR="00E84092" w:rsidRDefault="00E84092" w:rsidP="00E44D76">
      <w:pPr>
        <w:pStyle w:val="Kd"/>
        <w:rPr>
          <w:lang w:eastAsia="hu-HU"/>
        </w:rPr>
      </w:pPr>
      <w:r>
        <w:rPr>
          <w:lang w:eastAsia="hu-HU"/>
        </w:rPr>
        <w:t xml:space="preserve">              </w:t>
      </w:r>
      <w:r w:rsidR="00E44D76">
        <w:rPr>
          <w:lang w:eastAsia="hu-HU"/>
        </w:rPr>
        <w:t>{</w:t>
      </w:r>
    </w:p>
    <w:p w14:paraId="10A94818" w14:textId="4F01534F" w:rsidR="00E84092" w:rsidRDefault="00E84092" w:rsidP="00E44D76">
      <w:pPr>
        <w:pStyle w:val="Kd"/>
        <w:rPr>
          <w:lang w:eastAsia="hu-HU"/>
        </w:rPr>
      </w:pPr>
      <w:r>
        <w:rPr>
          <w:lang w:eastAsia="hu-HU"/>
        </w:rPr>
        <w:t xml:space="preserve">                </w:t>
      </w:r>
      <w:r w:rsidR="00E44D76">
        <w:rPr>
          <w:lang w:eastAsia="hu-HU"/>
        </w:rPr>
        <w:t xml:space="preserve"> OmitXmlDeclaration = </w:t>
      </w:r>
      <w:r w:rsidR="00E44D76">
        <w:rPr>
          <w:color w:val="0000FF"/>
          <w:lang w:eastAsia="hu-HU"/>
        </w:rPr>
        <w:t>true</w:t>
      </w:r>
      <w:r w:rsidR="00E44D76">
        <w:rPr>
          <w:lang w:eastAsia="hu-HU"/>
        </w:rPr>
        <w:t>,</w:t>
      </w:r>
    </w:p>
    <w:p w14:paraId="13EECF46" w14:textId="5048E1A0" w:rsidR="00E84092" w:rsidRDefault="00E84092" w:rsidP="00E44D76">
      <w:pPr>
        <w:pStyle w:val="Kd"/>
        <w:rPr>
          <w:lang w:eastAsia="hu-HU"/>
        </w:rPr>
      </w:pPr>
      <w:r>
        <w:rPr>
          <w:lang w:eastAsia="hu-HU"/>
        </w:rPr>
        <w:t xml:space="preserve">               </w:t>
      </w:r>
      <w:r w:rsidR="00E44D76">
        <w:rPr>
          <w:lang w:eastAsia="hu-HU"/>
        </w:rPr>
        <w:t xml:space="preserve"> </w:t>
      </w:r>
      <w:r>
        <w:rPr>
          <w:lang w:eastAsia="hu-HU"/>
        </w:rPr>
        <w:t xml:space="preserve"> </w:t>
      </w:r>
      <w:r w:rsidR="00E44D76">
        <w:rPr>
          <w:lang w:eastAsia="hu-HU"/>
        </w:rPr>
        <w:t>Encoding = Encoding</w:t>
      </w:r>
      <w:proofErr w:type="gramStart"/>
      <w:r w:rsidR="00E44D76">
        <w:rPr>
          <w:lang w:eastAsia="hu-HU"/>
        </w:rPr>
        <w:t>.UTF8</w:t>
      </w:r>
      <w:proofErr w:type="gramEnd"/>
    </w:p>
    <w:p w14:paraId="36DCBA4C" w14:textId="74B835CE" w:rsidR="00E44D76" w:rsidRDefault="00E84092" w:rsidP="00E44D76">
      <w:pPr>
        <w:pStyle w:val="Kd"/>
        <w:rPr>
          <w:lang w:eastAsia="hu-HU"/>
        </w:rPr>
      </w:pPr>
      <w:r>
        <w:rPr>
          <w:lang w:eastAsia="hu-HU"/>
        </w:rPr>
        <w:t xml:space="preserve">               </w:t>
      </w:r>
      <w:r w:rsidR="00E44D76">
        <w:rPr>
          <w:lang w:eastAsia="hu-HU"/>
        </w:rPr>
        <w:t>};</w:t>
      </w:r>
    </w:p>
    <w:p w14:paraId="4CE3D465" w14:textId="5C9AEEDF" w:rsidR="00E44D76" w:rsidRDefault="00E44D76" w:rsidP="00E44D76">
      <w:pPr>
        <w:pStyle w:val="Kd"/>
        <w:rPr>
          <w:lang w:eastAsia="hu-HU"/>
        </w:rPr>
      </w:pPr>
      <w:r>
        <w:rPr>
          <w:lang w:eastAsia="hu-HU"/>
        </w:rPr>
        <w:t xml:space="preserve">       </w:t>
      </w:r>
      <w:r>
        <w:rPr>
          <w:color w:val="0000FF"/>
          <w:lang w:eastAsia="hu-HU"/>
        </w:rPr>
        <w:t>using</w:t>
      </w:r>
      <w:r>
        <w:rPr>
          <w:lang w:eastAsia="hu-HU"/>
        </w:rPr>
        <w:t xml:space="preserve"> (</w:t>
      </w:r>
      <w:r>
        <w:rPr>
          <w:color w:val="0000FF"/>
          <w:lang w:eastAsia="hu-HU"/>
        </w:rPr>
        <w:t>var</w:t>
      </w:r>
      <w:r>
        <w:rPr>
          <w:lang w:eastAsia="hu-HU"/>
        </w:rPr>
        <w:t xml:space="preserve"> memoryStream = </w:t>
      </w:r>
      <w:r>
        <w:rPr>
          <w:color w:val="0000FF"/>
          <w:lang w:eastAsia="hu-HU"/>
        </w:rPr>
        <w:t>new</w:t>
      </w:r>
      <w:r>
        <w:rPr>
          <w:lang w:eastAsia="hu-HU"/>
        </w:rPr>
        <w:t xml:space="preserve"> </w:t>
      </w:r>
      <w:proofErr w:type="gramStart"/>
      <w:r w:rsidRPr="006B18D7">
        <w:rPr>
          <w:color w:val="2B91AF"/>
          <w:lang w:eastAsia="hu-HU"/>
        </w:rPr>
        <w:t>MemoryStream</w:t>
      </w:r>
      <w:r>
        <w:rPr>
          <w:lang w:eastAsia="hu-HU"/>
        </w:rPr>
        <w:t>(</w:t>
      </w:r>
      <w:proofErr w:type="gramEnd"/>
      <w:r>
        <w:rPr>
          <w:lang w:eastAsia="hu-HU"/>
        </w:rPr>
        <w:t>))</w:t>
      </w:r>
    </w:p>
    <w:p w14:paraId="5B57F7EA" w14:textId="3ECABDD9" w:rsidR="00E44D76" w:rsidRDefault="00E44D76" w:rsidP="00E44D76">
      <w:pPr>
        <w:pStyle w:val="Kd"/>
        <w:rPr>
          <w:lang w:eastAsia="hu-HU"/>
        </w:rPr>
      </w:pPr>
      <w:r>
        <w:rPr>
          <w:lang w:eastAsia="hu-HU"/>
        </w:rPr>
        <w:t xml:space="preserve">       </w:t>
      </w:r>
      <w:r>
        <w:rPr>
          <w:color w:val="0000FF"/>
          <w:lang w:eastAsia="hu-HU"/>
        </w:rPr>
        <w:t>using</w:t>
      </w:r>
      <w:r>
        <w:rPr>
          <w:lang w:eastAsia="hu-HU"/>
        </w:rPr>
        <w:t xml:space="preserve"> (</w:t>
      </w:r>
      <w:r>
        <w:rPr>
          <w:color w:val="0000FF"/>
          <w:lang w:eastAsia="hu-HU"/>
        </w:rPr>
        <w:t>var</w:t>
      </w:r>
      <w:r>
        <w:rPr>
          <w:lang w:eastAsia="hu-HU"/>
        </w:rPr>
        <w:t xml:space="preserve"> xmlWriter = </w:t>
      </w:r>
      <w:r w:rsidRPr="006B18D7">
        <w:rPr>
          <w:color w:val="2B91AF"/>
          <w:lang w:eastAsia="hu-HU"/>
        </w:rPr>
        <w:t>XmlWriter</w:t>
      </w:r>
      <w:proofErr w:type="gramStart"/>
      <w:r>
        <w:rPr>
          <w:lang w:eastAsia="hu-HU"/>
        </w:rPr>
        <w:t>.Create</w:t>
      </w:r>
      <w:proofErr w:type="gramEnd"/>
      <w:r>
        <w:rPr>
          <w:lang w:eastAsia="hu-HU"/>
        </w:rPr>
        <w:t>(memoryStream, settings))</w:t>
      </w:r>
    </w:p>
    <w:p w14:paraId="58CEA1F3" w14:textId="49CC2A23" w:rsidR="00E44D76" w:rsidRDefault="00E44D76" w:rsidP="00E44D76">
      <w:pPr>
        <w:pStyle w:val="Kd"/>
        <w:rPr>
          <w:lang w:eastAsia="hu-HU"/>
        </w:rPr>
      </w:pPr>
      <w:r>
        <w:rPr>
          <w:lang w:eastAsia="hu-HU"/>
        </w:rPr>
        <w:t xml:space="preserve">       {</w:t>
      </w:r>
    </w:p>
    <w:p w14:paraId="0A27CE3C" w14:textId="387952E9" w:rsidR="00E44D76" w:rsidRDefault="00E44D76" w:rsidP="00E44D76">
      <w:pPr>
        <w:pStyle w:val="Kd"/>
        <w:rPr>
          <w:lang w:eastAsia="hu-HU"/>
        </w:rPr>
      </w:pPr>
      <w:r>
        <w:rPr>
          <w:lang w:eastAsia="hu-HU"/>
        </w:rPr>
        <w:t xml:space="preserve">           xdoc</w:t>
      </w:r>
      <w:proofErr w:type="gramStart"/>
      <w:r>
        <w:rPr>
          <w:lang w:eastAsia="hu-HU"/>
        </w:rPr>
        <w:t>.WriteTo</w:t>
      </w:r>
      <w:proofErr w:type="gramEnd"/>
      <w:r>
        <w:rPr>
          <w:lang w:eastAsia="hu-HU"/>
        </w:rPr>
        <w:t>(xmlWriter);</w:t>
      </w:r>
    </w:p>
    <w:p w14:paraId="341F76F0" w14:textId="216E9874" w:rsidR="00E44D76" w:rsidRDefault="00E44D76" w:rsidP="00E44D76">
      <w:pPr>
        <w:pStyle w:val="Kd"/>
        <w:rPr>
          <w:lang w:eastAsia="hu-HU"/>
        </w:rPr>
      </w:pPr>
      <w:r>
        <w:rPr>
          <w:lang w:eastAsia="hu-HU"/>
        </w:rPr>
        <w:t xml:space="preserve">           xmlWriter</w:t>
      </w:r>
      <w:proofErr w:type="gramStart"/>
      <w:r>
        <w:rPr>
          <w:lang w:eastAsia="hu-HU"/>
        </w:rPr>
        <w:t>.Flush</w:t>
      </w:r>
      <w:proofErr w:type="gramEnd"/>
      <w:r>
        <w:rPr>
          <w:lang w:eastAsia="hu-HU"/>
        </w:rPr>
        <w:t>();</w:t>
      </w:r>
    </w:p>
    <w:p w14:paraId="3622B64C" w14:textId="2ADB4B85" w:rsidR="00E44D76" w:rsidRDefault="00E44D76" w:rsidP="00E44D76">
      <w:pPr>
        <w:pStyle w:val="Kd"/>
        <w:rPr>
          <w:lang w:eastAsia="hu-HU"/>
        </w:rPr>
      </w:pPr>
      <w:r>
        <w:rPr>
          <w:lang w:eastAsia="hu-HU"/>
        </w:rPr>
        <w:t xml:space="preserve">           </w:t>
      </w:r>
      <w:r>
        <w:rPr>
          <w:color w:val="0000FF"/>
          <w:lang w:eastAsia="hu-HU"/>
        </w:rPr>
        <w:t>return</w:t>
      </w:r>
      <w:r>
        <w:rPr>
          <w:lang w:eastAsia="hu-HU"/>
        </w:rPr>
        <w:t xml:space="preserve"> memoryStream</w:t>
      </w:r>
      <w:proofErr w:type="gramStart"/>
      <w:r>
        <w:rPr>
          <w:lang w:eastAsia="hu-HU"/>
        </w:rPr>
        <w:t>.ToArray</w:t>
      </w:r>
      <w:proofErr w:type="gramEnd"/>
      <w:r>
        <w:rPr>
          <w:lang w:eastAsia="hu-HU"/>
        </w:rPr>
        <w:t>();</w:t>
      </w:r>
    </w:p>
    <w:p w14:paraId="6CB844AB" w14:textId="39ECFBB1" w:rsidR="00E44D76" w:rsidRDefault="00E44D76" w:rsidP="00E44D76">
      <w:pPr>
        <w:pStyle w:val="Kd"/>
        <w:rPr>
          <w:lang w:eastAsia="hu-HU"/>
        </w:rPr>
      </w:pPr>
      <w:r>
        <w:rPr>
          <w:lang w:eastAsia="hu-HU"/>
        </w:rPr>
        <w:t xml:space="preserve">       }</w:t>
      </w:r>
    </w:p>
    <w:p w14:paraId="198D1E33" w14:textId="5A64D0ED" w:rsidR="00E44D76" w:rsidRDefault="00E44D76" w:rsidP="00E44D76">
      <w:pPr>
        <w:pStyle w:val="Kd"/>
        <w:rPr>
          <w:lang w:eastAsia="hu-HU"/>
        </w:rPr>
      </w:pPr>
      <w:r>
        <w:rPr>
          <w:lang w:eastAsia="hu-HU"/>
        </w:rPr>
        <w:t>}</w:t>
      </w:r>
    </w:p>
    <w:p w14:paraId="2F4D46B3" w14:textId="002466CC"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5EAA7727" w14:textId="211D540D" w:rsidR="00C85FE7" w:rsidRPr="00C85FE7" w:rsidRDefault="008B2F95" w:rsidP="008E76E4">
      <w:pPr>
        <w:pStyle w:val="Cmsor1"/>
      </w:pPr>
      <w:r>
        <w:lastRenderedPageBreak/>
        <w:t>Értékelés</w:t>
      </w:r>
      <w:bookmarkEnd w:id="91"/>
    </w:p>
    <w:p w14:paraId="4CAA019D" w14:textId="77777777" w:rsidR="00DC1CF9" w:rsidRDefault="00DC1CF9">
      <w:pPr>
        <w:pStyle w:val="Cmsor1"/>
      </w:pPr>
      <w:bookmarkStart w:id="92" w:name="_Toc20666712"/>
      <w:r>
        <w:lastRenderedPageBreak/>
        <w:t>Irodalomjegyzék</w:t>
      </w:r>
      <w:bookmarkEnd w:id="9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DC1CF9" w14:paraId="0571F5CF" w14:textId="77777777" w:rsidTr="00227DD9">
        <w:trPr>
          <w:divId w:val="949169100"/>
          <w:tblCellSpacing w:w="15" w:type="dxa"/>
        </w:trPr>
        <w:tc>
          <w:tcPr>
            <w:tcW w:w="606" w:type="pct"/>
            <w:hideMark/>
          </w:tcPr>
          <w:p w14:paraId="4F5BDD60" w14:textId="77777777" w:rsidR="00DC1CF9" w:rsidRDefault="00DC1CF9">
            <w:pPr>
              <w:pStyle w:val="Irodalomjegyzk"/>
              <w:rPr>
                <w:noProof/>
              </w:rPr>
            </w:pPr>
            <w:r>
              <w:rPr>
                <w:noProof/>
              </w:rPr>
              <w:t xml:space="preserve">[1] </w:t>
            </w:r>
          </w:p>
        </w:tc>
        <w:tc>
          <w:tcPr>
            <w:tcW w:w="0" w:type="auto"/>
            <w:hideMark/>
          </w:tcPr>
          <w:p w14:paraId="12489467" w14:textId="77777777" w:rsidR="00DC1CF9" w:rsidRDefault="00DC1CF9" w:rsidP="00227DD9">
            <w:pPr>
              <w:pStyle w:val="Irodalomjegyzk"/>
              <w:rPr>
                <w:noProof/>
              </w:rPr>
            </w:pPr>
            <w:r>
              <w:rPr>
                <w:noProof/>
              </w:rPr>
              <w:t>Angular, „Angular - Components,” Angular, 28 09 2019. [Online]. Available: https://angular.io/guide/architecture-components.</w:t>
            </w:r>
          </w:p>
        </w:tc>
      </w:tr>
      <w:tr w:rsidR="00DC1CF9" w14:paraId="08DAFE6D" w14:textId="77777777" w:rsidTr="00227DD9">
        <w:trPr>
          <w:divId w:val="949169100"/>
          <w:tblCellSpacing w:w="15" w:type="dxa"/>
        </w:trPr>
        <w:tc>
          <w:tcPr>
            <w:tcW w:w="606" w:type="pct"/>
            <w:hideMark/>
          </w:tcPr>
          <w:p w14:paraId="7FEFB720" w14:textId="77777777" w:rsidR="00DC1CF9" w:rsidRDefault="00DC1CF9">
            <w:pPr>
              <w:pStyle w:val="Irodalomjegyzk"/>
              <w:rPr>
                <w:noProof/>
              </w:rPr>
            </w:pPr>
            <w:r>
              <w:rPr>
                <w:noProof/>
              </w:rPr>
              <w:t xml:space="preserve">[2] </w:t>
            </w:r>
          </w:p>
        </w:tc>
        <w:tc>
          <w:tcPr>
            <w:tcW w:w="0" w:type="auto"/>
            <w:hideMark/>
          </w:tcPr>
          <w:p w14:paraId="2A5137EB" w14:textId="77777777" w:rsidR="00DC1CF9" w:rsidRDefault="00DC1CF9" w:rsidP="00227DD9">
            <w:pPr>
              <w:pStyle w:val="Irodalomjegyzk"/>
              <w:rPr>
                <w:noProof/>
              </w:rPr>
            </w:pPr>
            <w:r>
              <w:rPr>
                <w:noProof/>
              </w:rPr>
              <w:t>Angular, „Angular - Introduction to modules,” 28 09 2019. [Online]. Available: https://angular.io/guide/architecture-modules#introduction-to-modules.</w:t>
            </w:r>
          </w:p>
        </w:tc>
      </w:tr>
      <w:tr w:rsidR="00DC1CF9" w14:paraId="5DA70358" w14:textId="77777777" w:rsidTr="00227DD9">
        <w:trPr>
          <w:divId w:val="949169100"/>
          <w:tblCellSpacing w:w="15" w:type="dxa"/>
        </w:trPr>
        <w:tc>
          <w:tcPr>
            <w:tcW w:w="606" w:type="pct"/>
            <w:hideMark/>
          </w:tcPr>
          <w:p w14:paraId="545F5D16" w14:textId="77777777" w:rsidR="00DC1CF9" w:rsidRDefault="00DC1CF9">
            <w:pPr>
              <w:pStyle w:val="Irodalomjegyzk"/>
              <w:rPr>
                <w:noProof/>
              </w:rPr>
            </w:pPr>
            <w:r>
              <w:rPr>
                <w:noProof/>
              </w:rPr>
              <w:t xml:space="preserve">[3] </w:t>
            </w:r>
          </w:p>
        </w:tc>
        <w:tc>
          <w:tcPr>
            <w:tcW w:w="0" w:type="auto"/>
            <w:hideMark/>
          </w:tcPr>
          <w:p w14:paraId="6982E563" w14:textId="77777777" w:rsidR="00DC1CF9" w:rsidRDefault="00DC1CF9" w:rsidP="00227DD9">
            <w:pPr>
              <w:pStyle w:val="Irodalomjegyzk"/>
              <w:rPr>
                <w:noProof/>
              </w:rPr>
            </w:pPr>
            <w:r>
              <w:rPr>
                <w:noProof/>
              </w:rPr>
              <w:t>Microsoft, „Database Providers,” Microsoft, [Online]. Available: https://docs.microsoft.com/en-us/ef/core/providers/. [Hozzáférés dátuma: 28 09 2019].</w:t>
            </w:r>
          </w:p>
        </w:tc>
      </w:tr>
      <w:tr w:rsidR="00DC1CF9" w14:paraId="6C46FD3F" w14:textId="77777777" w:rsidTr="00227DD9">
        <w:trPr>
          <w:divId w:val="949169100"/>
          <w:tblCellSpacing w:w="15" w:type="dxa"/>
        </w:trPr>
        <w:tc>
          <w:tcPr>
            <w:tcW w:w="606" w:type="pct"/>
            <w:hideMark/>
          </w:tcPr>
          <w:p w14:paraId="6B3834E3" w14:textId="77777777" w:rsidR="00DC1CF9" w:rsidRDefault="00DC1CF9">
            <w:pPr>
              <w:pStyle w:val="Irodalomjegyzk"/>
              <w:rPr>
                <w:noProof/>
              </w:rPr>
            </w:pPr>
            <w:r>
              <w:rPr>
                <w:noProof/>
              </w:rPr>
              <w:t xml:space="preserve">[4] </w:t>
            </w:r>
          </w:p>
        </w:tc>
        <w:tc>
          <w:tcPr>
            <w:tcW w:w="0" w:type="auto"/>
            <w:hideMark/>
          </w:tcPr>
          <w:p w14:paraId="6651D436" w14:textId="77777777" w:rsidR="00DC1CF9" w:rsidRDefault="00DC1CF9" w:rsidP="00227DD9">
            <w:pPr>
              <w:pStyle w:val="Irodalomjegyzk"/>
              <w:rPr>
                <w:noProof/>
              </w:rPr>
            </w:pPr>
            <w:r>
              <w:rPr>
                <w:noProof/>
              </w:rPr>
              <w:t>Microsoft, „Overview of ASP.NET Core MVC,” Microsoft, [Online]. Available: https://docs.microsoft.com/en-us/aspnet/core/mvc/overview?view=aspnetcore-3.0. [Hozzáférés dátuma: 28 09 2019].</w:t>
            </w:r>
          </w:p>
        </w:tc>
      </w:tr>
      <w:tr w:rsidR="00DC1CF9" w14:paraId="05C8C3CB" w14:textId="77777777" w:rsidTr="00227DD9">
        <w:trPr>
          <w:divId w:val="949169100"/>
          <w:tblCellSpacing w:w="15" w:type="dxa"/>
        </w:trPr>
        <w:tc>
          <w:tcPr>
            <w:tcW w:w="606" w:type="pct"/>
            <w:hideMark/>
          </w:tcPr>
          <w:p w14:paraId="7A6E4DB9" w14:textId="77777777" w:rsidR="00DC1CF9" w:rsidRDefault="00DC1CF9">
            <w:pPr>
              <w:pStyle w:val="Irodalomjegyzk"/>
              <w:rPr>
                <w:noProof/>
              </w:rPr>
            </w:pPr>
            <w:r>
              <w:rPr>
                <w:noProof/>
              </w:rPr>
              <w:t xml:space="preserve">[5] </w:t>
            </w:r>
          </w:p>
        </w:tc>
        <w:tc>
          <w:tcPr>
            <w:tcW w:w="0" w:type="auto"/>
            <w:hideMark/>
          </w:tcPr>
          <w:p w14:paraId="74A8AB83" w14:textId="77777777" w:rsidR="00DC1CF9" w:rsidRDefault="00DC1CF9" w:rsidP="00227DD9">
            <w:pPr>
              <w:pStyle w:val="Irodalomjegyzk"/>
              <w:rPr>
                <w:noProof/>
              </w:rPr>
            </w:pPr>
            <w:r>
              <w:rPr>
                <w:noProof/>
              </w:rPr>
              <w:t>Microsoft, „ASP.NET Core Middleware,” Microsoft, [Online]. Available: https://docs.microsoft.com/en-us/aspnet/core/fundamentals/middleware/?view=aspnetcore-3.0. [Hozzáférés dátuma: 28 09 2019].</w:t>
            </w:r>
          </w:p>
        </w:tc>
      </w:tr>
      <w:tr w:rsidR="00DC1CF9" w14:paraId="273B8992" w14:textId="77777777" w:rsidTr="00227DD9">
        <w:trPr>
          <w:divId w:val="949169100"/>
          <w:tblCellSpacing w:w="15" w:type="dxa"/>
        </w:trPr>
        <w:tc>
          <w:tcPr>
            <w:tcW w:w="606" w:type="pct"/>
            <w:hideMark/>
          </w:tcPr>
          <w:p w14:paraId="020BF853" w14:textId="77777777" w:rsidR="00DC1CF9" w:rsidRDefault="00DC1CF9">
            <w:pPr>
              <w:pStyle w:val="Irodalomjegyzk"/>
              <w:rPr>
                <w:noProof/>
              </w:rPr>
            </w:pPr>
            <w:r>
              <w:rPr>
                <w:noProof/>
              </w:rPr>
              <w:t xml:space="preserve">[6] </w:t>
            </w:r>
          </w:p>
        </w:tc>
        <w:tc>
          <w:tcPr>
            <w:tcW w:w="0" w:type="auto"/>
            <w:hideMark/>
          </w:tcPr>
          <w:p w14:paraId="204236C3" w14:textId="77777777" w:rsidR="00DC1CF9" w:rsidRDefault="00DC1CF9" w:rsidP="00227DD9">
            <w:pPr>
              <w:pStyle w:val="Irodalomjegyzk"/>
              <w:rPr>
                <w:noProof/>
              </w:rPr>
            </w:pPr>
            <w:r>
              <w:rPr>
                <w:noProof/>
              </w:rPr>
              <w:t>IETF, „The WebSocket Protocol,” [Online]. Available: https://tools.ietf.org/html/rfc6455. [Hozzáférés dátuma: 28 09 2019].</w:t>
            </w:r>
          </w:p>
        </w:tc>
      </w:tr>
    </w:tbl>
    <w:p w14:paraId="32196F65" w14:textId="77777777" w:rsidR="00DC1CF9" w:rsidRDefault="00DC1CF9">
      <w:pPr>
        <w:divId w:val="949169100"/>
        <w:rPr>
          <w:noProof/>
        </w:rPr>
      </w:pPr>
    </w:p>
    <w:p w14:paraId="14D348DD" w14:textId="77777777" w:rsidR="00DC1CF9" w:rsidRDefault="00DC1CF9"/>
    <w:p w14:paraId="089F1198" w14:textId="77777777" w:rsidR="00B4104A" w:rsidRDefault="00B4104A" w:rsidP="00700E3A">
      <w:pPr>
        <w:pStyle w:val="Cmsor1"/>
      </w:pPr>
      <w:bookmarkStart w:id="93" w:name="_Toc20666713"/>
      <w:r>
        <w:lastRenderedPageBreak/>
        <w:t>Utolsó simítások</w:t>
      </w:r>
      <w:bookmarkEnd w:id="13"/>
      <w:bookmarkEnd w:id="93"/>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4C857EC8" w14:textId="77777777" w:rsidR="00DC1CF9" w:rsidRDefault="00DC1CF9">
      <w:pPr>
        <w:divId w:val="1059478811"/>
      </w:pPr>
    </w:p>
    <w:sectPr w:rsidR="00DC1CF9" w:rsidSect="00D23BFC">
      <w:headerReference w:type="even" r:id="rId36"/>
      <w:footerReference w:type="default" r:id="rId3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42478D" w:rsidRDefault="0042478D">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42478D" w:rsidRDefault="0042478D">
      <w:pPr>
        <w:pStyle w:val="Jegyzetszveg"/>
      </w:pPr>
      <w:r>
        <w:rPr>
          <w:rStyle w:val="Jegyzethivatkozs"/>
        </w:rPr>
        <w:annotationRef/>
      </w:r>
      <w:r>
        <w:t>Kell a pont, sorszámnév.</w:t>
      </w:r>
    </w:p>
  </w:comment>
  <w:comment w:id="6" w:author="User" w:date="2019-09-29T18:35:00Z" w:initials="U">
    <w:p w14:paraId="5014A774" w14:textId="29A92D8B" w:rsidR="0042478D" w:rsidRDefault="0042478D">
      <w:pPr>
        <w:pStyle w:val="Jegyzetszveg"/>
      </w:pPr>
      <w:r>
        <w:rPr>
          <w:rStyle w:val="Jegyzethivatkozs"/>
        </w:rPr>
        <w:annotationRef/>
      </w:r>
      <w:r>
        <w:rPr>
          <w:rStyle w:val="Jegyzethivatkozs"/>
        </w:rPr>
        <w:t xml:space="preserve">Írnék még egy bevezető mondatot: A modern, 21. századi társadalomban a mindennapi élet széles területein általánossá vált az online számítógépes szoftverek alkalmazása, például termékeket rendelünk, banki tranzakciókat hajtunk végre, stb. </w:t>
      </w:r>
      <w:proofErr w:type="gramStart"/>
      <w:r>
        <w:rPr>
          <w:rStyle w:val="Jegyzethivatkozs"/>
        </w:rPr>
        <w:t>Napjainkban ….</w:t>
      </w:r>
      <w:proofErr w:type="gramEnd"/>
    </w:p>
  </w:comment>
  <w:comment w:id="7" w:author="User" w:date="2019-09-29T18:56:00Z" w:initials="U">
    <w:p w14:paraId="50780F15" w14:textId="13D8FA4A" w:rsidR="0042478D" w:rsidRDefault="0042478D">
      <w:pPr>
        <w:pStyle w:val="Jegyzetszveg"/>
      </w:pPr>
      <w:r>
        <w:rPr>
          <w:rStyle w:val="Jegyzethivatkozs"/>
        </w:rPr>
        <w:annotationRef/>
      </w:r>
      <w:r>
        <w:t xml:space="preserve">… ez egy cross-platform webfejlesztési keretrendszer, ami </w:t>
      </w:r>
      <w:proofErr w:type="gramStart"/>
      <w:r>
        <w:t>jól ….</w:t>
      </w:r>
      <w:proofErr w:type="gramEnd"/>
      <w:r>
        <w:t xml:space="preserve"> Frameworkhöz és népszerű a felhasználók között.</w:t>
      </w:r>
    </w:p>
  </w:comment>
  <w:comment w:id="8" w:author="User" w:date="2019-09-29T18:58:00Z" w:initials="U">
    <w:p w14:paraId="74DC731A" w14:textId="77777777" w:rsidR="0042478D" w:rsidRDefault="0042478D" w:rsidP="00824AD5">
      <w:pPr>
        <w:pStyle w:val="Jegyzetszveg"/>
      </w:pPr>
      <w:r>
        <w:rPr>
          <w:rStyle w:val="Jegyzethivatkozs"/>
        </w:rPr>
        <w:annotationRef/>
      </w:r>
      <w:r>
        <w:t xml:space="preserve">… után ábrák segítségével szemléltetem a rendszer </w:t>
      </w:r>
      <w:proofErr w:type="gramStart"/>
      <w:r>
        <w:t>architektúráját …</w:t>
      </w:r>
      <w:proofErr w:type="gramEnd"/>
    </w:p>
  </w:comment>
  <w:comment w:id="9" w:author="User" w:date="2019-09-29T18:59:00Z" w:initials="U">
    <w:p w14:paraId="3C3F347D" w14:textId="41BB6530" w:rsidR="0042478D" w:rsidRDefault="0042478D">
      <w:pPr>
        <w:pStyle w:val="Jegyzetszveg"/>
      </w:pPr>
      <w:r>
        <w:rPr>
          <w:rStyle w:val="Jegyzethivatkozs"/>
        </w:rPr>
        <w:annotationRef/>
      </w:r>
      <w:proofErr w:type="gramStart"/>
      <w:r>
        <w:t>…</w:t>
      </w:r>
      <w:proofErr w:type="gramEnd"/>
      <w:r>
        <w:t xml:space="preserve"> tesztek is.</w:t>
      </w:r>
    </w:p>
  </w:comment>
  <w:comment w:id="17" w:author="User" w:date="2019-09-29T19:11:00Z" w:initials="U">
    <w:p w14:paraId="07224CFC" w14:textId="0129DF97" w:rsidR="0042478D" w:rsidRDefault="0042478D">
      <w:pPr>
        <w:pStyle w:val="Jegyzetszveg"/>
      </w:pPr>
      <w:r>
        <w:rPr>
          <w:rStyle w:val="Jegyzethivatkozs"/>
        </w:rPr>
        <w:annotationRef/>
      </w:r>
      <w:proofErr w:type="gramStart"/>
      <w:r>
        <w:t>…</w:t>
      </w:r>
      <w:proofErr w:type="gramEnd"/>
      <w:r>
        <w:t xml:space="preserve"> kezelésére is ad megoldásokat.</w:t>
      </w:r>
    </w:p>
  </w:comment>
  <w:comment w:id="18" w:author="User" w:date="2019-09-29T19:13:00Z" w:initials="U">
    <w:p w14:paraId="3E734B58" w14:textId="3777CB92" w:rsidR="0042478D" w:rsidRDefault="0042478D">
      <w:pPr>
        <w:pStyle w:val="Jegyzetszveg"/>
      </w:pPr>
      <w:r>
        <w:rPr>
          <w:rStyle w:val="Jegyzethivatkozs"/>
        </w:rPr>
        <w:annotationRef/>
      </w:r>
      <w:r>
        <w:t xml:space="preserve">… nyelv önmagában </w:t>
      </w:r>
      <w:proofErr w:type="gramStart"/>
      <w:r>
        <w:t>nem …</w:t>
      </w:r>
      <w:proofErr w:type="gramEnd"/>
    </w:p>
  </w:comment>
  <w:comment w:id="19" w:author="User" w:date="2019-09-29T19:13:00Z" w:initials="U">
    <w:p w14:paraId="09C9783C" w14:textId="1DD241F1" w:rsidR="0042478D" w:rsidRDefault="0042478D">
      <w:pPr>
        <w:pStyle w:val="Jegyzetszveg"/>
      </w:pPr>
      <w:r>
        <w:rPr>
          <w:rStyle w:val="Jegyzethivatkozs"/>
        </w:rPr>
        <w:annotationRef/>
      </w:r>
      <w:r>
        <w:t>Ide nem kell vessző.</w:t>
      </w:r>
    </w:p>
  </w:comment>
  <w:comment w:id="20" w:author="User" w:date="2019-09-29T19:13:00Z" w:initials="U">
    <w:p w14:paraId="26388089" w14:textId="2F6E96E4" w:rsidR="0042478D" w:rsidRDefault="0042478D">
      <w:pPr>
        <w:pStyle w:val="Jegyzetszveg"/>
      </w:pPr>
      <w:r>
        <w:rPr>
          <w:rStyle w:val="Jegyzethivatkozs"/>
        </w:rPr>
        <w:annotationRef/>
      </w:r>
      <w:r>
        <w:t xml:space="preserve">…. eszközöket, ezekhez a </w:t>
      </w:r>
      <w:proofErr w:type="gramStart"/>
      <w:r>
        <w:t>host ….</w:t>
      </w:r>
      <w:proofErr w:type="gramEnd"/>
    </w:p>
  </w:comment>
  <w:comment w:id="21" w:author="User" w:date="2019-09-29T19:14:00Z" w:initials="U">
    <w:p w14:paraId="635866A2" w14:textId="14585C28" w:rsidR="0042478D" w:rsidRDefault="0042478D">
      <w:pPr>
        <w:pStyle w:val="Jegyzetszveg"/>
      </w:pPr>
      <w:r>
        <w:rPr>
          <w:rStyle w:val="Jegyzethivatkozs"/>
        </w:rPr>
        <w:annotationRef/>
      </w:r>
      <w:r>
        <w:t xml:space="preserve">A JS programozási </w:t>
      </w:r>
      <w:proofErr w:type="gramStart"/>
      <w:r>
        <w:t>nyelv …</w:t>
      </w:r>
      <w:proofErr w:type="gramEnd"/>
    </w:p>
  </w:comment>
  <w:comment w:id="23" w:author="User" w:date="2019-09-29T19:27:00Z" w:initials="U">
    <w:p w14:paraId="5455256E" w14:textId="7F0987B7" w:rsidR="0042478D" w:rsidRDefault="0042478D">
      <w:pPr>
        <w:pStyle w:val="Jegyzetszveg"/>
      </w:pPr>
      <w:r>
        <w:rPr>
          <w:rStyle w:val="Jegyzethivatkozs"/>
        </w:rPr>
        <w:annotationRef/>
      </w:r>
      <w:r>
        <w:t>A két mondatot összevonnám.</w:t>
      </w:r>
    </w:p>
  </w:comment>
  <w:comment w:id="25" w:author="User" w:date="2019-09-29T19:29:00Z" w:initials="U">
    <w:p w14:paraId="2D4F47B7" w14:textId="729DDF55" w:rsidR="0042478D" w:rsidRDefault="0042478D">
      <w:pPr>
        <w:pStyle w:val="Jegyzetszveg"/>
      </w:pPr>
      <w:r>
        <w:rPr>
          <w:rStyle w:val="Jegyzethivatkozs"/>
        </w:rPr>
        <w:annotationRef/>
      </w:r>
      <w:r>
        <w:t xml:space="preserve">… cross-platform, mely </w:t>
      </w:r>
      <w:proofErr w:type="gramStart"/>
      <w:r>
        <w:t>segítségével …</w:t>
      </w:r>
      <w:proofErr w:type="gramEnd"/>
    </w:p>
  </w:comment>
  <w:comment w:id="27" w:author="User" w:date="2019-09-29T19:30:00Z" w:initials="U">
    <w:p w14:paraId="2C8A046F" w14:textId="2DE713EA" w:rsidR="0042478D" w:rsidRDefault="0042478D">
      <w:pPr>
        <w:pStyle w:val="Jegyzetszveg"/>
      </w:pPr>
      <w:r>
        <w:rPr>
          <w:rStyle w:val="Jegyzethivatkozs"/>
        </w:rPr>
        <w:annotationRef/>
      </w:r>
      <w:proofErr w:type="gramStart"/>
      <w:r>
        <w:t>nem</w:t>
      </w:r>
      <w:proofErr w:type="gramEnd"/>
      <w:r>
        <w:t xml:space="preserve"> kell vessző</w:t>
      </w:r>
    </w:p>
  </w:comment>
  <w:comment w:id="28" w:author="User" w:date="2019-09-29T19:30:00Z" w:initials="U">
    <w:p w14:paraId="14F3C9C2" w14:textId="437F575B" w:rsidR="0042478D" w:rsidRDefault="0042478D">
      <w:pPr>
        <w:pStyle w:val="Jegyzetszveg"/>
      </w:pPr>
      <w:r>
        <w:rPr>
          <w:rStyle w:val="Jegyzethivatkozs"/>
        </w:rPr>
        <w:annotationRef/>
      </w:r>
      <w:r>
        <w:rPr>
          <w:rStyle w:val="Jegyzethivatkozs"/>
        </w:rPr>
        <w:t xml:space="preserve">… kell, hogy </w:t>
      </w:r>
      <w:proofErr w:type="gramStart"/>
      <w:r>
        <w:rPr>
          <w:rStyle w:val="Jegyzethivatkozs"/>
        </w:rPr>
        <w:t>legyen …</w:t>
      </w:r>
      <w:proofErr w:type="gramEnd"/>
    </w:p>
  </w:comment>
  <w:comment w:id="29" w:author="User" w:date="2019-09-29T19:31:00Z" w:initials="U">
    <w:p w14:paraId="074713A1" w14:textId="700E74E6" w:rsidR="0042478D" w:rsidRDefault="0042478D">
      <w:pPr>
        <w:pStyle w:val="Jegyzetszveg"/>
      </w:pPr>
      <w:r>
        <w:rPr>
          <w:rStyle w:val="Jegyzethivatkozs"/>
        </w:rPr>
        <w:annotationRef/>
      </w:r>
      <w:proofErr w:type="gramStart"/>
      <w:r>
        <w:t>nem</w:t>
      </w:r>
      <w:proofErr w:type="gramEnd"/>
      <w:r>
        <w:t xml:space="preserve"> kell vessző</w:t>
      </w:r>
    </w:p>
  </w:comment>
  <w:comment w:id="31" w:author="User" w:date="2019-09-29T19:43:00Z" w:initials="U">
    <w:p w14:paraId="278E0252" w14:textId="1121EA4B" w:rsidR="0042478D" w:rsidRDefault="0042478D">
      <w:pPr>
        <w:pStyle w:val="Jegyzetszveg"/>
      </w:pPr>
      <w:r>
        <w:rPr>
          <w:rStyle w:val="Jegyzethivatkozs"/>
        </w:rPr>
        <w:annotationRef/>
      </w:r>
      <w:proofErr w:type="gramStart"/>
      <w:r>
        <w:t>nem</w:t>
      </w:r>
      <w:proofErr w:type="gramEnd"/>
      <w:r>
        <w:t xml:space="preserve"> kell vessző</w:t>
      </w:r>
    </w:p>
  </w:comment>
  <w:comment w:id="32" w:author="User" w:date="2019-09-29T19:43:00Z" w:initials="U">
    <w:p w14:paraId="5D260813" w14:textId="143B623A" w:rsidR="0042478D" w:rsidRDefault="0042478D">
      <w:pPr>
        <w:pStyle w:val="Jegyzetszveg"/>
      </w:pPr>
      <w:r>
        <w:rPr>
          <w:rStyle w:val="Jegyzethivatkozs"/>
        </w:rPr>
        <w:annotationRef/>
      </w:r>
      <w:proofErr w:type="gramStart"/>
      <w:r>
        <w:t>beépítve</w:t>
      </w:r>
      <w:proofErr w:type="gramEnd"/>
      <w:r>
        <w:t>?</w:t>
      </w:r>
    </w:p>
  </w:comment>
  <w:comment w:id="35" w:author="User" w:date="2019-09-29T19:46:00Z" w:initials="U">
    <w:p w14:paraId="0C9B52A0" w14:textId="2B0C24D0" w:rsidR="0042478D" w:rsidRDefault="0042478D">
      <w:pPr>
        <w:pStyle w:val="Jegyzetszveg"/>
      </w:pPr>
      <w:r>
        <w:rPr>
          <w:rStyle w:val="Jegyzethivatkozs"/>
        </w:rPr>
        <w:annotationRef/>
      </w:r>
      <w:proofErr w:type="gramStart"/>
      <w:r>
        <w:t>meta</w:t>
      </w:r>
      <w:proofErr w:type="gramEnd"/>
      <w:r>
        <w:t xml:space="preserve"> adatban</w:t>
      </w:r>
    </w:p>
  </w:comment>
  <w:comment w:id="36" w:author="User" w:date="2019-09-29T19:47:00Z" w:initials="U">
    <w:p w14:paraId="21161F01" w14:textId="1987DEAA" w:rsidR="0042478D" w:rsidRDefault="0042478D">
      <w:pPr>
        <w:pStyle w:val="Jegyzetszveg"/>
      </w:pPr>
      <w:r>
        <w:rPr>
          <w:rStyle w:val="Jegyzethivatkozs"/>
        </w:rPr>
        <w:annotationRef/>
      </w:r>
      <w:r>
        <w:t xml:space="preserve">… meghatározza, hogy </w:t>
      </w:r>
      <w:proofErr w:type="gramStart"/>
      <w:r>
        <w:t>melyik …</w:t>
      </w:r>
      <w:proofErr w:type="gramEnd"/>
    </w:p>
  </w:comment>
  <w:comment w:id="38" w:author="User" w:date="2019-09-29T19:48:00Z" w:initials="U">
    <w:p w14:paraId="4459191E" w14:textId="1BA220D4" w:rsidR="0042478D" w:rsidRDefault="0042478D">
      <w:pPr>
        <w:pStyle w:val="Jegyzetszveg"/>
      </w:pPr>
      <w:r>
        <w:rPr>
          <w:rStyle w:val="Jegyzethivatkozs"/>
        </w:rPr>
        <w:annotationRef/>
      </w:r>
      <w:proofErr w:type="gramStart"/>
      <w:r>
        <w:t>más</w:t>
      </w:r>
      <w:proofErr w:type="gramEnd"/>
      <w:r>
        <w:t xml:space="preserve"> néven</w:t>
      </w:r>
    </w:p>
  </w:comment>
  <w:comment w:id="39" w:author="User" w:date="2019-09-29T19:48:00Z" w:initials="U">
    <w:p w14:paraId="0798A7FF" w14:textId="4F4CC161" w:rsidR="0042478D" w:rsidRDefault="0042478D">
      <w:pPr>
        <w:pStyle w:val="Jegyzetszveg"/>
      </w:pPr>
      <w:r>
        <w:rPr>
          <w:rStyle w:val="Jegyzethivatkozs"/>
        </w:rPr>
        <w:annotationRef/>
      </w:r>
      <w:proofErr w:type="gramStart"/>
      <w:r>
        <w:t>talán</w:t>
      </w:r>
      <w:proofErr w:type="gramEnd"/>
      <w:r>
        <w:t xml:space="preserve"> ide kell vessző</w:t>
      </w:r>
    </w:p>
  </w:comment>
  <w:comment w:id="40" w:author="User" w:date="2019-09-29T19:49:00Z" w:initials="U">
    <w:p w14:paraId="10C97EA1" w14:textId="15C3B71C" w:rsidR="0042478D" w:rsidRDefault="0042478D">
      <w:pPr>
        <w:pStyle w:val="Jegyzetszveg"/>
      </w:pPr>
      <w:r>
        <w:rPr>
          <w:rStyle w:val="Jegyzethivatkozs"/>
        </w:rPr>
        <w:annotationRef/>
      </w:r>
      <w:r w:rsidRPr="00725ED7">
        <w:rPr>
          <w:i/>
        </w:rPr>
        <w:t>}</w:t>
      </w:r>
    </w:p>
  </w:comment>
  <w:comment w:id="41" w:author="User" w:date="2019-09-29T19:52:00Z" w:initials="U">
    <w:p w14:paraId="556B9BEF" w14:textId="23EEA273" w:rsidR="0042478D" w:rsidRDefault="0042478D">
      <w:pPr>
        <w:pStyle w:val="Jegyzetszveg"/>
      </w:pPr>
      <w:r>
        <w:rPr>
          <w:rStyle w:val="Jegyzethivatkozs"/>
        </w:rPr>
        <w:annotationRef/>
      </w:r>
      <w:proofErr w:type="gramStart"/>
      <w:r>
        <w:t>…</w:t>
      </w:r>
      <w:proofErr w:type="gramEnd"/>
      <w:r>
        <w:t xml:space="preserve"> eseményre és az igazi kétirányú adatkötést pedig az ng-modell szolgáltatja.</w:t>
      </w:r>
    </w:p>
  </w:comment>
  <w:comment w:id="43" w:author="User" w:date="2019-09-29T19:56:00Z" w:initials="U">
    <w:p w14:paraId="02357C6F" w14:textId="09A0224F" w:rsidR="0042478D" w:rsidRDefault="0042478D">
      <w:pPr>
        <w:pStyle w:val="Jegyzetszveg"/>
      </w:pPr>
      <w:r>
        <w:rPr>
          <w:rStyle w:val="Jegyzethivatkozs"/>
        </w:rPr>
        <w:annotationRef/>
      </w:r>
      <w:proofErr w:type="gramStart"/>
      <w:r>
        <w:t>keretrendszerben</w:t>
      </w:r>
      <w:proofErr w:type="gramEnd"/>
    </w:p>
  </w:comment>
  <w:comment w:id="45" w:author="User" w:date="2019-09-29T19:57:00Z" w:initials="U">
    <w:p w14:paraId="4D9F6D63" w14:textId="7E7145B6" w:rsidR="0042478D" w:rsidRDefault="0042478D">
      <w:pPr>
        <w:pStyle w:val="Jegyzetszveg"/>
      </w:pPr>
      <w:r>
        <w:rPr>
          <w:rStyle w:val="Jegyzethivatkozs"/>
        </w:rPr>
        <w:annotationRef/>
      </w:r>
      <w:proofErr w:type="gramStart"/>
      <w:r>
        <w:t>és</w:t>
      </w:r>
      <w:proofErr w:type="gramEnd"/>
      <w:r>
        <w:t xml:space="preserve"> </w:t>
      </w:r>
    </w:p>
  </w:comment>
  <w:comment w:id="46" w:author="User" w:date="2019-09-29T19:59:00Z" w:initials="U">
    <w:p w14:paraId="5A8C50F3" w14:textId="2D4F3D4B" w:rsidR="0042478D" w:rsidRDefault="0042478D">
      <w:pPr>
        <w:pStyle w:val="Jegyzetszveg"/>
      </w:pPr>
      <w:r>
        <w:rPr>
          <w:rStyle w:val="Jegyzethivatkozs"/>
        </w:rPr>
        <w:annotationRef/>
      </w:r>
      <w:proofErr w:type="gramStart"/>
      <w:r>
        <w:t>nem</w:t>
      </w:r>
      <w:proofErr w:type="gramEnd"/>
      <w:r>
        <w:t xml:space="preserve"> kell vessző</w:t>
      </w:r>
    </w:p>
  </w:comment>
  <w:comment w:id="49" w:author="User" w:date="2019-09-29T20:00:00Z" w:initials="U">
    <w:p w14:paraId="53EF32BF" w14:textId="6B5ABB20" w:rsidR="0042478D" w:rsidRDefault="0042478D">
      <w:pPr>
        <w:pStyle w:val="Jegyzetszveg"/>
      </w:pPr>
      <w:r>
        <w:rPr>
          <w:rStyle w:val="Jegyzethivatkozs"/>
        </w:rPr>
        <w:annotationRef/>
      </w:r>
      <w:proofErr w:type="gramStart"/>
      <w:r>
        <w:t>nem</w:t>
      </w:r>
      <w:proofErr w:type="gramEnd"/>
      <w:r>
        <w:t xml:space="preserve"> kell vessző</w:t>
      </w:r>
    </w:p>
  </w:comment>
  <w:comment w:id="52" w:author="User" w:date="2019-09-29T20:06:00Z" w:initials="U">
    <w:p w14:paraId="35649C38" w14:textId="045AC2E8" w:rsidR="0042478D" w:rsidRDefault="0042478D">
      <w:pPr>
        <w:pStyle w:val="Jegyzetszveg"/>
      </w:pPr>
      <w:r>
        <w:rPr>
          <w:rStyle w:val="Jegyzethivatkozs"/>
        </w:rPr>
        <w:annotationRef/>
      </w:r>
      <w:r>
        <w:t xml:space="preserve">lett </w:t>
      </w:r>
      <w:proofErr w:type="gramStart"/>
      <w:r>
        <w:t>a</w:t>
      </w:r>
      <w:proofErr w:type="gramEnd"/>
    </w:p>
  </w:comment>
  <w:comment w:id="53" w:author="User" w:date="2019-09-29T20:08:00Z" w:initials="U">
    <w:p w14:paraId="28F3E8D8" w14:textId="7DDC5F34" w:rsidR="0042478D" w:rsidRDefault="0042478D">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42478D" w:rsidRDefault="0042478D" w:rsidP="00B32B4D">
      <w:pPr>
        <w:pStyle w:val="Jegyzetszveg"/>
      </w:pPr>
      <w:r>
        <w:rPr>
          <w:rStyle w:val="Jegyzethivatkozs"/>
        </w:rPr>
        <w:annotationRef/>
      </w:r>
      <w:proofErr w:type="gramStart"/>
      <w:r>
        <w:t>listás</w:t>
      </w:r>
      <w:proofErr w:type="gramEnd"/>
      <w:r>
        <w:t xml:space="preserve"> felsorolás volt</w:t>
      </w:r>
    </w:p>
  </w:comment>
  <w:comment w:id="55" w:author="User" w:date="2019-09-29T20:09:00Z" w:initials="U">
    <w:p w14:paraId="5408186A" w14:textId="14996B1A" w:rsidR="0042478D" w:rsidRDefault="0042478D">
      <w:pPr>
        <w:pStyle w:val="Jegyzetszveg"/>
      </w:pPr>
      <w:r>
        <w:rPr>
          <w:rStyle w:val="Jegyzethivatkozs"/>
        </w:rPr>
        <w:annotationRef/>
      </w:r>
      <w:proofErr w:type="gramStart"/>
      <w:r>
        <w:t>csomagra</w:t>
      </w:r>
      <w:proofErr w:type="gramEnd"/>
    </w:p>
  </w:comment>
  <w:comment w:id="59" w:author="User" w:date="2019-09-29T20:12:00Z" w:initials="U">
    <w:p w14:paraId="60801048" w14:textId="39236399" w:rsidR="0042478D" w:rsidRDefault="0042478D">
      <w:pPr>
        <w:pStyle w:val="Jegyzetszveg"/>
      </w:pPr>
      <w:r>
        <w:rPr>
          <w:rStyle w:val="Jegyzethivatkozs"/>
        </w:rPr>
        <w:annotationRef/>
      </w:r>
      <w:proofErr w:type="gramStart"/>
      <w:r>
        <w:t>talán</w:t>
      </w:r>
      <w:proofErr w:type="gramEnd"/>
      <w:r>
        <w:t xml:space="preserve"> :-ot tennék ide</w:t>
      </w:r>
    </w:p>
  </w:comment>
  <w:comment w:id="61" w:author="User" w:date="2019-09-29T20:13:00Z" w:initials="U">
    <w:p w14:paraId="1492EAD8" w14:textId="5FD5D536" w:rsidR="0042478D" w:rsidRDefault="0042478D">
      <w:pPr>
        <w:pStyle w:val="Jegyzetszveg"/>
      </w:pPr>
      <w:r>
        <w:rPr>
          <w:rStyle w:val="Jegyzethivatkozs"/>
        </w:rPr>
        <w:annotationRef/>
      </w:r>
      <w:proofErr w:type="gramStart"/>
      <w:r>
        <w:t>web</w:t>
      </w:r>
      <w:proofErr w:type="gramEnd"/>
      <w:r>
        <w:t xml:space="preserve"> alkalmazás</w:t>
      </w:r>
    </w:p>
  </w:comment>
  <w:comment w:id="63" w:author="User" w:date="2019-09-29T20:16:00Z" w:initials="U">
    <w:p w14:paraId="6E9EEAAA" w14:textId="6FA9B522" w:rsidR="0042478D" w:rsidRDefault="0042478D">
      <w:pPr>
        <w:pStyle w:val="Jegyzetszveg"/>
      </w:pPr>
      <w:r>
        <w:rPr>
          <w:rStyle w:val="Jegyzethivatkozs"/>
        </w:rPr>
        <w:annotationRef/>
      </w:r>
      <w:proofErr w:type="gramStart"/>
      <w:r>
        <w:t>műveletére</w:t>
      </w:r>
      <w:proofErr w:type="gramEnd"/>
    </w:p>
  </w:comment>
  <w:comment w:id="65" w:author="User" w:date="2019-09-29T20:17:00Z" w:initials="U">
    <w:p w14:paraId="6FAB2F0B" w14:textId="391D8E31" w:rsidR="0042478D" w:rsidRDefault="0042478D">
      <w:pPr>
        <w:pStyle w:val="Jegyzetszveg"/>
      </w:pPr>
      <w:r>
        <w:rPr>
          <w:rStyle w:val="Jegyzethivatkozs"/>
        </w:rPr>
        <w:annotationRef/>
      </w:r>
      <w:proofErr w:type="gramStart"/>
      <w:r>
        <w:t>web</w:t>
      </w:r>
      <w:proofErr w:type="gramEnd"/>
      <w:r>
        <w:t xml:space="preserve"> alkalmazásokhoz</w:t>
      </w:r>
    </w:p>
  </w:comment>
  <w:comment w:id="66" w:author="User" w:date="2019-09-29T20:17:00Z" w:initials="U">
    <w:p w14:paraId="448E4636" w14:textId="380C8F45" w:rsidR="0042478D" w:rsidRDefault="0042478D">
      <w:pPr>
        <w:pStyle w:val="Jegyzetszveg"/>
      </w:pPr>
      <w:r>
        <w:rPr>
          <w:rStyle w:val="Jegyzethivatkozs"/>
        </w:rPr>
        <w:annotationRef/>
      </w:r>
      <w:proofErr w:type="gramStart"/>
      <w:r>
        <w:t>nem</w:t>
      </w:r>
      <w:proofErr w:type="gramEnd"/>
      <w:r>
        <w:t xml:space="preserve"> kell ,</w:t>
      </w:r>
    </w:p>
  </w:comment>
  <w:comment w:id="67" w:author="User" w:date="2019-09-29T20:17:00Z" w:initials="U">
    <w:p w14:paraId="54E12B06" w14:textId="449A3369" w:rsidR="0042478D" w:rsidRDefault="0042478D">
      <w:pPr>
        <w:pStyle w:val="Jegyzetszveg"/>
      </w:pPr>
      <w:r>
        <w:rPr>
          <w:rStyle w:val="Jegyzethivatkozs"/>
        </w:rPr>
        <w:annotationRef/>
      </w:r>
      <w:r>
        <w:t xml:space="preserve">… illetva </w:t>
      </w:r>
      <w:proofErr w:type="gramStart"/>
      <w:r>
        <w:t>a …</w:t>
      </w:r>
      <w:proofErr w:type="gramEnd"/>
    </w:p>
  </w:comment>
  <w:comment w:id="68" w:author="User" w:date="2019-09-29T20:18:00Z" w:initials="U">
    <w:p w14:paraId="54298808" w14:textId="399CC5BE" w:rsidR="0042478D" w:rsidRDefault="0042478D">
      <w:pPr>
        <w:pStyle w:val="Jegyzetszveg"/>
      </w:pPr>
      <w:r>
        <w:rPr>
          <w:rStyle w:val="Jegyzethivatkozs"/>
        </w:rPr>
        <w:annotationRef/>
      </w:r>
      <w:r>
        <w:t>,</w:t>
      </w:r>
    </w:p>
  </w:comment>
  <w:comment w:id="69" w:author="User" w:date="2019-09-29T20:19:00Z" w:initials="U">
    <w:p w14:paraId="4E5ADDF1" w14:textId="4093F108" w:rsidR="0042478D" w:rsidRDefault="0042478D">
      <w:pPr>
        <w:pStyle w:val="Jegyzetszveg"/>
      </w:pPr>
      <w:r>
        <w:rPr>
          <w:rStyle w:val="Jegyzethivatkozs"/>
        </w:rPr>
        <w:annotationRef/>
      </w:r>
      <w:proofErr w:type="gramStart"/>
      <w:r>
        <w:t>nem</w:t>
      </w:r>
      <w:proofErr w:type="gramEnd"/>
      <w:r>
        <w:t xml:space="preserve"> kell ,</w:t>
      </w:r>
    </w:p>
  </w:comment>
  <w:comment w:id="70" w:author="User" w:date="2019-09-29T20:22:00Z" w:initials="U">
    <w:p w14:paraId="7C2F27C2" w14:textId="2125B6F5" w:rsidR="0042478D" w:rsidRDefault="0042478D">
      <w:pPr>
        <w:pStyle w:val="Jegyzetszveg"/>
      </w:pPr>
      <w:r>
        <w:rPr>
          <w:rStyle w:val="Jegyzethivatkozs"/>
        </w:rPr>
        <w:annotationRef/>
      </w:r>
      <w:proofErr w:type="gramStart"/>
      <w:r>
        <w:t>magas</w:t>
      </w:r>
      <w:proofErr w:type="gramEnd"/>
      <w:r>
        <w:t xml:space="preserve"> szintű</w:t>
      </w:r>
    </w:p>
  </w:comment>
  <w:comment w:id="71" w:author="User" w:date="2019-09-29T20:23:00Z" w:initials="U">
    <w:p w14:paraId="3EE8A5C7" w14:textId="0F7B3FB3" w:rsidR="0042478D" w:rsidRDefault="0042478D">
      <w:pPr>
        <w:pStyle w:val="Jegyzetszveg"/>
      </w:pPr>
      <w:r>
        <w:rPr>
          <w:rStyle w:val="Jegyzethivatkozs"/>
        </w:rPr>
        <w:annotationRef/>
      </w:r>
      <w:proofErr w:type="gramStart"/>
      <w:r>
        <w:t>amely</w:t>
      </w:r>
      <w:proofErr w:type="gramEnd"/>
      <w:r>
        <w:t xml:space="preserve"> kezeli</w:t>
      </w:r>
    </w:p>
  </w:comment>
  <w:comment w:id="73" w:author="User" w:date="2019-09-29T20:24:00Z" w:initials="U">
    <w:p w14:paraId="15879AFB" w14:textId="62540994" w:rsidR="0042478D" w:rsidRDefault="0042478D">
      <w:pPr>
        <w:pStyle w:val="Jegyzetszveg"/>
      </w:pPr>
      <w:r>
        <w:rPr>
          <w:rStyle w:val="Jegyzethivatkozs"/>
        </w:rPr>
        <w:annotationRef/>
      </w:r>
      <w:proofErr w:type="gramStart"/>
      <w:r>
        <w:t>nem</w:t>
      </w:r>
      <w:proofErr w:type="gramEnd"/>
      <w:r>
        <w:t xml:space="preserve"> kell ,</w:t>
      </w:r>
    </w:p>
  </w:comment>
  <w:comment w:id="75" w:author="User" w:date="2019-09-29T20:26:00Z" w:initials="U">
    <w:p w14:paraId="6F319CF5" w14:textId="2B23AB68" w:rsidR="0042478D" w:rsidRDefault="0042478D">
      <w:pPr>
        <w:pStyle w:val="Jegyzetszveg"/>
      </w:pPr>
      <w:r>
        <w:rPr>
          <w:rStyle w:val="Jegyzethivatkozs"/>
        </w:rPr>
        <w:annotationRef/>
      </w:r>
      <w:proofErr w:type="gramStart"/>
      <w:r>
        <w:t>raszter</w:t>
      </w:r>
      <w:proofErr w:type="gramEnd"/>
      <w:r>
        <w:t xml:space="preserve"> grafikával</w:t>
      </w:r>
    </w:p>
  </w:comment>
  <w:comment w:id="77" w:author="User" w:date="2019-09-29T20:27:00Z" w:initials="U">
    <w:p w14:paraId="12737021" w14:textId="54899136" w:rsidR="0042478D" w:rsidRDefault="0042478D">
      <w:pPr>
        <w:pStyle w:val="Jegyzetszveg"/>
      </w:pPr>
      <w:r>
        <w:rPr>
          <w:rStyle w:val="Jegyzethivatkozs"/>
        </w:rPr>
        <w:annotationRef/>
      </w:r>
      <w:proofErr w:type="gramStart"/>
      <w:r>
        <w:t>web</w:t>
      </w:r>
      <w:proofErr w:type="gramEnd"/>
      <w:r>
        <w:t xml:space="preserve"> alkalmazások</w:t>
      </w:r>
    </w:p>
  </w:comment>
  <w:comment w:id="78" w:author="User" w:date="2019-09-29T20:27:00Z" w:initials="U">
    <w:p w14:paraId="3C94BA54" w14:textId="0443B47D" w:rsidR="0042478D" w:rsidRDefault="0042478D">
      <w:pPr>
        <w:pStyle w:val="Jegyzetszveg"/>
      </w:pPr>
      <w:r>
        <w:rPr>
          <w:rStyle w:val="Jegyzethivatkozs"/>
        </w:rPr>
        <w:annotationRef/>
      </w:r>
      <w:r>
        <w:t xml:space="preserve">A </w:t>
      </w:r>
      <w:proofErr w:type="gramStart"/>
      <w:r>
        <w:t>Bootstrap …</w:t>
      </w:r>
      <w:proofErr w:type="gramEnd"/>
    </w:p>
  </w:comment>
  <w:comment w:id="80" w:author="User" w:date="2019-09-29T20:29:00Z" w:initials="U">
    <w:p w14:paraId="2B7EC01C" w14:textId="3ECBD45E" w:rsidR="0042478D" w:rsidRDefault="0042478D">
      <w:pPr>
        <w:pStyle w:val="Jegyzetszveg"/>
      </w:pPr>
      <w:r>
        <w:rPr>
          <w:rStyle w:val="Jegyzethivatkozs"/>
        </w:rPr>
        <w:annotationRef/>
      </w:r>
      <w:r>
        <w:t xml:space="preserve">A </w:t>
      </w:r>
      <w:proofErr w:type="gramStart"/>
      <w:r>
        <w:t>xUnit …</w:t>
      </w:r>
      <w:proofErr w:type="gramEnd"/>
    </w:p>
  </w:comment>
  <w:comment w:id="81" w:author="User" w:date="2019-09-29T20:30:00Z" w:initials="U">
    <w:p w14:paraId="2C9EF27E" w14:textId="368BC1B3" w:rsidR="0042478D" w:rsidRDefault="0042478D">
      <w:pPr>
        <w:pStyle w:val="Jegyzetszveg"/>
      </w:pPr>
      <w:r>
        <w:rPr>
          <w:rStyle w:val="Jegyzethivatkozs"/>
        </w:rPr>
        <w:annotationRef/>
      </w:r>
      <w:r>
        <w:t xml:space="preserve">… függvények, melyek </w:t>
      </w:r>
      <w:proofErr w:type="gramStart"/>
      <w:r>
        <w:t>fact …</w:t>
      </w:r>
      <w:proofErr w:type="gramEnd"/>
    </w:p>
  </w:comment>
  <w:comment w:id="82" w:author="User" w:date="2019-09-29T20:31:00Z" w:initials="U">
    <w:p w14:paraId="59AE955E" w14:textId="6F4CABC4" w:rsidR="0042478D" w:rsidRDefault="0042478D">
      <w:pPr>
        <w:pStyle w:val="Jegyzetszveg"/>
      </w:pPr>
      <w:r>
        <w:rPr>
          <w:rStyle w:val="Jegyzethivatkozs"/>
        </w:rPr>
        <w:annotationRef/>
      </w:r>
      <w:proofErr w:type="gramStart"/>
      <w:r>
        <w:t>ide</w:t>
      </w:r>
      <w:proofErr w:type="gramEnd"/>
      <w:r>
        <w:t xml:space="preserve"> szerintem kell vessző</w:t>
      </w:r>
    </w:p>
  </w:comment>
  <w:comment w:id="83" w:author="Balazs" w:date="2019-10-12T23:11:00Z" w:initials="B">
    <w:p w14:paraId="05C0FF2C" w14:textId="77777777" w:rsidR="0042478D" w:rsidRDefault="0042478D"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w:t>
      </w:r>
      <w:proofErr w:type="gramStart"/>
      <w:r w:rsidRPr="00230EF5">
        <w:t xml:space="preserve">Server </w:t>
      </w:r>
      <w:r>
        <w:t>relációs</w:t>
      </w:r>
      <w:proofErr w:type="gramEnd"/>
      <w:r>
        <w:t xml:space="preserve"> adatbázist választottam és a sémát az EF Core Code First megoldásával készítettem el.</w:t>
      </w:r>
    </w:p>
    <w:p w14:paraId="5809F62D" w14:textId="77777777" w:rsidR="0042478D" w:rsidRDefault="0042478D"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42478D" w:rsidRDefault="0042478D"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w:t>
      </w:r>
      <w:proofErr w:type="gramStart"/>
      <w:r>
        <w:t>.NET</w:t>
      </w:r>
      <w:proofErr w:type="gramEnd"/>
      <w:r>
        <w:t xml:space="preserve"> Razor technológiával készült, ahol a felületek .cshtml fájlokból állnak, a másikban pedig Angular kliensoldali könyvtárat használtam a nézetek kialakítására.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420EBE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7D670" w14:textId="77777777" w:rsidR="003D1DF0" w:rsidRDefault="003D1DF0">
      <w:r>
        <w:separator/>
      </w:r>
    </w:p>
  </w:endnote>
  <w:endnote w:type="continuationSeparator" w:id="0">
    <w:p w14:paraId="18E67FCD" w14:textId="77777777" w:rsidR="003D1DF0" w:rsidRDefault="003D1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42478D" w:rsidRDefault="0042478D">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4B0A3E87" w:rsidR="0042478D" w:rsidRDefault="0042478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4F74AF">
      <w:rPr>
        <w:rStyle w:val="Oldalszm"/>
        <w:noProof/>
      </w:rPr>
      <w:t>45</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5C6BE0" w14:textId="77777777" w:rsidR="003D1DF0" w:rsidRDefault="003D1DF0">
      <w:r>
        <w:separator/>
      </w:r>
    </w:p>
  </w:footnote>
  <w:footnote w:type="continuationSeparator" w:id="0">
    <w:p w14:paraId="0A99E638" w14:textId="77777777" w:rsidR="003D1DF0" w:rsidRDefault="003D1DF0">
      <w:r>
        <w:continuationSeparator/>
      </w:r>
    </w:p>
  </w:footnote>
  <w:footnote w:id="1">
    <w:p w14:paraId="61440C02" w14:textId="6432428C" w:rsidR="0042478D" w:rsidRDefault="0042478D">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42478D" w:rsidRDefault="0042478D"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42478D" w:rsidRDefault="0042478D">
      <w:pPr>
        <w:pStyle w:val="Lbjegyzetszveg"/>
      </w:pPr>
      <w:r>
        <w:rPr>
          <w:rStyle w:val="Lbjegyzet-hivatkozs"/>
        </w:rPr>
        <w:footnoteRef/>
      </w:r>
      <w:r>
        <w:t xml:space="preserve"> Szabványosított programozási nyelv meghatározás.</w:t>
      </w:r>
    </w:p>
  </w:footnote>
  <w:footnote w:id="4">
    <w:p w14:paraId="2FE5D20E" w14:textId="3FA57DDE" w:rsidR="0042478D" w:rsidRDefault="0042478D"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42478D" w:rsidRDefault="0042478D"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42478D" w:rsidRDefault="0042478D" w:rsidP="00370411">
      <w:pPr>
        <w:pStyle w:val="Lbjegyzetszveg"/>
      </w:pPr>
      <w:r>
        <w:rPr>
          <w:rStyle w:val="Lbjegyzet-hivatkozs"/>
        </w:rPr>
        <w:footnoteRef/>
      </w:r>
      <w:r>
        <w:t xml:space="preserve"> Karakter sorozatok, keresési minták meghatározására.</w:t>
      </w:r>
    </w:p>
  </w:footnote>
  <w:footnote w:id="7">
    <w:p w14:paraId="5449D054" w14:textId="130A81BA" w:rsidR="0042478D" w:rsidRDefault="0042478D" w:rsidP="00370411">
      <w:pPr>
        <w:pStyle w:val="Lbjegyzetszveg"/>
      </w:pPr>
      <w:r>
        <w:rPr>
          <w:rStyle w:val="Lbjegyzet-hivatkozs"/>
        </w:rPr>
        <w:footnoteRef/>
      </w:r>
      <w:r>
        <w:t xml:space="preserve"> Document Object Model, elemek fa struktúrában való kezelése.</w:t>
      </w:r>
    </w:p>
  </w:footnote>
  <w:footnote w:id="8">
    <w:p w14:paraId="2ECA0C1F" w14:textId="0FECD227" w:rsidR="0042478D" w:rsidRDefault="0042478D">
      <w:pPr>
        <w:pStyle w:val="Lbjegyzetszveg"/>
      </w:pPr>
      <w:r>
        <w:rPr>
          <w:rStyle w:val="Lbjegyzet-hivatkozs"/>
        </w:rPr>
        <w:footnoteRef/>
      </w:r>
      <w:r>
        <w:t xml:space="preserve"> Adat transzformációt végző eszköz a HTML sablonban</w:t>
      </w:r>
    </w:p>
  </w:footnote>
  <w:footnote w:id="9">
    <w:p w14:paraId="183FC06E" w14:textId="77777777" w:rsidR="0042478D" w:rsidRDefault="0042478D">
      <w:pPr>
        <w:pStyle w:val="Lbjegyzetszveg"/>
      </w:pPr>
      <w:r>
        <w:rPr>
          <w:rStyle w:val="Lbjegyzet-hivatkozs"/>
        </w:rPr>
        <w:footnoteRef/>
      </w:r>
      <w:r>
        <w:t xml:space="preserve"> Csomagkezelő rendszer JavaScript programozáshoz.</w:t>
      </w:r>
    </w:p>
  </w:footnote>
  <w:footnote w:id="10">
    <w:p w14:paraId="60C5F428" w14:textId="77777777" w:rsidR="0042478D" w:rsidRDefault="0042478D" w:rsidP="00370411">
      <w:pPr>
        <w:pStyle w:val="Lbjegyzetszveg"/>
      </w:pPr>
      <w:r>
        <w:rPr>
          <w:rStyle w:val="Lbjegyzet-hivatkozs"/>
        </w:rPr>
        <w:footnoteRef/>
      </w:r>
      <w:r>
        <w:t xml:space="preserve"> Ez egy csomagkezelő </w:t>
      </w:r>
      <w:proofErr w:type="gramStart"/>
      <w:r>
        <w:t>rendszer .NET-es</w:t>
      </w:r>
      <w:proofErr w:type="gramEnd"/>
      <w:r>
        <w:t xml:space="preserve"> projektek számára.</w:t>
      </w:r>
    </w:p>
  </w:footnote>
  <w:footnote w:id="11">
    <w:p w14:paraId="25348537" w14:textId="77777777" w:rsidR="0042478D" w:rsidRDefault="0042478D">
      <w:pPr>
        <w:pStyle w:val="Lbjegyzetszveg"/>
      </w:pPr>
      <w:r>
        <w:rPr>
          <w:rStyle w:val="Lbjegyzet-hivatkozs"/>
        </w:rPr>
        <w:footnoteRef/>
      </w:r>
      <w:r>
        <w:t xml:space="preserve"> JavaScript Object Notation,</w:t>
      </w:r>
      <w:r w:rsidRPr="00382803">
        <w:t xml:space="preserve"> egy </w:t>
      </w:r>
      <w:proofErr w:type="gramStart"/>
      <w:r w:rsidRPr="00382803">
        <w:t>kis méretű</w:t>
      </w:r>
      <w:proofErr w:type="gramEnd"/>
      <w:r w:rsidRPr="00382803">
        <w:t>, szöveg alapú szabvány adatcserére</w:t>
      </w:r>
    </w:p>
  </w:footnote>
  <w:footnote w:id="12">
    <w:p w14:paraId="6AE74AEC" w14:textId="77777777" w:rsidR="0042478D" w:rsidRDefault="0042478D">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42478D" w:rsidRDefault="0042478D">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42478D" w:rsidRDefault="0042478D">
      <w:pPr>
        <w:pStyle w:val="Lbjegyzetszveg"/>
      </w:pPr>
      <w:r>
        <w:rPr>
          <w:rStyle w:val="Lbjegyzet-hivatkozs"/>
        </w:rPr>
        <w:footnoteRef/>
      </w:r>
      <w:r>
        <w:t xml:space="preserve"> Mozaik szó a létrehozás, lekérdezés, módosítás, törlés. (Create, Read, Update, Delete)</w:t>
      </w:r>
    </w:p>
  </w:footnote>
  <w:footnote w:id="15">
    <w:p w14:paraId="0D20C12D" w14:textId="77777777" w:rsidR="0042478D" w:rsidRDefault="0042478D" w:rsidP="007100EE">
      <w:pPr>
        <w:pStyle w:val="Lbjegyzetszveg"/>
      </w:pPr>
      <w:r>
        <w:rPr>
          <w:rStyle w:val="Lbjegyzet-hivatkozs"/>
        </w:rPr>
        <w:footnoteRef/>
      </w:r>
      <w:r>
        <w:t xml:space="preserve"> Kiegészítő metódus leszármazás nélkül.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42478D" w:rsidRDefault="0042478D"/>
  <w:p w14:paraId="24648B53" w14:textId="77777777" w:rsidR="0042478D" w:rsidRDefault="0042478D"/>
  <w:p w14:paraId="4041B1EA" w14:textId="77777777" w:rsidR="0042478D" w:rsidRDefault="0042478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7174E3A2"/>
    <w:lvl w:ilvl="0">
      <w:start w:val="1"/>
      <w:numFmt w:val="decimal"/>
      <w:pStyle w:val="Cmsor1"/>
      <w:lvlText w:val="%1."/>
      <w:lvlJc w:val="left"/>
      <w:pPr>
        <w:ind w:left="360" w:hanging="36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6" w:nlCheck="1" w:checkStyle="0"/>
  <w:activeWritingStyle w:appName="MSWord" w:lang="hu-HU" w:vendorID="64" w:dllVersion="0" w:nlCheck="1" w:checkStyle="0"/>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92F"/>
    <w:rsid w:val="00011B86"/>
    <w:rsid w:val="00013FB9"/>
    <w:rsid w:val="00014A6D"/>
    <w:rsid w:val="000273E0"/>
    <w:rsid w:val="000304AB"/>
    <w:rsid w:val="00035313"/>
    <w:rsid w:val="00050EA3"/>
    <w:rsid w:val="00051B82"/>
    <w:rsid w:val="00052BF0"/>
    <w:rsid w:val="00062720"/>
    <w:rsid w:val="000650E6"/>
    <w:rsid w:val="00067008"/>
    <w:rsid w:val="00067277"/>
    <w:rsid w:val="00070AC6"/>
    <w:rsid w:val="00073221"/>
    <w:rsid w:val="00075B31"/>
    <w:rsid w:val="000768EC"/>
    <w:rsid w:val="00085A1C"/>
    <w:rsid w:val="00093E0D"/>
    <w:rsid w:val="000A2C42"/>
    <w:rsid w:val="000A7358"/>
    <w:rsid w:val="000A7483"/>
    <w:rsid w:val="000B53E0"/>
    <w:rsid w:val="000B59DB"/>
    <w:rsid w:val="000B6B66"/>
    <w:rsid w:val="000B7270"/>
    <w:rsid w:val="000D4F4C"/>
    <w:rsid w:val="000D7EEF"/>
    <w:rsid w:val="000E3675"/>
    <w:rsid w:val="000F1057"/>
    <w:rsid w:val="0010195B"/>
    <w:rsid w:val="0011200A"/>
    <w:rsid w:val="00131326"/>
    <w:rsid w:val="001324F8"/>
    <w:rsid w:val="0014338D"/>
    <w:rsid w:val="0015069F"/>
    <w:rsid w:val="00157AA2"/>
    <w:rsid w:val="00171054"/>
    <w:rsid w:val="00172AB0"/>
    <w:rsid w:val="001756F5"/>
    <w:rsid w:val="0018302E"/>
    <w:rsid w:val="0018589E"/>
    <w:rsid w:val="001900F6"/>
    <w:rsid w:val="00190CAD"/>
    <w:rsid w:val="00191164"/>
    <w:rsid w:val="001A57BC"/>
    <w:rsid w:val="001B6DA0"/>
    <w:rsid w:val="001C00F8"/>
    <w:rsid w:val="001C1392"/>
    <w:rsid w:val="001E5F99"/>
    <w:rsid w:val="001F4B2A"/>
    <w:rsid w:val="002102C3"/>
    <w:rsid w:val="002148BD"/>
    <w:rsid w:val="00215888"/>
    <w:rsid w:val="00225F65"/>
    <w:rsid w:val="00227347"/>
    <w:rsid w:val="00227DD9"/>
    <w:rsid w:val="00230EF5"/>
    <w:rsid w:val="00233E3C"/>
    <w:rsid w:val="00242C04"/>
    <w:rsid w:val="00247AB2"/>
    <w:rsid w:val="00253F89"/>
    <w:rsid w:val="00263CB3"/>
    <w:rsid w:val="00267677"/>
    <w:rsid w:val="00272987"/>
    <w:rsid w:val="00277E2D"/>
    <w:rsid w:val="002841F9"/>
    <w:rsid w:val="002931BC"/>
    <w:rsid w:val="00297B7B"/>
    <w:rsid w:val="002B33D9"/>
    <w:rsid w:val="002D02EC"/>
    <w:rsid w:val="002D0621"/>
    <w:rsid w:val="002D4D4D"/>
    <w:rsid w:val="002D7DA9"/>
    <w:rsid w:val="002E1D2A"/>
    <w:rsid w:val="003017DB"/>
    <w:rsid w:val="00302BB3"/>
    <w:rsid w:val="00307251"/>
    <w:rsid w:val="00312D03"/>
    <w:rsid w:val="00313013"/>
    <w:rsid w:val="00314753"/>
    <w:rsid w:val="003168FE"/>
    <w:rsid w:val="003221C5"/>
    <w:rsid w:val="003317B5"/>
    <w:rsid w:val="0033383A"/>
    <w:rsid w:val="0033494F"/>
    <w:rsid w:val="0033735C"/>
    <w:rsid w:val="003456E7"/>
    <w:rsid w:val="00350AEC"/>
    <w:rsid w:val="00351018"/>
    <w:rsid w:val="003607E0"/>
    <w:rsid w:val="003674F9"/>
    <w:rsid w:val="00370098"/>
    <w:rsid w:val="00370411"/>
    <w:rsid w:val="0037381F"/>
    <w:rsid w:val="00377712"/>
    <w:rsid w:val="00382803"/>
    <w:rsid w:val="0038696B"/>
    <w:rsid w:val="00387DC8"/>
    <w:rsid w:val="00391060"/>
    <w:rsid w:val="00391576"/>
    <w:rsid w:val="003A29FA"/>
    <w:rsid w:val="003A4CDB"/>
    <w:rsid w:val="003A774A"/>
    <w:rsid w:val="003B26AE"/>
    <w:rsid w:val="003B6CFE"/>
    <w:rsid w:val="003B7CDB"/>
    <w:rsid w:val="003D00BE"/>
    <w:rsid w:val="003D1DF0"/>
    <w:rsid w:val="003D622B"/>
    <w:rsid w:val="003E12CC"/>
    <w:rsid w:val="003E33A0"/>
    <w:rsid w:val="003E4D87"/>
    <w:rsid w:val="003E70B1"/>
    <w:rsid w:val="003F4F39"/>
    <w:rsid w:val="003F5425"/>
    <w:rsid w:val="00410924"/>
    <w:rsid w:val="00412EFE"/>
    <w:rsid w:val="00422B31"/>
    <w:rsid w:val="0042478D"/>
    <w:rsid w:val="0043211A"/>
    <w:rsid w:val="00434C49"/>
    <w:rsid w:val="0044061D"/>
    <w:rsid w:val="004429B5"/>
    <w:rsid w:val="00443413"/>
    <w:rsid w:val="004567D9"/>
    <w:rsid w:val="00457CD4"/>
    <w:rsid w:val="0047067A"/>
    <w:rsid w:val="00471BF1"/>
    <w:rsid w:val="0048395A"/>
    <w:rsid w:val="004851C7"/>
    <w:rsid w:val="00485358"/>
    <w:rsid w:val="004861D4"/>
    <w:rsid w:val="00492EC4"/>
    <w:rsid w:val="00493F9A"/>
    <w:rsid w:val="004950F4"/>
    <w:rsid w:val="004A0D7A"/>
    <w:rsid w:val="004A212E"/>
    <w:rsid w:val="004A5B87"/>
    <w:rsid w:val="004B18DD"/>
    <w:rsid w:val="004B31B8"/>
    <w:rsid w:val="004C2093"/>
    <w:rsid w:val="004C62B0"/>
    <w:rsid w:val="004C6F97"/>
    <w:rsid w:val="004D0117"/>
    <w:rsid w:val="004E0ED7"/>
    <w:rsid w:val="004F6224"/>
    <w:rsid w:val="004F66BE"/>
    <w:rsid w:val="004F74AF"/>
    <w:rsid w:val="00500B52"/>
    <w:rsid w:val="00502A30"/>
    <w:rsid w:val="00510230"/>
    <w:rsid w:val="005143C6"/>
    <w:rsid w:val="00545B01"/>
    <w:rsid w:val="00546D13"/>
    <w:rsid w:val="00551438"/>
    <w:rsid w:val="005524FC"/>
    <w:rsid w:val="00553491"/>
    <w:rsid w:val="00554208"/>
    <w:rsid w:val="0056065E"/>
    <w:rsid w:val="00561225"/>
    <w:rsid w:val="00567C89"/>
    <w:rsid w:val="00574DBA"/>
    <w:rsid w:val="00576495"/>
    <w:rsid w:val="00586D2A"/>
    <w:rsid w:val="00586FBD"/>
    <w:rsid w:val="005903EB"/>
    <w:rsid w:val="00592B04"/>
    <w:rsid w:val="00596CB8"/>
    <w:rsid w:val="00596EFE"/>
    <w:rsid w:val="005A1A4F"/>
    <w:rsid w:val="005A4514"/>
    <w:rsid w:val="005D3443"/>
    <w:rsid w:val="005E01E0"/>
    <w:rsid w:val="005F66CA"/>
    <w:rsid w:val="006043C2"/>
    <w:rsid w:val="00617F2C"/>
    <w:rsid w:val="0062185B"/>
    <w:rsid w:val="006243A5"/>
    <w:rsid w:val="0063585C"/>
    <w:rsid w:val="00641018"/>
    <w:rsid w:val="00645F8B"/>
    <w:rsid w:val="006504F5"/>
    <w:rsid w:val="00650C7C"/>
    <w:rsid w:val="00651AA4"/>
    <w:rsid w:val="00660B32"/>
    <w:rsid w:val="006736E2"/>
    <w:rsid w:val="00675281"/>
    <w:rsid w:val="006752E0"/>
    <w:rsid w:val="00681E99"/>
    <w:rsid w:val="0068203E"/>
    <w:rsid w:val="00692605"/>
    <w:rsid w:val="006A1B7F"/>
    <w:rsid w:val="006B18D7"/>
    <w:rsid w:val="006C5CF5"/>
    <w:rsid w:val="006D338C"/>
    <w:rsid w:val="006E142C"/>
    <w:rsid w:val="006E6DE0"/>
    <w:rsid w:val="006E7256"/>
    <w:rsid w:val="006F27D4"/>
    <w:rsid w:val="006F512E"/>
    <w:rsid w:val="00700E3A"/>
    <w:rsid w:val="00702D41"/>
    <w:rsid w:val="007100EE"/>
    <w:rsid w:val="007161A8"/>
    <w:rsid w:val="00722659"/>
    <w:rsid w:val="00724988"/>
    <w:rsid w:val="00725ED7"/>
    <w:rsid w:val="00730B3C"/>
    <w:rsid w:val="00732D68"/>
    <w:rsid w:val="00737444"/>
    <w:rsid w:val="00740C0E"/>
    <w:rsid w:val="00745AA9"/>
    <w:rsid w:val="0074704D"/>
    <w:rsid w:val="00747D8A"/>
    <w:rsid w:val="00752D70"/>
    <w:rsid w:val="0075684A"/>
    <w:rsid w:val="00760158"/>
    <w:rsid w:val="00760DAC"/>
    <w:rsid w:val="007817FA"/>
    <w:rsid w:val="007830E5"/>
    <w:rsid w:val="007A2ACB"/>
    <w:rsid w:val="007B4FCE"/>
    <w:rsid w:val="007C1BEA"/>
    <w:rsid w:val="007C6024"/>
    <w:rsid w:val="007D1FC6"/>
    <w:rsid w:val="007E34ED"/>
    <w:rsid w:val="008043D2"/>
    <w:rsid w:val="00812D56"/>
    <w:rsid w:val="00813356"/>
    <w:rsid w:val="00816BCB"/>
    <w:rsid w:val="008177BA"/>
    <w:rsid w:val="00820D61"/>
    <w:rsid w:val="00824AD5"/>
    <w:rsid w:val="00832B0C"/>
    <w:rsid w:val="0085155F"/>
    <w:rsid w:val="0085482B"/>
    <w:rsid w:val="00854BDC"/>
    <w:rsid w:val="0086600F"/>
    <w:rsid w:val="00872C0E"/>
    <w:rsid w:val="00880E89"/>
    <w:rsid w:val="00884BA8"/>
    <w:rsid w:val="008870F6"/>
    <w:rsid w:val="00893F80"/>
    <w:rsid w:val="008A4745"/>
    <w:rsid w:val="008B1D66"/>
    <w:rsid w:val="008B2F95"/>
    <w:rsid w:val="008B7096"/>
    <w:rsid w:val="008C5124"/>
    <w:rsid w:val="008D039C"/>
    <w:rsid w:val="008E302A"/>
    <w:rsid w:val="008E6412"/>
    <w:rsid w:val="008E7228"/>
    <w:rsid w:val="008E76E4"/>
    <w:rsid w:val="008F2746"/>
    <w:rsid w:val="008F363D"/>
    <w:rsid w:val="008F40B5"/>
    <w:rsid w:val="008F54F8"/>
    <w:rsid w:val="00901A48"/>
    <w:rsid w:val="00905159"/>
    <w:rsid w:val="0090541F"/>
    <w:rsid w:val="00913580"/>
    <w:rsid w:val="00916B81"/>
    <w:rsid w:val="00921E3E"/>
    <w:rsid w:val="009231A1"/>
    <w:rsid w:val="00925538"/>
    <w:rsid w:val="009323A5"/>
    <w:rsid w:val="00936A35"/>
    <w:rsid w:val="00940CB1"/>
    <w:rsid w:val="00951477"/>
    <w:rsid w:val="009604AB"/>
    <w:rsid w:val="009669A3"/>
    <w:rsid w:val="0097154C"/>
    <w:rsid w:val="0097267B"/>
    <w:rsid w:val="0098532E"/>
    <w:rsid w:val="00990F3C"/>
    <w:rsid w:val="0099176D"/>
    <w:rsid w:val="00997E11"/>
    <w:rsid w:val="009A7C25"/>
    <w:rsid w:val="009B1AB8"/>
    <w:rsid w:val="009B7BF8"/>
    <w:rsid w:val="009C1AD9"/>
    <w:rsid w:val="009C1C93"/>
    <w:rsid w:val="009C7370"/>
    <w:rsid w:val="009D5BB2"/>
    <w:rsid w:val="009E005E"/>
    <w:rsid w:val="009E697B"/>
    <w:rsid w:val="009F5A95"/>
    <w:rsid w:val="009F5ED5"/>
    <w:rsid w:val="00A027B3"/>
    <w:rsid w:val="00A17C0F"/>
    <w:rsid w:val="00A21027"/>
    <w:rsid w:val="00A238BB"/>
    <w:rsid w:val="00A27996"/>
    <w:rsid w:val="00A325DB"/>
    <w:rsid w:val="00A34DC4"/>
    <w:rsid w:val="00A63C78"/>
    <w:rsid w:val="00A6742D"/>
    <w:rsid w:val="00A71FFF"/>
    <w:rsid w:val="00A752DD"/>
    <w:rsid w:val="00A7688D"/>
    <w:rsid w:val="00A80C37"/>
    <w:rsid w:val="00A811F1"/>
    <w:rsid w:val="00A94FEA"/>
    <w:rsid w:val="00AA09E5"/>
    <w:rsid w:val="00AA68FC"/>
    <w:rsid w:val="00AA7450"/>
    <w:rsid w:val="00AB511F"/>
    <w:rsid w:val="00AE05C4"/>
    <w:rsid w:val="00AE7CCC"/>
    <w:rsid w:val="00AF3FB1"/>
    <w:rsid w:val="00AF463E"/>
    <w:rsid w:val="00AF4910"/>
    <w:rsid w:val="00AF5FDA"/>
    <w:rsid w:val="00B04A6A"/>
    <w:rsid w:val="00B13FD0"/>
    <w:rsid w:val="00B172C3"/>
    <w:rsid w:val="00B21CA1"/>
    <w:rsid w:val="00B31764"/>
    <w:rsid w:val="00B32B4D"/>
    <w:rsid w:val="00B36E06"/>
    <w:rsid w:val="00B4104A"/>
    <w:rsid w:val="00B432CB"/>
    <w:rsid w:val="00B471B7"/>
    <w:rsid w:val="00B50CAA"/>
    <w:rsid w:val="00B56A73"/>
    <w:rsid w:val="00B57A78"/>
    <w:rsid w:val="00B73723"/>
    <w:rsid w:val="00B76C3F"/>
    <w:rsid w:val="00B76E9A"/>
    <w:rsid w:val="00B76EF0"/>
    <w:rsid w:val="00B81CAE"/>
    <w:rsid w:val="00B96880"/>
    <w:rsid w:val="00BA578D"/>
    <w:rsid w:val="00BB2B42"/>
    <w:rsid w:val="00BC35F5"/>
    <w:rsid w:val="00BD4F0B"/>
    <w:rsid w:val="00BE1960"/>
    <w:rsid w:val="00BE701E"/>
    <w:rsid w:val="00BE75AA"/>
    <w:rsid w:val="00C00556"/>
    <w:rsid w:val="00C00B3C"/>
    <w:rsid w:val="00C26706"/>
    <w:rsid w:val="00C2686E"/>
    <w:rsid w:val="00C31260"/>
    <w:rsid w:val="00C53F92"/>
    <w:rsid w:val="00C64A26"/>
    <w:rsid w:val="00C66D71"/>
    <w:rsid w:val="00C73DEE"/>
    <w:rsid w:val="00C74660"/>
    <w:rsid w:val="00C81F56"/>
    <w:rsid w:val="00C85FE7"/>
    <w:rsid w:val="00C8735B"/>
    <w:rsid w:val="00C932EA"/>
    <w:rsid w:val="00C94621"/>
    <w:rsid w:val="00C94815"/>
    <w:rsid w:val="00CE0C0C"/>
    <w:rsid w:val="00CE1551"/>
    <w:rsid w:val="00CE2AB1"/>
    <w:rsid w:val="00CE5E46"/>
    <w:rsid w:val="00CF6717"/>
    <w:rsid w:val="00D03756"/>
    <w:rsid w:val="00D04A22"/>
    <w:rsid w:val="00D05C30"/>
    <w:rsid w:val="00D07335"/>
    <w:rsid w:val="00D1632F"/>
    <w:rsid w:val="00D16F51"/>
    <w:rsid w:val="00D202D9"/>
    <w:rsid w:val="00D21886"/>
    <w:rsid w:val="00D23BFC"/>
    <w:rsid w:val="00D355E2"/>
    <w:rsid w:val="00D429F2"/>
    <w:rsid w:val="00D5227F"/>
    <w:rsid w:val="00D52374"/>
    <w:rsid w:val="00D53F5A"/>
    <w:rsid w:val="00D56762"/>
    <w:rsid w:val="00D672E4"/>
    <w:rsid w:val="00D73E6E"/>
    <w:rsid w:val="00D74C96"/>
    <w:rsid w:val="00D81927"/>
    <w:rsid w:val="00D83E6E"/>
    <w:rsid w:val="00D907ED"/>
    <w:rsid w:val="00D91182"/>
    <w:rsid w:val="00D92512"/>
    <w:rsid w:val="00D93B8C"/>
    <w:rsid w:val="00D95E2C"/>
    <w:rsid w:val="00D976D8"/>
    <w:rsid w:val="00DA372C"/>
    <w:rsid w:val="00DC0CF5"/>
    <w:rsid w:val="00DC14F9"/>
    <w:rsid w:val="00DC1CF9"/>
    <w:rsid w:val="00DC56B3"/>
    <w:rsid w:val="00DD3506"/>
    <w:rsid w:val="00DD6A58"/>
    <w:rsid w:val="00DD6D21"/>
    <w:rsid w:val="00DD7CE2"/>
    <w:rsid w:val="00DE3736"/>
    <w:rsid w:val="00DF279C"/>
    <w:rsid w:val="00DF4D43"/>
    <w:rsid w:val="00E00B48"/>
    <w:rsid w:val="00E0210C"/>
    <w:rsid w:val="00E07EE4"/>
    <w:rsid w:val="00E24DA3"/>
    <w:rsid w:val="00E27D14"/>
    <w:rsid w:val="00E3216B"/>
    <w:rsid w:val="00E33A65"/>
    <w:rsid w:val="00E33AB3"/>
    <w:rsid w:val="00E33F1A"/>
    <w:rsid w:val="00E40E9E"/>
    <w:rsid w:val="00E4129C"/>
    <w:rsid w:val="00E42F0D"/>
    <w:rsid w:val="00E44D76"/>
    <w:rsid w:val="00E617AD"/>
    <w:rsid w:val="00E7769E"/>
    <w:rsid w:val="00E80F53"/>
    <w:rsid w:val="00E8385C"/>
    <w:rsid w:val="00E84092"/>
    <w:rsid w:val="00E86A0C"/>
    <w:rsid w:val="00E87DA7"/>
    <w:rsid w:val="00EB3FD4"/>
    <w:rsid w:val="00EC7777"/>
    <w:rsid w:val="00ED3077"/>
    <w:rsid w:val="00ED7053"/>
    <w:rsid w:val="00EE1A1F"/>
    <w:rsid w:val="00EE2264"/>
    <w:rsid w:val="00EF0004"/>
    <w:rsid w:val="00EF6A8E"/>
    <w:rsid w:val="00EF730D"/>
    <w:rsid w:val="00F050F9"/>
    <w:rsid w:val="00F076A6"/>
    <w:rsid w:val="00F13CEE"/>
    <w:rsid w:val="00F2564B"/>
    <w:rsid w:val="00F368B0"/>
    <w:rsid w:val="00F37899"/>
    <w:rsid w:val="00F401A5"/>
    <w:rsid w:val="00F40221"/>
    <w:rsid w:val="00F51066"/>
    <w:rsid w:val="00F55F3D"/>
    <w:rsid w:val="00F66A91"/>
    <w:rsid w:val="00F768C6"/>
    <w:rsid w:val="00F93CEB"/>
    <w:rsid w:val="00FA3351"/>
    <w:rsid w:val="00FB458A"/>
    <w:rsid w:val="00FC0351"/>
    <w:rsid w:val="00FC3D8F"/>
    <w:rsid w:val="00FD558E"/>
    <w:rsid w:val="00FE6C01"/>
    <w:rsid w:val="00FF187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8B1D66"/>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C2093"/>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370411"/>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C2093"/>
    <w:rPr>
      <w:rFonts w:ascii="Consolas" w:hAnsi="Consolas"/>
      <w:szCs w:val="24"/>
      <w:shd w:val="pct5" w:color="auto" w:fil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microsoft.com/office/2011/relationships/people" Target="peop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15</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16</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13</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14</b:RefOrder>
  </b:Source>
</b:Sources>
</file>

<file path=customXml/itemProps1.xml><?xml version="1.0" encoding="utf-8"?>
<ds:datastoreItem xmlns:ds="http://schemas.openxmlformats.org/officeDocument/2006/customXml" ds:itemID="{F4AEB55A-4F53-423D-A873-D8EA2689A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1678</TotalTime>
  <Pages>45</Pages>
  <Words>6943</Words>
  <Characters>47911</Characters>
  <Application>Microsoft Office Word</Application>
  <DocSecurity>0</DocSecurity>
  <Lines>399</Lines>
  <Paragraphs>109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54745</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240</cp:revision>
  <cp:lastPrinted>2019-09-30T12:34:00Z</cp:lastPrinted>
  <dcterms:created xsi:type="dcterms:W3CDTF">2019-09-29T16:16:00Z</dcterms:created>
  <dcterms:modified xsi:type="dcterms:W3CDTF">2019-11-05T13:56:00Z</dcterms:modified>
</cp:coreProperties>
</file>