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77777777" w:rsidR="004851C7" w:rsidRDefault="00FB348F" w:rsidP="00D429F2">
      <w:pPr>
        <w:pStyle w:val="Cmlapkarstanszk"/>
      </w:pPr>
      <w:r>
        <w:fldChar w:fldCharType="begin"/>
      </w:r>
      <w:r>
        <w:instrText xml:space="preserve"> DOCPROPERTY  Company  \* MERGEFORMAT </w:instrText>
      </w:r>
      <w:r>
        <w:fldChar w:fldCharType="separate"/>
      </w:r>
      <w:r w:rsidR="00075B31">
        <w:t>Automatizálási és Alkalmazott Informatikai Tanszék</w:t>
      </w:r>
      <w:r>
        <w:fldChar w:fldCharType="end"/>
      </w:r>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2478D" w:rsidRDefault="0042478D" w:rsidP="00171054">
                            <w:pPr>
                              <w:keepLines/>
                              <w:spacing w:after="0"/>
                              <w:ind w:firstLine="0"/>
                              <w:jc w:val="center"/>
                              <w:rPr>
                                <w:smallCaps/>
                              </w:rPr>
                            </w:pPr>
                            <w:r>
                              <w:rPr>
                                <w:smallCaps/>
                              </w:rPr>
                              <w:t>Konzulens</w:t>
                            </w:r>
                          </w:p>
                          <w:p w14:paraId="4F441DCE" w14:textId="77777777" w:rsidR="0042478D" w:rsidRDefault="0042478D" w:rsidP="009C1C93">
                            <w:pPr>
                              <w:spacing w:after="0"/>
                              <w:ind w:firstLine="0"/>
                              <w:jc w:val="center"/>
                              <w:rPr>
                                <w:noProof/>
                                <w:sz w:val="40"/>
                              </w:rPr>
                            </w:pPr>
                            <w:r w:rsidRPr="00D05C30">
                              <w:rPr>
                                <w:noProof/>
                                <w:sz w:val="40"/>
                              </w:rPr>
                              <w:t xml:space="preserve">Benedek Zoltán </w:t>
                            </w:r>
                          </w:p>
                          <w:p w14:paraId="03383FF5" w14:textId="41C4FE02" w:rsidR="0042478D" w:rsidRDefault="0042478D" w:rsidP="009C1C93">
                            <w:pPr>
                              <w:spacing w:after="0"/>
                              <w:ind w:firstLine="0"/>
                              <w:jc w:val="center"/>
                            </w:pPr>
                            <w:r>
                              <w:t xml:space="preserve">BUDAPEST, </w:t>
                            </w:r>
                            <w:r>
                              <w:fldChar w:fldCharType="begin"/>
                            </w:r>
                            <w:r>
                              <w:instrText xml:space="preserve"> DATE \@ "yyyy" \* MERGEFORMAT </w:instrText>
                            </w:r>
                            <w:r>
                              <w:fldChar w:fldCharType="separate"/>
                            </w:r>
                            <w:r w:rsidR="00426F3A">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2478D" w:rsidRDefault="0042478D" w:rsidP="00171054">
                      <w:pPr>
                        <w:keepLines/>
                        <w:spacing w:after="0"/>
                        <w:ind w:firstLine="0"/>
                        <w:jc w:val="center"/>
                        <w:rPr>
                          <w:smallCaps/>
                        </w:rPr>
                      </w:pPr>
                      <w:r>
                        <w:rPr>
                          <w:smallCaps/>
                        </w:rPr>
                        <w:t>Konzulens</w:t>
                      </w:r>
                    </w:p>
                    <w:p w14:paraId="4F441DCE" w14:textId="77777777" w:rsidR="0042478D" w:rsidRDefault="0042478D" w:rsidP="009C1C93">
                      <w:pPr>
                        <w:spacing w:after="0"/>
                        <w:ind w:firstLine="0"/>
                        <w:jc w:val="center"/>
                        <w:rPr>
                          <w:noProof/>
                          <w:sz w:val="40"/>
                        </w:rPr>
                      </w:pPr>
                      <w:r w:rsidRPr="00D05C30">
                        <w:rPr>
                          <w:noProof/>
                          <w:sz w:val="40"/>
                        </w:rPr>
                        <w:t xml:space="preserve">Benedek Zoltán </w:t>
                      </w:r>
                    </w:p>
                    <w:p w14:paraId="03383FF5" w14:textId="41C4FE02" w:rsidR="0042478D" w:rsidRDefault="0042478D" w:rsidP="009C1C93">
                      <w:pPr>
                        <w:spacing w:after="0"/>
                        <w:ind w:firstLine="0"/>
                        <w:jc w:val="center"/>
                      </w:pPr>
                      <w:r>
                        <w:t xml:space="preserve">BUDAPEST, </w:t>
                      </w:r>
                      <w:r>
                        <w:fldChar w:fldCharType="begin"/>
                      </w:r>
                      <w:r>
                        <w:instrText xml:space="preserve"> DATE \@ "yyyy" \* MERGEFORMAT </w:instrText>
                      </w:r>
                      <w:r>
                        <w:fldChar w:fldCharType="separate"/>
                      </w:r>
                      <w:r w:rsidR="00426F3A">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43249C53" w14:textId="160C650E" w:rsidR="008B2F95"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0666685" w:history="1">
        <w:r w:rsidR="008B2F95" w:rsidRPr="001F62E2">
          <w:rPr>
            <w:rStyle w:val="Hiperhivatkozs"/>
            <w:noProof/>
          </w:rPr>
          <w:t>Összefoglaló</w:t>
        </w:r>
        <w:r w:rsidR="008B2F95">
          <w:rPr>
            <w:noProof/>
            <w:webHidden/>
          </w:rPr>
          <w:tab/>
        </w:r>
        <w:r w:rsidR="008B2F95">
          <w:rPr>
            <w:noProof/>
            <w:webHidden/>
          </w:rPr>
          <w:fldChar w:fldCharType="begin"/>
        </w:r>
        <w:r w:rsidR="008B2F95">
          <w:rPr>
            <w:noProof/>
            <w:webHidden/>
          </w:rPr>
          <w:instrText xml:space="preserve"> PAGEREF _Toc20666685 \h </w:instrText>
        </w:r>
        <w:r w:rsidR="008B2F95">
          <w:rPr>
            <w:noProof/>
            <w:webHidden/>
          </w:rPr>
        </w:r>
        <w:r w:rsidR="008B2F95">
          <w:rPr>
            <w:noProof/>
            <w:webHidden/>
          </w:rPr>
          <w:fldChar w:fldCharType="separate"/>
        </w:r>
        <w:r w:rsidR="00BA578D">
          <w:rPr>
            <w:noProof/>
            <w:webHidden/>
          </w:rPr>
          <w:t>4</w:t>
        </w:r>
        <w:r w:rsidR="008B2F95">
          <w:rPr>
            <w:noProof/>
            <w:webHidden/>
          </w:rPr>
          <w:fldChar w:fldCharType="end"/>
        </w:r>
      </w:hyperlink>
    </w:p>
    <w:p w14:paraId="6E8DED99" w14:textId="1F967168" w:rsidR="008B2F95" w:rsidRDefault="00FB348F">
      <w:pPr>
        <w:pStyle w:val="TJ1"/>
        <w:rPr>
          <w:rFonts w:asciiTheme="minorHAnsi" w:eastAsiaTheme="minorEastAsia" w:hAnsiTheme="minorHAnsi" w:cstheme="minorBidi"/>
          <w:b w:val="0"/>
          <w:noProof/>
          <w:sz w:val="22"/>
          <w:szCs w:val="22"/>
          <w:lang w:eastAsia="hu-HU"/>
        </w:rPr>
      </w:pPr>
      <w:hyperlink w:anchor="_Toc20666686" w:history="1">
        <w:r w:rsidR="008B2F95" w:rsidRPr="001F62E2">
          <w:rPr>
            <w:rStyle w:val="Hiperhivatkozs"/>
            <w:noProof/>
          </w:rPr>
          <w:t>Abstract</w:t>
        </w:r>
        <w:r w:rsidR="008B2F95">
          <w:rPr>
            <w:noProof/>
            <w:webHidden/>
          </w:rPr>
          <w:tab/>
        </w:r>
        <w:r w:rsidR="008B2F95">
          <w:rPr>
            <w:noProof/>
            <w:webHidden/>
          </w:rPr>
          <w:fldChar w:fldCharType="begin"/>
        </w:r>
        <w:r w:rsidR="008B2F95">
          <w:rPr>
            <w:noProof/>
            <w:webHidden/>
          </w:rPr>
          <w:instrText xml:space="preserve"> PAGEREF _Toc20666686 \h </w:instrText>
        </w:r>
        <w:r w:rsidR="008B2F95">
          <w:rPr>
            <w:noProof/>
            <w:webHidden/>
          </w:rPr>
        </w:r>
        <w:r w:rsidR="008B2F95">
          <w:rPr>
            <w:noProof/>
            <w:webHidden/>
          </w:rPr>
          <w:fldChar w:fldCharType="separate"/>
        </w:r>
        <w:r w:rsidR="00BA578D">
          <w:rPr>
            <w:noProof/>
            <w:webHidden/>
          </w:rPr>
          <w:t>5</w:t>
        </w:r>
        <w:r w:rsidR="008B2F95">
          <w:rPr>
            <w:noProof/>
            <w:webHidden/>
          </w:rPr>
          <w:fldChar w:fldCharType="end"/>
        </w:r>
      </w:hyperlink>
    </w:p>
    <w:p w14:paraId="55E0F16E" w14:textId="57F22ECA" w:rsidR="008B2F95" w:rsidRDefault="00FB348F">
      <w:pPr>
        <w:pStyle w:val="TJ1"/>
        <w:rPr>
          <w:rFonts w:asciiTheme="minorHAnsi" w:eastAsiaTheme="minorEastAsia" w:hAnsiTheme="minorHAnsi" w:cstheme="minorBidi"/>
          <w:b w:val="0"/>
          <w:noProof/>
          <w:sz w:val="22"/>
          <w:szCs w:val="22"/>
          <w:lang w:eastAsia="hu-HU"/>
        </w:rPr>
      </w:pPr>
      <w:hyperlink w:anchor="_Toc20666687" w:history="1">
        <w:r w:rsidR="008B2F95" w:rsidRPr="001F62E2">
          <w:rPr>
            <w:rStyle w:val="Hiperhivatkozs"/>
            <w:noProof/>
          </w:rPr>
          <w:t>1 Bevezetés</w:t>
        </w:r>
        <w:r w:rsidR="008B2F95">
          <w:rPr>
            <w:noProof/>
            <w:webHidden/>
          </w:rPr>
          <w:tab/>
        </w:r>
        <w:r w:rsidR="008B2F95">
          <w:rPr>
            <w:noProof/>
            <w:webHidden/>
          </w:rPr>
          <w:fldChar w:fldCharType="begin"/>
        </w:r>
        <w:r w:rsidR="008B2F95">
          <w:rPr>
            <w:noProof/>
            <w:webHidden/>
          </w:rPr>
          <w:instrText xml:space="preserve"> PAGEREF _Toc20666687 \h </w:instrText>
        </w:r>
        <w:r w:rsidR="008B2F95">
          <w:rPr>
            <w:noProof/>
            <w:webHidden/>
          </w:rPr>
        </w:r>
        <w:r w:rsidR="008B2F95">
          <w:rPr>
            <w:noProof/>
            <w:webHidden/>
          </w:rPr>
          <w:fldChar w:fldCharType="separate"/>
        </w:r>
        <w:r w:rsidR="00BA578D">
          <w:rPr>
            <w:noProof/>
            <w:webHidden/>
          </w:rPr>
          <w:t>6</w:t>
        </w:r>
        <w:r w:rsidR="008B2F95">
          <w:rPr>
            <w:noProof/>
            <w:webHidden/>
          </w:rPr>
          <w:fldChar w:fldCharType="end"/>
        </w:r>
      </w:hyperlink>
    </w:p>
    <w:p w14:paraId="319AE3B3" w14:textId="0D9AC4AE" w:rsidR="008B2F95" w:rsidRDefault="00FB348F">
      <w:pPr>
        <w:pStyle w:val="TJ1"/>
        <w:rPr>
          <w:rFonts w:asciiTheme="minorHAnsi" w:eastAsiaTheme="minorEastAsia" w:hAnsiTheme="minorHAnsi" w:cstheme="minorBidi"/>
          <w:b w:val="0"/>
          <w:noProof/>
          <w:sz w:val="22"/>
          <w:szCs w:val="22"/>
          <w:lang w:eastAsia="hu-HU"/>
        </w:rPr>
      </w:pPr>
      <w:hyperlink w:anchor="_Toc20666688" w:history="1">
        <w:r w:rsidR="008B2F95" w:rsidRPr="001F62E2">
          <w:rPr>
            <w:rStyle w:val="Hiperhivatkozs"/>
            <w:noProof/>
          </w:rPr>
          <w:t>2 Technológiák bemutatása</w:t>
        </w:r>
        <w:r w:rsidR="008B2F95">
          <w:rPr>
            <w:noProof/>
            <w:webHidden/>
          </w:rPr>
          <w:tab/>
        </w:r>
        <w:r w:rsidR="008B2F95">
          <w:rPr>
            <w:noProof/>
            <w:webHidden/>
          </w:rPr>
          <w:fldChar w:fldCharType="begin"/>
        </w:r>
        <w:r w:rsidR="008B2F95">
          <w:rPr>
            <w:noProof/>
            <w:webHidden/>
          </w:rPr>
          <w:instrText xml:space="preserve"> PAGEREF _Toc20666688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1E1E2298" w14:textId="698DCFF1"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689" w:history="1">
        <w:r w:rsidR="008B2F95" w:rsidRPr="001F62E2">
          <w:rPr>
            <w:rStyle w:val="Hiperhivatkozs"/>
            <w:noProof/>
          </w:rPr>
          <w:t>2.1 JavaScript</w:t>
        </w:r>
        <w:r w:rsidR="008B2F95">
          <w:rPr>
            <w:noProof/>
            <w:webHidden/>
          </w:rPr>
          <w:tab/>
        </w:r>
        <w:r w:rsidR="008B2F95">
          <w:rPr>
            <w:noProof/>
            <w:webHidden/>
          </w:rPr>
          <w:fldChar w:fldCharType="begin"/>
        </w:r>
        <w:r w:rsidR="008B2F95">
          <w:rPr>
            <w:noProof/>
            <w:webHidden/>
          </w:rPr>
          <w:instrText xml:space="preserve"> PAGEREF _Toc20666689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0521EF86" w14:textId="467EA015"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0" w:history="1">
        <w:r w:rsidR="008B2F95" w:rsidRPr="001F62E2">
          <w:rPr>
            <w:rStyle w:val="Hiperhivatkozs"/>
            <w:noProof/>
          </w:rPr>
          <w:t>2.1.1 TypeScript</w:t>
        </w:r>
        <w:r w:rsidR="008B2F95">
          <w:rPr>
            <w:noProof/>
            <w:webHidden/>
          </w:rPr>
          <w:tab/>
        </w:r>
        <w:r w:rsidR="008B2F95">
          <w:rPr>
            <w:noProof/>
            <w:webHidden/>
          </w:rPr>
          <w:fldChar w:fldCharType="begin"/>
        </w:r>
        <w:r w:rsidR="008B2F95">
          <w:rPr>
            <w:noProof/>
            <w:webHidden/>
          </w:rPr>
          <w:instrText xml:space="preserve"> PAGEREF _Toc20666690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01EE940B" w14:textId="07BB400F"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691" w:history="1">
        <w:r w:rsidR="008B2F95" w:rsidRPr="001F62E2">
          <w:rPr>
            <w:rStyle w:val="Hiperhivatkozs"/>
            <w:noProof/>
          </w:rPr>
          <w:t>2.2 Angular (Angular 2+)</w:t>
        </w:r>
        <w:r w:rsidR="008B2F95">
          <w:rPr>
            <w:noProof/>
            <w:webHidden/>
          </w:rPr>
          <w:tab/>
        </w:r>
        <w:r w:rsidR="008B2F95">
          <w:rPr>
            <w:noProof/>
            <w:webHidden/>
          </w:rPr>
          <w:fldChar w:fldCharType="begin"/>
        </w:r>
        <w:r w:rsidR="008B2F95">
          <w:rPr>
            <w:noProof/>
            <w:webHidden/>
          </w:rPr>
          <w:instrText xml:space="preserve"> PAGEREF _Toc20666691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38B20B7D" w14:textId="369C049A"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2" w:history="1">
        <w:r w:rsidR="008B2F95" w:rsidRPr="001F62E2">
          <w:rPr>
            <w:rStyle w:val="Hiperhivatkozs"/>
            <w:noProof/>
          </w:rPr>
          <w:t>2.2.1 Felépítés</w:t>
        </w:r>
        <w:r w:rsidR="008B2F95">
          <w:rPr>
            <w:noProof/>
            <w:webHidden/>
          </w:rPr>
          <w:tab/>
        </w:r>
        <w:r w:rsidR="008B2F95">
          <w:rPr>
            <w:noProof/>
            <w:webHidden/>
          </w:rPr>
          <w:fldChar w:fldCharType="begin"/>
        </w:r>
        <w:r w:rsidR="008B2F95">
          <w:rPr>
            <w:noProof/>
            <w:webHidden/>
          </w:rPr>
          <w:instrText xml:space="preserve"> PAGEREF _Toc20666692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216F9BAC" w14:textId="56F8F7C7"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3" w:history="1">
        <w:r w:rsidR="008B2F95" w:rsidRPr="001F62E2">
          <w:rPr>
            <w:rStyle w:val="Hiperhivatkozs"/>
            <w:noProof/>
          </w:rPr>
          <w:t>2.2.2 Modulok</w:t>
        </w:r>
        <w:r w:rsidR="008B2F95">
          <w:rPr>
            <w:noProof/>
            <w:webHidden/>
          </w:rPr>
          <w:tab/>
        </w:r>
        <w:r w:rsidR="008B2F95">
          <w:rPr>
            <w:noProof/>
            <w:webHidden/>
          </w:rPr>
          <w:fldChar w:fldCharType="begin"/>
        </w:r>
        <w:r w:rsidR="008B2F95">
          <w:rPr>
            <w:noProof/>
            <w:webHidden/>
          </w:rPr>
          <w:instrText xml:space="preserve"> PAGEREF _Toc20666693 \h </w:instrText>
        </w:r>
        <w:r w:rsidR="008B2F95">
          <w:rPr>
            <w:noProof/>
            <w:webHidden/>
          </w:rPr>
        </w:r>
        <w:r w:rsidR="008B2F95">
          <w:rPr>
            <w:noProof/>
            <w:webHidden/>
          </w:rPr>
          <w:fldChar w:fldCharType="separate"/>
        </w:r>
        <w:r w:rsidR="00BA578D">
          <w:rPr>
            <w:noProof/>
            <w:webHidden/>
          </w:rPr>
          <w:t>10</w:t>
        </w:r>
        <w:r w:rsidR="008B2F95">
          <w:rPr>
            <w:noProof/>
            <w:webHidden/>
          </w:rPr>
          <w:fldChar w:fldCharType="end"/>
        </w:r>
      </w:hyperlink>
    </w:p>
    <w:p w14:paraId="51B3D71F" w14:textId="320BBCB6"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4" w:history="1">
        <w:r w:rsidR="008B2F95" w:rsidRPr="001F62E2">
          <w:rPr>
            <w:rStyle w:val="Hiperhivatkozs"/>
            <w:noProof/>
          </w:rPr>
          <w:t>2.2.3 Komponensek</w:t>
        </w:r>
        <w:r w:rsidR="008B2F95">
          <w:rPr>
            <w:noProof/>
            <w:webHidden/>
          </w:rPr>
          <w:tab/>
        </w:r>
        <w:r w:rsidR="008B2F95">
          <w:rPr>
            <w:noProof/>
            <w:webHidden/>
          </w:rPr>
          <w:fldChar w:fldCharType="begin"/>
        </w:r>
        <w:r w:rsidR="008B2F95">
          <w:rPr>
            <w:noProof/>
            <w:webHidden/>
          </w:rPr>
          <w:instrText xml:space="preserve"> PAGEREF _Toc20666694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7B509E98" w14:textId="2530B563"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5" w:history="1">
        <w:r w:rsidR="008B2F95" w:rsidRPr="001F62E2">
          <w:rPr>
            <w:rStyle w:val="Hiperhivatkozs"/>
            <w:noProof/>
          </w:rPr>
          <w:t>2.2.4 Sablon szintaxis és adatkötés</w:t>
        </w:r>
        <w:r w:rsidR="008B2F95">
          <w:rPr>
            <w:noProof/>
            <w:webHidden/>
          </w:rPr>
          <w:tab/>
        </w:r>
        <w:r w:rsidR="008B2F95">
          <w:rPr>
            <w:noProof/>
            <w:webHidden/>
          </w:rPr>
          <w:fldChar w:fldCharType="begin"/>
        </w:r>
        <w:r w:rsidR="008B2F95">
          <w:rPr>
            <w:noProof/>
            <w:webHidden/>
          </w:rPr>
          <w:instrText xml:space="preserve"> PAGEREF _Toc20666695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5EE1215B" w14:textId="407B89E4"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6" w:history="1">
        <w:r w:rsidR="008B2F95" w:rsidRPr="001F62E2">
          <w:rPr>
            <w:rStyle w:val="Hiperhivatkozs"/>
            <w:noProof/>
          </w:rPr>
          <w:t>2.2.5 Szolgáltatások és függőség injektálás</w:t>
        </w:r>
        <w:r w:rsidR="008B2F95">
          <w:rPr>
            <w:noProof/>
            <w:webHidden/>
          </w:rPr>
          <w:tab/>
        </w:r>
        <w:r w:rsidR="008B2F95">
          <w:rPr>
            <w:noProof/>
            <w:webHidden/>
          </w:rPr>
          <w:fldChar w:fldCharType="begin"/>
        </w:r>
        <w:r w:rsidR="008B2F95">
          <w:rPr>
            <w:noProof/>
            <w:webHidden/>
          </w:rPr>
          <w:instrText xml:space="preserve"> PAGEREF _Toc20666696 \h </w:instrText>
        </w:r>
        <w:r w:rsidR="008B2F95">
          <w:rPr>
            <w:noProof/>
            <w:webHidden/>
          </w:rPr>
        </w:r>
        <w:r w:rsidR="008B2F95">
          <w:rPr>
            <w:noProof/>
            <w:webHidden/>
          </w:rPr>
          <w:fldChar w:fldCharType="separate"/>
        </w:r>
        <w:r w:rsidR="00BA578D">
          <w:rPr>
            <w:noProof/>
            <w:webHidden/>
          </w:rPr>
          <w:t>12</w:t>
        </w:r>
        <w:r w:rsidR="008B2F95">
          <w:rPr>
            <w:noProof/>
            <w:webHidden/>
          </w:rPr>
          <w:fldChar w:fldCharType="end"/>
        </w:r>
      </w:hyperlink>
    </w:p>
    <w:p w14:paraId="7DC98EE0" w14:textId="040D1EBE"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697" w:history="1">
        <w:r w:rsidR="008B2F95" w:rsidRPr="001F62E2">
          <w:rPr>
            <w:rStyle w:val="Hiperhivatkozs"/>
            <w:noProof/>
          </w:rPr>
          <w:t>2.2.6 Működés</w:t>
        </w:r>
        <w:r w:rsidR="008B2F95">
          <w:rPr>
            <w:noProof/>
            <w:webHidden/>
          </w:rPr>
          <w:tab/>
        </w:r>
        <w:r w:rsidR="008B2F95">
          <w:rPr>
            <w:noProof/>
            <w:webHidden/>
          </w:rPr>
          <w:fldChar w:fldCharType="begin"/>
        </w:r>
        <w:r w:rsidR="008B2F95">
          <w:rPr>
            <w:noProof/>
            <w:webHidden/>
          </w:rPr>
          <w:instrText xml:space="preserve"> PAGEREF _Toc20666697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387B1A04" w14:textId="551B09A7"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698" w:history="1">
        <w:r w:rsidR="008B2F95" w:rsidRPr="001F62E2">
          <w:rPr>
            <w:rStyle w:val="Hiperhivatkozs"/>
            <w:noProof/>
          </w:rPr>
          <w:t>2.3 Entity Framework Core</w:t>
        </w:r>
        <w:r w:rsidR="008B2F95">
          <w:rPr>
            <w:noProof/>
            <w:webHidden/>
          </w:rPr>
          <w:tab/>
        </w:r>
        <w:r w:rsidR="008B2F95">
          <w:rPr>
            <w:noProof/>
            <w:webHidden/>
          </w:rPr>
          <w:fldChar w:fldCharType="begin"/>
        </w:r>
        <w:r w:rsidR="008B2F95">
          <w:rPr>
            <w:noProof/>
            <w:webHidden/>
          </w:rPr>
          <w:instrText xml:space="preserve"> PAGEREF _Toc20666698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65A1E1FE" w14:textId="1937D8EA"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699" w:history="1">
        <w:r w:rsidR="008B2F95" w:rsidRPr="001F62E2">
          <w:rPr>
            <w:rStyle w:val="Hiperhivatkozs"/>
            <w:noProof/>
          </w:rPr>
          <w:t>2.4 ASP.NET Core</w:t>
        </w:r>
        <w:r w:rsidR="008B2F95">
          <w:rPr>
            <w:noProof/>
            <w:webHidden/>
          </w:rPr>
          <w:tab/>
        </w:r>
        <w:r w:rsidR="008B2F95">
          <w:rPr>
            <w:noProof/>
            <w:webHidden/>
          </w:rPr>
          <w:fldChar w:fldCharType="begin"/>
        </w:r>
        <w:r w:rsidR="008B2F95">
          <w:rPr>
            <w:noProof/>
            <w:webHidden/>
          </w:rPr>
          <w:instrText xml:space="preserve"> PAGEREF _Toc20666699 \h </w:instrText>
        </w:r>
        <w:r w:rsidR="008B2F95">
          <w:rPr>
            <w:noProof/>
            <w:webHidden/>
          </w:rPr>
        </w:r>
        <w:r w:rsidR="008B2F95">
          <w:rPr>
            <w:noProof/>
            <w:webHidden/>
          </w:rPr>
          <w:fldChar w:fldCharType="separate"/>
        </w:r>
        <w:r w:rsidR="00BA578D">
          <w:rPr>
            <w:noProof/>
            <w:webHidden/>
          </w:rPr>
          <w:t>14</w:t>
        </w:r>
        <w:r w:rsidR="008B2F95">
          <w:rPr>
            <w:noProof/>
            <w:webHidden/>
          </w:rPr>
          <w:fldChar w:fldCharType="end"/>
        </w:r>
      </w:hyperlink>
    </w:p>
    <w:p w14:paraId="0E67C59D" w14:textId="43692121"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700" w:history="1">
        <w:r w:rsidR="008B2F95" w:rsidRPr="001F62E2">
          <w:rPr>
            <w:rStyle w:val="Hiperhivatkozs"/>
            <w:noProof/>
          </w:rPr>
          <w:t>2.4.1 Modell-nézet-vezérlő minta</w:t>
        </w:r>
        <w:r w:rsidR="008B2F95">
          <w:rPr>
            <w:noProof/>
            <w:webHidden/>
          </w:rPr>
          <w:tab/>
        </w:r>
        <w:r w:rsidR="008B2F95">
          <w:rPr>
            <w:noProof/>
            <w:webHidden/>
          </w:rPr>
          <w:fldChar w:fldCharType="begin"/>
        </w:r>
        <w:r w:rsidR="008B2F95">
          <w:rPr>
            <w:noProof/>
            <w:webHidden/>
          </w:rPr>
          <w:instrText xml:space="preserve"> PAGEREF _Toc20666700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E14C092" w14:textId="40DAE599"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701" w:history="1">
        <w:r w:rsidR="008B2F95" w:rsidRPr="001F62E2">
          <w:rPr>
            <w:rStyle w:val="Hiperhivatkozs"/>
            <w:noProof/>
          </w:rPr>
          <w:t>2.4.2 Web API</w:t>
        </w:r>
        <w:r w:rsidR="008B2F95">
          <w:rPr>
            <w:noProof/>
            <w:webHidden/>
          </w:rPr>
          <w:tab/>
        </w:r>
        <w:r w:rsidR="008B2F95">
          <w:rPr>
            <w:noProof/>
            <w:webHidden/>
          </w:rPr>
          <w:fldChar w:fldCharType="begin"/>
        </w:r>
        <w:r w:rsidR="008B2F95">
          <w:rPr>
            <w:noProof/>
            <w:webHidden/>
          </w:rPr>
          <w:instrText xml:space="preserve"> PAGEREF _Toc20666701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D2C8525" w14:textId="296F8F14"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702" w:history="1">
        <w:r w:rsidR="008B2F95" w:rsidRPr="001F62E2">
          <w:rPr>
            <w:rStyle w:val="Hiperhivatkozs"/>
            <w:noProof/>
          </w:rPr>
          <w:t>2.4.3 Single-page application Middleware</w:t>
        </w:r>
        <w:r w:rsidR="008B2F95">
          <w:rPr>
            <w:noProof/>
            <w:webHidden/>
          </w:rPr>
          <w:tab/>
        </w:r>
        <w:r w:rsidR="008B2F95">
          <w:rPr>
            <w:noProof/>
            <w:webHidden/>
          </w:rPr>
          <w:fldChar w:fldCharType="begin"/>
        </w:r>
        <w:r w:rsidR="008B2F95">
          <w:rPr>
            <w:noProof/>
            <w:webHidden/>
          </w:rPr>
          <w:instrText xml:space="preserve"> PAGEREF _Toc20666702 \h </w:instrText>
        </w:r>
        <w:r w:rsidR="008B2F95">
          <w:rPr>
            <w:noProof/>
            <w:webHidden/>
          </w:rPr>
        </w:r>
        <w:r w:rsidR="008B2F95">
          <w:rPr>
            <w:noProof/>
            <w:webHidden/>
          </w:rPr>
          <w:fldChar w:fldCharType="separate"/>
        </w:r>
        <w:r w:rsidR="00BA578D">
          <w:rPr>
            <w:noProof/>
            <w:webHidden/>
          </w:rPr>
          <w:t>16</w:t>
        </w:r>
        <w:r w:rsidR="008B2F95">
          <w:rPr>
            <w:noProof/>
            <w:webHidden/>
          </w:rPr>
          <w:fldChar w:fldCharType="end"/>
        </w:r>
      </w:hyperlink>
    </w:p>
    <w:p w14:paraId="6FFCA9B1" w14:textId="5F30451E" w:rsidR="008B2F95" w:rsidRDefault="00FB348F">
      <w:pPr>
        <w:pStyle w:val="TJ3"/>
        <w:tabs>
          <w:tab w:val="right" w:leader="dot" w:pos="8494"/>
        </w:tabs>
        <w:rPr>
          <w:rFonts w:asciiTheme="minorHAnsi" w:eastAsiaTheme="minorEastAsia" w:hAnsiTheme="minorHAnsi" w:cstheme="minorBidi"/>
          <w:noProof/>
          <w:sz w:val="22"/>
          <w:szCs w:val="22"/>
          <w:lang w:eastAsia="hu-HU"/>
        </w:rPr>
      </w:pPr>
      <w:hyperlink w:anchor="_Toc20666703" w:history="1">
        <w:r w:rsidR="008B2F95" w:rsidRPr="001F62E2">
          <w:rPr>
            <w:rStyle w:val="Hiperhivatkozs"/>
            <w:noProof/>
            <w:lang w:eastAsia="hu-HU"/>
          </w:rPr>
          <w:t>2.4.4 SignalR</w:t>
        </w:r>
        <w:r w:rsidR="008B2F95">
          <w:rPr>
            <w:noProof/>
            <w:webHidden/>
          </w:rPr>
          <w:tab/>
        </w:r>
        <w:r w:rsidR="008B2F95">
          <w:rPr>
            <w:noProof/>
            <w:webHidden/>
          </w:rPr>
          <w:fldChar w:fldCharType="begin"/>
        </w:r>
        <w:r w:rsidR="008B2F95">
          <w:rPr>
            <w:noProof/>
            <w:webHidden/>
          </w:rPr>
          <w:instrText xml:space="preserve"> PAGEREF _Toc20666703 \h </w:instrText>
        </w:r>
        <w:r w:rsidR="008B2F95">
          <w:rPr>
            <w:noProof/>
            <w:webHidden/>
          </w:rPr>
        </w:r>
        <w:r w:rsidR="008B2F95">
          <w:rPr>
            <w:noProof/>
            <w:webHidden/>
          </w:rPr>
          <w:fldChar w:fldCharType="separate"/>
        </w:r>
        <w:r w:rsidR="00BA578D">
          <w:rPr>
            <w:noProof/>
            <w:webHidden/>
          </w:rPr>
          <w:t>17</w:t>
        </w:r>
        <w:r w:rsidR="008B2F95">
          <w:rPr>
            <w:noProof/>
            <w:webHidden/>
          </w:rPr>
          <w:fldChar w:fldCharType="end"/>
        </w:r>
      </w:hyperlink>
    </w:p>
    <w:p w14:paraId="4B06CF8E" w14:textId="62231DE0"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704" w:history="1">
        <w:r w:rsidR="008B2F95" w:rsidRPr="001F62E2">
          <w:rPr>
            <w:rStyle w:val="Hiperhivatkozs"/>
            <w:noProof/>
          </w:rPr>
          <w:t>2.5 AutoMapper</w:t>
        </w:r>
        <w:r w:rsidR="008B2F95">
          <w:rPr>
            <w:noProof/>
            <w:webHidden/>
          </w:rPr>
          <w:tab/>
        </w:r>
        <w:r w:rsidR="008B2F95">
          <w:rPr>
            <w:noProof/>
            <w:webHidden/>
          </w:rPr>
          <w:fldChar w:fldCharType="begin"/>
        </w:r>
        <w:r w:rsidR="008B2F95">
          <w:rPr>
            <w:noProof/>
            <w:webHidden/>
          </w:rPr>
          <w:instrText xml:space="preserve"> PAGEREF _Toc20666704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5F5555EC" w14:textId="00F3386D"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705" w:history="1">
        <w:r w:rsidR="008B2F95" w:rsidRPr="001F62E2">
          <w:rPr>
            <w:rStyle w:val="Hiperhivatkozs"/>
            <w:noProof/>
          </w:rPr>
          <w:t>2.6 Skálázható Vektor Grafika (SVG)</w:t>
        </w:r>
        <w:r w:rsidR="008B2F95">
          <w:rPr>
            <w:noProof/>
            <w:webHidden/>
          </w:rPr>
          <w:tab/>
        </w:r>
        <w:r w:rsidR="008B2F95">
          <w:rPr>
            <w:noProof/>
            <w:webHidden/>
          </w:rPr>
          <w:fldChar w:fldCharType="begin"/>
        </w:r>
        <w:r w:rsidR="008B2F95">
          <w:rPr>
            <w:noProof/>
            <w:webHidden/>
          </w:rPr>
          <w:instrText xml:space="preserve"> PAGEREF _Toc20666705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67CE28AE" w14:textId="5A0A758B"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706" w:history="1">
        <w:r w:rsidR="008B2F95" w:rsidRPr="001F62E2">
          <w:rPr>
            <w:rStyle w:val="Hiperhivatkozs"/>
            <w:noProof/>
          </w:rPr>
          <w:t>2.7 Bootstrap</w:t>
        </w:r>
        <w:r w:rsidR="008B2F95">
          <w:rPr>
            <w:noProof/>
            <w:webHidden/>
          </w:rPr>
          <w:tab/>
        </w:r>
        <w:r w:rsidR="008B2F95">
          <w:rPr>
            <w:noProof/>
            <w:webHidden/>
          </w:rPr>
          <w:fldChar w:fldCharType="begin"/>
        </w:r>
        <w:r w:rsidR="008B2F95">
          <w:rPr>
            <w:noProof/>
            <w:webHidden/>
          </w:rPr>
          <w:instrText xml:space="preserve"> PAGEREF _Toc20666706 \h </w:instrText>
        </w:r>
        <w:r w:rsidR="008B2F95">
          <w:rPr>
            <w:noProof/>
            <w:webHidden/>
          </w:rPr>
        </w:r>
        <w:r w:rsidR="008B2F95">
          <w:rPr>
            <w:noProof/>
            <w:webHidden/>
          </w:rPr>
          <w:fldChar w:fldCharType="separate"/>
        </w:r>
        <w:r w:rsidR="00BA578D">
          <w:rPr>
            <w:noProof/>
            <w:webHidden/>
          </w:rPr>
          <w:t>21</w:t>
        </w:r>
        <w:r w:rsidR="008B2F95">
          <w:rPr>
            <w:noProof/>
            <w:webHidden/>
          </w:rPr>
          <w:fldChar w:fldCharType="end"/>
        </w:r>
      </w:hyperlink>
    </w:p>
    <w:p w14:paraId="6AFB9544" w14:textId="2B1E5F43" w:rsidR="008B2F95" w:rsidRDefault="00FB348F">
      <w:pPr>
        <w:pStyle w:val="TJ2"/>
        <w:tabs>
          <w:tab w:val="right" w:leader="dot" w:pos="8494"/>
        </w:tabs>
        <w:rPr>
          <w:rFonts w:asciiTheme="minorHAnsi" w:eastAsiaTheme="minorEastAsia" w:hAnsiTheme="minorHAnsi" w:cstheme="minorBidi"/>
          <w:noProof/>
          <w:sz w:val="22"/>
          <w:szCs w:val="22"/>
          <w:lang w:eastAsia="hu-HU"/>
        </w:rPr>
      </w:pPr>
      <w:hyperlink w:anchor="_Toc20666707" w:history="1">
        <w:r w:rsidR="008B2F95" w:rsidRPr="001F62E2">
          <w:rPr>
            <w:rStyle w:val="Hiperhivatkozs"/>
            <w:noProof/>
          </w:rPr>
          <w:t>2.8 xUnit.net</w:t>
        </w:r>
        <w:r w:rsidR="008B2F95">
          <w:rPr>
            <w:noProof/>
            <w:webHidden/>
          </w:rPr>
          <w:tab/>
        </w:r>
        <w:r w:rsidR="008B2F95">
          <w:rPr>
            <w:noProof/>
            <w:webHidden/>
          </w:rPr>
          <w:fldChar w:fldCharType="begin"/>
        </w:r>
        <w:r w:rsidR="008B2F95">
          <w:rPr>
            <w:noProof/>
            <w:webHidden/>
          </w:rPr>
          <w:instrText xml:space="preserve"> PAGEREF _Toc20666707 \h </w:instrText>
        </w:r>
        <w:r w:rsidR="008B2F95">
          <w:rPr>
            <w:noProof/>
            <w:webHidden/>
          </w:rPr>
        </w:r>
        <w:r w:rsidR="008B2F95">
          <w:rPr>
            <w:noProof/>
            <w:webHidden/>
          </w:rPr>
          <w:fldChar w:fldCharType="separate"/>
        </w:r>
        <w:r w:rsidR="00BA578D">
          <w:rPr>
            <w:noProof/>
            <w:webHidden/>
          </w:rPr>
          <w:t>22</w:t>
        </w:r>
        <w:r w:rsidR="008B2F95">
          <w:rPr>
            <w:noProof/>
            <w:webHidden/>
          </w:rPr>
          <w:fldChar w:fldCharType="end"/>
        </w:r>
      </w:hyperlink>
    </w:p>
    <w:p w14:paraId="509A4DC9" w14:textId="7B52D9C4" w:rsidR="008B2F95" w:rsidRDefault="00FB348F">
      <w:pPr>
        <w:pStyle w:val="TJ1"/>
        <w:rPr>
          <w:rFonts w:asciiTheme="minorHAnsi" w:eastAsiaTheme="minorEastAsia" w:hAnsiTheme="minorHAnsi" w:cstheme="minorBidi"/>
          <w:b w:val="0"/>
          <w:noProof/>
          <w:sz w:val="22"/>
          <w:szCs w:val="22"/>
          <w:lang w:eastAsia="hu-HU"/>
        </w:rPr>
      </w:pPr>
      <w:hyperlink w:anchor="_Toc20666708" w:history="1">
        <w:r w:rsidR="008B2F95" w:rsidRPr="001F62E2">
          <w:rPr>
            <w:rStyle w:val="Hiperhivatkozs"/>
            <w:noProof/>
          </w:rPr>
          <w:t>3 Követelmények</w:t>
        </w:r>
        <w:r w:rsidR="008B2F95">
          <w:rPr>
            <w:noProof/>
            <w:webHidden/>
          </w:rPr>
          <w:tab/>
        </w:r>
        <w:r w:rsidR="008B2F95">
          <w:rPr>
            <w:noProof/>
            <w:webHidden/>
          </w:rPr>
          <w:fldChar w:fldCharType="begin"/>
        </w:r>
        <w:r w:rsidR="008B2F95">
          <w:rPr>
            <w:noProof/>
            <w:webHidden/>
          </w:rPr>
          <w:instrText xml:space="preserve"> PAGEREF _Toc20666708 \h </w:instrText>
        </w:r>
        <w:r w:rsidR="008B2F95">
          <w:rPr>
            <w:noProof/>
            <w:webHidden/>
          </w:rPr>
        </w:r>
        <w:r w:rsidR="008B2F95">
          <w:rPr>
            <w:noProof/>
            <w:webHidden/>
          </w:rPr>
          <w:fldChar w:fldCharType="separate"/>
        </w:r>
        <w:r w:rsidR="00BA578D">
          <w:rPr>
            <w:noProof/>
            <w:webHidden/>
          </w:rPr>
          <w:t>24</w:t>
        </w:r>
        <w:r w:rsidR="008B2F95">
          <w:rPr>
            <w:noProof/>
            <w:webHidden/>
          </w:rPr>
          <w:fldChar w:fldCharType="end"/>
        </w:r>
      </w:hyperlink>
    </w:p>
    <w:p w14:paraId="4AA6EA11" w14:textId="27D9972B" w:rsidR="008B2F95" w:rsidRDefault="00FB348F">
      <w:pPr>
        <w:pStyle w:val="TJ1"/>
        <w:rPr>
          <w:rFonts w:asciiTheme="minorHAnsi" w:eastAsiaTheme="minorEastAsia" w:hAnsiTheme="minorHAnsi" w:cstheme="minorBidi"/>
          <w:b w:val="0"/>
          <w:noProof/>
          <w:sz w:val="22"/>
          <w:szCs w:val="22"/>
          <w:lang w:eastAsia="hu-HU"/>
        </w:rPr>
      </w:pPr>
      <w:hyperlink w:anchor="_Toc20666709" w:history="1">
        <w:r w:rsidR="008B2F95" w:rsidRPr="001F62E2">
          <w:rPr>
            <w:rStyle w:val="Hiperhivatkozs"/>
            <w:noProof/>
          </w:rPr>
          <w:t>4 Architektúra</w:t>
        </w:r>
        <w:r w:rsidR="008B2F95">
          <w:rPr>
            <w:noProof/>
            <w:webHidden/>
          </w:rPr>
          <w:tab/>
        </w:r>
        <w:r w:rsidR="008B2F95">
          <w:rPr>
            <w:noProof/>
            <w:webHidden/>
          </w:rPr>
          <w:fldChar w:fldCharType="begin"/>
        </w:r>
        <w:r w:rsidR="008B2F95">
          <w:rPr>
            <w:noProof/>
            <w:webHidden/>
          </w:rPr>
          <w:instrText xml:space="preserve"> PAGEREF _Toc20666709 \h </w:instrText>
        </w:r>
        <w:r w:rsidR="008B2F95">
          <w:rPr>
            <w:noProof/>
            <w:webHidden/>
          </w:rPr>
        </w:r>
        <w:r w:rsidR="008B2F95">
          <w:rPr>
            <w:noProof/>
            <w:webHidden/>
          </w:rPr>
          <w:fldChar w:fldCharType="separate"/>
        </w:r>
        <w:r w:rsidR="00BA578D">
          <w:rPr>
            <w:noProof/>
            <w:webHidden/>
          </w:rPr>
          <w:t>25</w:t>
        </w:r>
        <w:r w:rsidR="008B2F95">
          <w:rPr>
            <w:noProof/>
            <w:webHidden/>
          </w:rPr>
          <w:fldChar w:fldCharType="end"/>
        </w:r>
      </w:hyperlink>
    </w:p>
    <w:p w14:paraId="006E640C" w14:textId="64A6B945" w:rsidR="008B2F95" w:rsidRDefault="00FB348F">
      <w:pPr>
        <w:pStyle w:val="TJ1"/>
        <w:rPr>
          <w:rFonts w:asciiTheme="minorHAnsi" w:eastAsiaTheme="minorEastAsia" w:hAnsiTheme="minorHAnsi" w:cstheme="minorBidi"/>
          <w:b w:val="0"/>
          <w:noProof/>
          <w:sz w:val="22"/>
          <w:szCs w:val="22"/>
          <w:lang w:eastAsia="hu-HU"/>
        </w:rPr>
      </w:pPr>
      <w:hyperlink w:anchor="_Toc20666710" w:history="1">
        <w:r w:rsidR="008B2F95" w:rsidRPr="001F62E2">
          <w:rPr>
            <w:rStyle w:val="Hiperhivatkozs"/>
            <w:noProof/>
          </w:rPr>
          <w:t>5 Megvalósítás</w:t>
        </w:r>
        <w:r w:rsidR="008B2F95">
          <w:rPr>
            <w:noProof/>
            <w:webHidden/>
          </w:rPr>
          <w:tab/>
        </w:r>
        <w:r w:rsidR="008B2F95">
          <w:rPr>
            <w:noProof/>
            <w:webHidden/>
          </w:rPr>
          <w:fldChar w:fldCharType="begin"/>
        </w:r>
        <w:r w:rsidR="008B2F95">
          <w:rPr>
            <w:noProof/>
            <w:webHidden/>
          </w:rPr>
          <w:instrText xml:space="preserve"> PAGEREF _Toc20666710 \h </w:instrText>
        </w:r>
        <w:r w:rsidR="008B2F95">
          <w:rPr>
            <w:noProof/>
            <w:webHidden/>
          </w:rPr>
        </w:r>
        <w:r w:rsidR="008B2F95">
          <w:rPr>
            <w:noProof/>
            <w:webHidden/>
          </w:rPr>
          <w:fldChar w:fldCharType="separate"/>
        </w:r>
        <w:r w:rsidR="00BA578D">
          <w:rPr>
            <w:noProof/>
            <w:webHidden/>
          </w:rPr>
          <w:t>26</w:t>
        </w:r>
        <w:r w:rsidR="008B2F95">
          <w:rPr>
            <w:noProof/>
            <w:webHidden/>
          </w:rPr>
          <w:fldChar w:fldCharType="end"/>
        </w:r>
      </w:hyperlink>
    </w:p>
    <w:p w14:paraId="2600D9FB" w14:textId="0D6B2B14" w:rsidR="008B2F95" w:rsidRDefault="00FB348F">
      <w:pPr>
        <w:pStyle w:val="TJ1"/>
        <w:rPr>
          <w:rFonts w:asciiTheme="minorHAnsi" w:eastAsiaTheme="minorEastAsia" w:hAnsiTheme="minorHAnsi" w:cstheme="minorBidi"/>
          <w:b w:val="0"/>
          <w:noProof/>
          <w:sz w:val="22"/>
          <w:szCs w:val="22"/>
          <w:lang w:eastAsia="hu-HU"/>
        </w:rPr>
      </w:pPr>
      <w:hyperlink w:anchor="_Toc20666711" w:history="1">
        <w:r w:rsidR="008B2F95" w:rsidRPr="001F62E2">
          <w:rPr>
            <w:rStyle w:val="Hiperhivatkozs"/>
            <w:noProof/>
          </w:rPr>
          <w:t>6 Értékelés</w:t>
        </w:r>
        <w:r w:rsidR="008B2F95">
          <w:rPr>
            <w:noProof/>
            <w:webHidden/>
          </w:rPr>
          <w:tab/>
        </w:r>
        <w:r w:rsidR="008B2F95">
          <w:rPr>
            <w:noProof/>
            <w:webHidden/>
          </w:rPr>
          <w:fldChar w:fldCharType="begin"/>
        </w:r>
        <w:r w:rsidR="008B2F95">
          <w:rPr>
            <w:noProof/>
            <w:webHidden/>
          </w:rPr>
          <w:instrText xml:space="preserve"> PAGEREF _Toc20666711 \h </w:instrText>
        </w:r>
        <w:r w:rsidR="008B2F95">
          <w:rPr>
            <w:noProof/>
            <w:webHidden/>
          </w:rPr>
        </w:r>
        <w:r w:rsidR="008B2F95">
          <w:rPr>
            <w:noProof/>
            <w:webHidden/>
          </w:rPr>
          <w:fldChar w:fldCharType="separate"/>
        </w:r>
        <w:r w:rsidR="00BA578D">
          <w:rPr>
            <w:noProof/>
            <w:webHidden/>
          </w:rPr>
          <w:t>27</w:t>
        </w:r>
        <w:r w:rsidR="008B2F95">
          <w:rPr>
            <w:noProof/>
            <w:webHidden/>
          </w:rPr>
          <w:fldChar w:fldCharType="end"/>
        </w:r>
      </w:hyperlink>
    </w:p>
    <w:p w14:paraId="09B73FD0" w14:textId="02A266E3" w:rsidR="008B2F95" w:rsidRDefault="00FB348F">
      <w:pPr>
        <w:pStyle w:val="TJ1"/>
        <w:rPr>
          <w:rFonts w:asciiTheme="minorHAnsi" w:eastAsiaTheme="minorEastAsia" w:hAnsiTheme="minorHAnsi" w:cstheme="minorBidi"/>
          <w:b w:val="0"/>
          <w:noProof/>
          <w:sz w:val="22"/>
          <w:szCs w:val="22"/>
          <w:lang w:eastAsia="hu-HU"/>
        </w:rPr>
      </w:pPr>
      <w:hyperlink w:anchor="_Toc20666712" w:history="1">
        <w:r w:rsidR="008B2F95" w:rsidRPr="001F62E2">
          <w:rPr>
            <w:rStyle w:val="Hiperhivatkozs"/>
            <w:noProof/>
          </w:rPr>
          <w:t>7 Irodalomjegyzék</w:t>
        </w:r>
        <w:r w:rsidR="008B2F95">
          <w:rPr>
            <w:noProof/>
            <w:webHidden/>
          </w:rPr>
          <w:tab/>
        </w:r>
        <w:r w:rsidR="008B2F95">
          <w:rPr>
            <w:noProof/>
            <w:webHidden/>
          </w:rPr>
          <w:fldChar w:fldCharType="begin"/>
        </w:r>
        <w:r w:rsidR="008B2F95">
          <w:rPr>
            <w:noProof/>
            <w:webHidden/>
          </w:rPr>
          <w:instrText xml:space="preserve"> PAGEREF _Toc20666712 \h </w:instrText>
        </w:r>
        <w:r w:rsidR="008B2F95">
          <w:rPr>
            <w:noProof/>
            <w:webHidden/>
          </w:rPr>
        </w:r>
        <w:r w:rsidR="008B2F95">
          <w:rPr>
            <w:noProof/>
            <w:webHidden/>
          </w:rPr>
          <w:fldChar w:fldCharType="separate"/>
        </w:r>
        <w:r w:rsidR="00BA578D">
          <w:rPr>
            <w:noProof/>
            <w:webHidden/>
          </w:rPr>
          <w:t>28</w:t>
        </w:r>
        <w:r w:rsidR="008B2F95">
          <w:rPr>
            <w:noProof/>
            <w:webHidden/>
          </w:rPr>
          <w:fldChar w:fldCharType="end"/>
        </w:r>
      </w:hyperlink>
    </w:p>
    <w:p w14:paraId="5617D46F" w14:textId="7B45FEAB" w:rsidR="008B2F95" w:rsidRDefault="00FB348F">
      <w:pPr>
        <w:pStyle w:val="TJ1"/>
        <w:rPr>
          <w:rFonts w:asciiTheme="minorHAnsi" w:eastAsiaTheme="minorEastAsia" w:hAnsiTheme="minorHAnsi" w:cstheme="minorBidi"/>
          <w:b w:val="0"/>
          <w:noProof/>
          <w:sz w:val="22"/>
          <w:szCs w:val="22"/>
          <w:lang w:eastAsia="hu-HU"/>
        </w:rPr>
      </w:pPr>
      <w:hyperlink w:anchor="_Toc20666713" w:history="1">
        <w:r w:rsidR="008B2F95" w:rsidRPr="001F62E2">
          <w:rPr>
            <w:rStyle w:val="Hiperhivatkozs"/>
            <w:noProof/>
          </w:rPr>
          <w:t>8 Utolsó simítások</w:t>
        </w:r>
        <w:r w:rsidR="008B2F95">
          <w:rPr>
            <w:noProof/>
            <w:webHidden/>
          </w:rPr>
          <w:tab/>
        </w:r>
        <w:r w:rsidR="008B2F95">
          <w:rPr>
            <w:noProof/>
            <w:webHidden/>
          </w:rPr>
          <w:fldChar w:fldCharType="begin"/>
        </w:r>
        <w:r w:rsidR="008B2F95">
          <w:rPr>
            <w:noProof/>
            <w:webHidden/>
          </w:rPr>
          <w:instrText xml:space="preserve"> PAGEREF _Toc20666713 \h </w:instrText>
        </w:r>
        <w:r w:rsidR="008B2F95">
          <w:rPr>
            <w:noProof/>
            <w:webHidden/>
          </w:rPr>
        </w:r>
        <w:r w:rsidR="008B2F95">
          <w:rPr>
            <w:noProof/>
            <w:webHidden/>
          </w:rPr>
          <w:fldChar w:fldCharType="separate"/>
        </w:r>
        <w:r w:rsidR="00BA578D">
          <w:rPr>
            <w:noProof/>
            <w:webHidden/>
          </w:rPr>
          <w:t>29</w:t>
        </w:r>
        <w:r w:rsidR="008B2F95">
          <w:rPr>
            <w:noProof/>
            <w:webHidden/>
          </w:rPr>
          <w:fldChar w:fldCharType="end"/>
        </w:r>
      </w:hyperlink>
    </w:p>
    <w:p w14:paraId="6B3D7B8E" w14:textId="77777777"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6F8CF17F"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426F3A">
        <w:rPr>
          <w:noProof/>
        </w:rPr>
        <w:t>2019. 11. 05.</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0666685"/>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0666686"/>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0666687"/>
      <w:commentRangeStart w:id="5"/>
      <w:r>
        <w:lastRenderedPageBreak/>
        <w:t>Bevezetés</w:t>
      </w:r>
      <w:bookmarkEnd w:id="3"/>
      <w:bookmarkEnd w:id="4"/>
      <w:commentRangeEnd w:id="5"/>
      <w:r w:rsidR="00925538">
        <w:rPr>
          <w:rStyle w:val="Jegyzethivatkozs"/>
          <w:rFonts w:cs="Times New Roman"/>
          <w:b w:val="0"/>
          <w:bCs w:val="0"/>
          <w:kern w:val="0"/>
        </w:rPr>
        <w:commentReference w:id="5"/>
      </w:r>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3CD90796"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EndPr/>
        <w:sdtContent>
          <w:r>
            <w:fldChar w:fldCharType="begin"/>
          </w:r>
          <w:r>
            <w:instrText xml:space="preserve"> CITATION Ang19 \l 1038 </w:instrText>
          </w:r>
          <w:r>
            <w:fldChar w:fldCharType="separate"/>
          </w:r>
          <w:r>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EndPr/>
        <w:sdtContent>
          <w:r w:rsidR="00351018">
            <w:fldChar w:fldCharType="begin"/>
          </w:r>
          <w:r w:rsidR="00351018">
            <w:instrText xml:space="preserve"> CITATION Mic193 \l 1038 </w:instrText>
          </w:r>
          <w:r w:rsidR="00351018">
            <w:fldChar w:fldCharType="separate"/>
          </w:r>
          <w:r w:rsidR="00351018">
            <w:rPr>
              <w:noProof/>
            </w:rPr>
            <w:t>[2]</w:t>
          </w:r>
          <w:r w:rsidR="00351018">
            <w:fldChar w:fldCharType="end"/>
          </w:r>
        </w:sdtContent>
      </w:sdt>
      <w:r w:rsidR="00351018">
        <w:t xml:space="preserve"> keretrendszerre épülő Entity Framework Core</w:t>
      </w:r>
      <w:sdt>
        <w:sdtPr>
          <w:id w:val="-1208405987"/>
          <w:citation/>
        </w:sdtPr>
        <w:sdtEndPr/>
        <w:sdtContent>
          <w:r w:rsidR="00351018">
            <w:fldChar w:fldCharType="begin"/>
          </w:r>
          <w:r w:rsidR="00351018">
            <w:instrText xml:space="preserve">CITATION Mic171 \l 1038 </w:instrText>
          </w:r>
          <w:r w:rsidR="00351018">
            <w:fldChar w:fldCharType="separate"/>
          </w:r>
          <w:r w:rsidR="00351018">
            <w:rPr>
              <w:noProof/>
            </w:rPr>
            <w:t xml:space="preserve"> [3]</w:t>
          </w:r>
          <w:r w:rsidR="00351018">
            <w:fldChar w:fldCharType="end"/>
          </w:r>
        </w:sdtContent>
      </w:sdt>
      <w:r w:rsidR="00351018">
        <w:t xml:space="preserve"> technológiát is, ami az adatok tárolását segíti relációs adatbázisban. </w:t>
      </w:r>
    </w:p>
    <w:p w14:paraId="4E123073" w14:textId="25C175FE"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EndPr/>
        <w:sdtContent>
          <w:r w:rsidR="006F27D4">
            <w:fldChar w:fldCharType="begin"/>
          </w:r>
          <w:r w:rsidR="006F27D4">
            <w:instrText xml:space="preserve"> CITATION Mic194 \l 1038 </w:instrText>
          </w:r>
          <w:r w:rsidR="006F27D4">
            <w:fldChar w:fldCharType="separate"/>
          </w:r>
          <w:r w:rsidR="006F27D4">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370411">
      <w:pPr>
        <w:pStyle w:val="Cmsor1"/>
      </w:pPr>
      <w:bookmarkStart w:id="10" w:name="_Toc499983732"/>
      <w:bookmarkStart w:id="11" w:name="_Toc6931412"/>
      <w:bookmarkStart w:id="12" w:name="_Toc20666688"/>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0666689"/>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0666690"/>
      <w:r>
        <w:lastRenderedPageBreak/>
        <w:t>TypeScript</w:t>
      </w:r>
      <w:bookmarkEnd w:id="22"/>
    </w:p>
    <w:p w14:paraId="043AC217" w14:textId="77777777"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EndPr/>
        <w:sdtContent>
          <w:r w:rsidR="003168FE">
            <w:fldChar w:fldCharType="begin"/>
          </w:r>
          <w:r w:rsidR="003168FE">
            <w:instrText xml:space="preserve"> CITATION Mic195 \l 1038 </w:instrText>
          </w:r>
          <w:r w:rsidR="003168FE">
            <w:fldChar w:fldCharType="separate"/>
          </w:r>
          <w:r w:rsidR="003168FE">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0666691"/>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0666692"/>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0666693"/>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77777777" w:rsidR="00011B86" w:rsidRDefault="00011B86" w:rsidP="00011B86">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7777777" w:rsidR="00011B86" w:rsidRDefault="00011B86" w:rsidP="00011B86">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77777777" w:rsidR="000B59DB" w:rsidRDefault="00011B86" w:rsidP="000B59DB">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0B59DB">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011B86">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011B86">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42F1C326" w:rsidR="002931BC" w:rsidRDefault="00F51066" w:rsidP="002D02EC">
      <w:pPr>
        <w:pStyle w:val="Kpalrs"/>
      </w:pPr>
      <w:r>
        <w:fldChar w:fldCharType="begin"/>
      </w:r>
      <w:r>
        <w:instrText xml:space="preserve"> SEQ ábra \* ARABIC </w:instrText>
      </w:r>
      <w:r>
        <w:fldChar w:fldCharType="separate"/>
      </w:r>
      <w:r w:rsidR="004F74AF">
        <w:rPr>
          <w:noProof/>
        </w:rPr>
        <w:t>1</w:t>
      </w:r>
      <w:r>
        <w:rPr>
          <w:noProof/>
        </w:rPr>
        <w:fldChar w:fldCharType="end"/>
      </w:r>
      <w:r w:rsidR="00DD7CE2">
        <w:t>. ábra: Angular osztálykönyvtár felépítése</w:t>
      </w:r>
      <w:sdt>
        <w:sdtPr>
          <w:id w:val="630144210"/>
          <w:citation/>
        </w:sdtPr>
        <w:sdtEndPr/>
        <w:sdtContent>
          <w:r w:rsidR="00B471B7">
            <w:fldChar w:fldCharType="begin"/>
          </w:r>
          <w:r w:rsidR="00B471B7">
            <w:rPr>
              <w:noProof/>
            </w:rPr>
            <w:instrText xml:space="preserve"> CITATION Ang \l 1038 </w:instrText>
          </w:r>
          <w:r w:rsidR="00B471B7">
            <w:fldChar w:fldCharType="separate"/>
          </w:r>
          <w:r w:rsidR="00B471B7">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0666694"/>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0666695"/>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B471B7">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77777777" w:rsidR="00B471B7" w:rsidRDefault="00B471B7" w:rsidP="00B471B7">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B471B7">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725ED7">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725ED7">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5CE79746" w:rsidR="00075B31" w:rsidRDefault="00F51066" w:rsidP="002D02EC">
      <w:pPr>
        <w:pStyle w:val="Kpalrs"/>
        <w:rPr>
          <w:noProof/>
        </w:rPr>
      </w:pPr>
      <w:fldSimple w:instr=" SEQ ábra \* ARABIC ">
        <w:r w:rsidR="004F74AF">
          <w:rPr>
            <w:noProof/>
          </w:rPr>
          <w:t>2</w:t>
        </w:r>
      </w:fldSimple>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0666696"/>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0666697"/>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7AEA13B4" w:rsidR="00880E89" w:rsidRDefault="00F51066" w:rsidP="002D02EC">
      <w:pPr>
        <w:pStyle w:val="Kpalrs"/>
      </w:pPr>
      <w:fldSimple w:instr=" SEQ ábra \* ARABIC ">
        <w:r w:rsidR="004F74AF">
          <w:rPr>
            <w:noProof/>
          </w:rPr>
          <w:t>3</w:t>
        </w:r>
      </w:fldSimple>
      <w:r w:rsidR="00880E89">
        <w:t>. ábra</w:t>
      </w:r>
      <w:r w:rsidR="00242C04">
        <w:t>:</w:t>
      </w:r>
      <w:r w:rsidR="00880E89">
        <w:t xml:space="preserve"> Angular alkalmazás felépítés</w:t>
      </w:r>
      <w:sdt>
        <w:sdtPr>
          <w:id w:val="-1618291474"/>
          <w:citation/>
        </w:sdtPr>
        <w:sdtEndPr/>
        <w:sdtContent>
          <w:r w:rsidR="00880E89">
            <w:fldChar w:fldCharType="begin"/>
          </w:r>
          <w:r w:rsidR="00880E89">
            <w:instrText xml:space="preserve"> CITATION Ang192 \l 1038 </w:instrText>
          </w:r>
          <w:r w:rsidR="00880E89">
            <w:fldChar w:fldCharType="separate"/>
          </w:r>
          <w:r w:rsidR="00880E89">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0666698"/>
      <w:r>
        <w:t>Entity Framework Core</w:t>
      </w:r>
      <w:bookmarkEnd w:id="47"/>
      <w:bookmarkEnd w:id="48"/>
    </w:p>
    <w:p w14:paraId="4D72D47E" w14:textId="7B602EFF"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EndPr/>
        <w:sdtContent>
          <w:r w:rsidR="00990F3C">
            <w:fldChar w:fldCharType="begin"/>
          </w:r>
          <w:r w:rsidR="00990F3C">
            <w:instrText xml:space="preserve"> CITATION Mic19 \l 1038 </w:instrText>
          </w:r>
          <w:r w:rsidR="00990F3C">
            <w:fldChar w:fldCharType="separate"/>
          </w:r>
          <w:r w:rsidR="00990F3C">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0666699"/>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0666700"/>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2AC91B27" w:rsidR="00370411" w:rsidRDefault="00F51066" w:rsidP="002D02EC">
      <w:pPr>
        <w:pStyle w:val="Kpalrs"/>
      </w:pPr>
      <w:fldSimple w:instr=" SEQ ábra \* ARABIC ">
        <w:r w:rsidR="004F74AF">
          <w:rPr>
            <w:noProof/>
          </w:rPr>
          <w:t>4</w:t>
        </w:r>
      </w:fldSimple>
      <w:r w:rsidR="00370411">
        <w:t>. ábra: MVC komponense</w:t>
      </w:r>
      <w:r w:rsidR="00A94FEA">
        <w:t xml:space="preserve">i és hivatkozásaik egymásra </w:t>
      </w:r>
      <w:sdt>
        <w:sdtPr>
          <w:id w:val="-1299754313"/>
          <w:citation/>
        </w:sdtPr>
        <w:sdtEndPr/>
        <w:sdtContent>
          <w:r w:rsidR="00990F3C">
            <w:fldChar w:fldCharType="begin"/>
          </w:r>
          <w:r w:rsidR="00990F3C">
            <w:rPr>
              <w:noProof/>
            </w:rPr>
            <w:instrText xml:space="preserve"> CITATION Mic191 \l 1038 </w:instrText>
          </w:r>
          <w:r w:rsidR="00990F3C">
            <w:fldChar w:fldCharType="separate"/>
          </w:r>
          <w:r w:rsidR="00990F3C">
            <w:rPr>
              <w:noProof/>
            </w:rPr>
            <w:t>[9]</w:t>
          </w:r>
          <w:r w:rsidR="00990F3C">
            <w:fldChar w:fldCharType="end"/>
          </w:r>
        </w:sdtContent>
      </w:sdt>
    </w:p>
    <w:p w14:paraId="379E17FC" w14:textId="77777777" w:rsidR="00370411" w:rsidRDefault="00A94FEA" w:rsidP="00370411">
      <w:pPr>
        <w:pStyle w:val="Cmsor3"/>
      </w:pPr>
      <w:bookmarkStart w:id="58" w:name="_Toc20666701"/>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4E8BE567" w:rsidR="00382803" w:rsidRDefault="00F51066" w:rsidP="002D02EC">
      <w:pPr>
        <w:pStyle w:val="Kpalrs"/>
      </w:pPr>
      <w:fldSimple w:instr=" SEQ ábra \* ARABIC ">
        <w:r w:rsidR="004F74AF">
          <w:rPr>
            <w:noProof/>
          </w:rPr>
          <w:t>5</w:t>
        </w:r>
      </w:fldSimple>
      <w:r w:rsidR="00382803">
        <w:t>. ábra</w:t>
      </w:r>
      <w:r w:rsidR="00AA7450">
        <w:t>:</w:t>
      </w:r>
      <w:r w:rsidR="00382803">
        <w:t xml:space="preserve"> WebAPI kommunikáció</w:t>
      </w:r>
    </w:p>
    <w:p w14:paraId="074E67EF" w14:textId="77777777" w:rsidR="00A94FEA" w:rsidRDefault="00E0210C" w:rsidP="00E0210C">
      <w:pPr>
        <w:pStyle w:val="Cmsor3"/>
      </w:pPr>
      <w:bookmarkStart w:id="60" w:name="_Toc20666702"/>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043A577C" w:rsidR="0033494F" w:rsidRDefault="00F51066" w:rsidP="002D02EC">
      <w:pPr>
        <w:pStyle w:val="Kpalrs"/>
        <w:rPr>
          <w:noProof/>
        </w:rPr>
      </w:pPr>
      <w:fldSimple w:instr=" SEQ ábra \* ARABIC ">
        <w:r w:rsidR="004F74AF">
          <w:rPr>
            <w:noProof/>
          </w:rPr>
          <w:t>6</w:t>
        </w:r>
      </w:fldSimple>
      <w:r w:rsidR="0033494F">
        <w:t>. ábra</w:t>
      </w:r>
      <w:r w:rsidR="00AA7450">
        <w:t>:</w:t>
      </w:r>
      <w:r w:rsidR="0033494F">
        <w:t xml:space="preserve"> Middleware pipline</w:t>
      </w:r>
      <w:sdt>
        <w:sdtPr>
          <w:id w:val="1604147804"/>
          <w:citation/>
        </w:sdtPr>
        <w:sdtEndPr/>
        <w:sdtContent>
          <w:r w:rsidR="00813356">
            <w:fldChar w:fldCharType="begin"/>
          </w:r>
          <w:r w:rsidR="00813356">
            <w:rPr>
              <w:noProof/>
            </w:rPr>
            <w:instrText xml:space="preserve"> CITATION Mic192 \l 1038 </w:instrText>
          </w:r>
          <w:r w:rsidR="00813356">
            <w:fldChar w:fldCharType="separate"/>
          </w:r>
          <w:r w:rsidR="00813356">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7161A8">
      <w:pPr>
        <w:pStyle w:val="Kd"/>
        <w:rPr>
          <w:lang w:eastAsia="hu-HU"/>
        </w:rPr>
      </w:pPr>
      <w:r>
        <w:rPr>
          <w:color w:val="0000FF"/>
          <w:lang w:eastAsia="hu-HU"/>
        </w:rPr>
        <w:t>public</w:t>
      </w:r>
      <w:r>
        <w:rPr>
          <w:lang w:eastAsia="hu-HU"/>
        </w:rPr>
        <w:t xml:space="preserve"> </w:t>
      </w:r>
      <w:r>
        <w:rPr>
          <w:color w:val="0000FF"/>
          <w:lang w:eastAsia="hu-HU"/>
        </w:rPr>
        <w:t>void</w:t>
      </w:r>
      <w:r>
        <w:rPr>
          <w:lang w:eastAsia="hu-HU"/>
        </w:rPr>
        <w:t xml:space="preserve"> Configure(</w:t>
      </w:r>
      <w:r w:rsidRPr="003B26AE">
        <w:rPr>
          <w:color w:val="538135" w:themeColor="accent6" w:themeShade="BF"/>
          <w:lang w:eastAsia="hu-HU"/>
        </w:rPr>
        <w:t xml:space="preserve">IApplicationBuilder </w:t>
      </w:r>
      <w:r>
        <w:rPr>
          <w:lang w:eastAsia="hu-HU"/>
        </w:rPr>
        <w:t xml:space="preserve">app, </w:t>
      </w:r>
      <w:r w:rsidRPr="003B26AE">
        <w:rPr>
          <w:color w:val="538135" w:themeColor="accent6" w:themeShade="BF"/>
          <w:lang w:eastAsia="hu-HU"/>
        </w:rPr>
        <w:t xml:space="preserve">IHostingEnvironment </w:t>
      </w:r>
      <w:r>
        <w:rPr>
          <w:lang w:eastAsia="hu-HU"/>
        </w:rPr>
        <w:t>env)</w:t>
      </w:r>
    </w:p>
    <w:p w14:paraId="15E8642F" w14:textId="77777777" w:rsidR="007161A8" w:rsidRDefault="007161A8" w:rsidP="007161A8">
      <w:pPr>
        <w:pStyle w:val="Kd"/>
        <w:rPr>
          <w:lang w:eastAsia="hu-HU"/>
        </w:rPr>
      </w:pPr>
      <w:r>
        <w:rPr>
          <w:lang w:eastAsia="hu-HU"/>
        </w:rPr>
        <w:t>{</w:t>
      </w:r>
    </w:p>
    <w:p w14:paraId="0F582B94" w14:textId="77777777" w:rsidR="007161A8" w:rsidRDefault="00A6742D" w:rsidP="007161A8">
      <w:pPr>
        <w:pStyle w:val="Kd"/>
        <w:rPr>
          <w:lang w:eastAsia="hu-HU"/>
        </w:rPr>
      </w:pPr>
      <w:r>
        <w:rPr>
          <w:lang w:eastAsia="hu-HU"/>
        </w:rPr>
        <w:t xml:space="preserve"> </w:t>
      </w:r>
      <w:r w:rsidR="007161A8">
        <w:rPr>
          <w:lang w:eastAsia="hu-HU"/>
        </w:rPr>
        <w:t xml:space="preserve">   app.UseSpa(spa =&gt;</w:t>
      </w:r>
    </w:p>
    <w:p w14:paraId="448C91B3" w14:textId="77777777" w:rsidR="007161A8" w:rsidRDefault="00A6742D" w:rsidP="007161A8">
      <w:pPr>
        <w:pStyle w:val="Kd"/>
        <w:rPr>
          <w:lang w:eastAsia="hu-HU"/>
        </w:rPr>
      </w:pPr>
      <w:r>
        <w:rPr>
          <w:lang w:eastAsia="hu-HU"/>
        </w:rPr>
        <w:t xml:space="preserve"> </w:t>
      </w:r>
      <w:r w:rsidR="007161A8">
        <w:rPr>
          <w:lang w:eastAsia="hu-HU"/>
        </w:rPr>
        <w:t xml:space="preserve">   {</w:t>
      </w:r>
    </w:p>
    <w:p w14:paraId="5FBE5E10"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spa.Options.SourcePath = </w:t>
      </w:r>
      <w:r>
        <w:rPr>
          <w:color w:val="A31515"/>
          <w:lang w:eastAsia="hu-HU"/>
        </w:rPr>
        <w:t>"ClientApp"</w:t>
      </w:r>
      <w:r>
        <w:rPr>
          <w:lang w:eastAsia="hu-HU"/>
        </w:rPr>
        <w:t>;</w:t>
      </w:r>
    </w:p>
    <w:p w14:paraId="252B6414" w14:textId="77777777" w:rsidR="007161A8" w:rsidRDefault="007161A8" w:rsidP="007161A8">
      <w:pPr>
        <w:pStyle w:val="Kd"/>
        <w:rPr>
          <w:lang w:eastAsia="hu-HU"/>
        </w:rPr>
      </w:pPr>
    </w:p>
    <w:p w14:paraId="0CAB2C0F"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r>
        <w:rPr>
          <w:color w:val="0000FF"/>
          <w:lang w:eastAsia="hu-HU"/>
        </w:rPr>
        <w:t>if</w:t>
      </w:r>
      <w:r>
        <w:rPr>
          <w:lang w:eastAsia="hu-HU"/>
        </w:rPr>
        <w:t xml:space="preserve"> (env.IsDevelopment())</w:t>
      </w:r>
    </w:p>
    <w:p w14:paraId="1DC5F84B"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4ED31B9A"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spa.UseAngularCliServer(npmScript: </w:t>
      </w:r>
      <w:r>
        <w:rPr>
          <w:color w:val="A31515"/>
          <w:lang w:eastAsia="hu-HU"/>
        </w:rPr>
        <w:t>"start"</w:t>
      </w:r>
      <w:r>
        <w:rPr>
          <w:lang w:eastAsia="hu-HU"/>
        </w:rPr>
        <w:t>);</w:t>
      </w:r>
    </w:p>
    <w:p w14:paraId="13D6D24B"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334E3793"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5AB6E24F" w14:textId="77777777" w:rsidR="007161A8" w:rsidRDefault="007161A8" w:rsidP="007161A8">
      <w:pPr>
        <w:pStyle w:val="Kd"/>
        <w:rPr>
          <w:lang w:eastAsia="hu-HU"/>
        </w:rPr>
      </w:pPr>
      <w:r>
        <w:rPr>
          <w:lang w:eastAsia="hu-HU"/>
        </w:rPr>
        <w:t>}</w:t>
      </w:r>
    </w:p>
    <w:p w14:paraId="3514DDB9" w14:textId="77777777" w:rsidR="007161A8" w:rsidRDefault="007161A8" w:rsidP="007161A8">
      <w:pPr>
        <w:pStyle w:val="Cmsor3"/>
        <w:rPr>
          <w:lang w:eastAsia="hu-HU"/>
        </w:rPr>
      </w:pPr>
      <w:bookmarkStart w:id="62" w:name="_Toc20666703"/>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617F2C">
      <w:pPr>
        <w:pStyle w:val="Cmsor4"/>
        <w:keepLines/>
        <w:spacing w:before="0" w:after="164" w:line="262" w:lineRule="auto"/>
        <w:ind w:left="10" w:right="1587" w:hanging="10"/>
        <w:jc w:val="left"/>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Default="00617F2C" w:rsidP="00617F2C">
      <w:pPr>
        <w:spacing w:after="136" w:line="381" w:lineRule="auto"/>
        <w:ind w:left="-15"/>
      </w:pPr>
      <w:r>
        <w:t xml:space="preserve">A hagyományos polling egy olyan módszer, amikor a szervert folyamatosan, adott időközönként lekérdezzük az új változásokról Ajax segítségével. Ebben segít a JavaScript </w:t>
      </w:r>
      <w:r>
        <w:rPr>
          <w:i/>
        </w:rPr>
        <w:t>setInterval</w:t>
      </w:r>
      <w:r>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t>tart</w:t>
      </w:r>
      <w:commentRangeEnd w:id="68"/>
      <w:r w:rsidR="00DF279C">
        <w:rPr>
          <w:rStyle w:val="Jegyzethivatkozs"/>
        </w:rPr>
        <w:commentReference w:id="68"/>
      </w:r>
      <w:r w:rsidR="00014A6D">
        <w:t>,</w:t>
      </w:r>
      <w:r>
        <w:t xml:space="preserve"> mint a frissítési ciklus, akkor a kérések egymásra csúszhatnak. </w:t>
      </w:r>
    </w:p>
    <w:p w14:paraId="17BF749D" w14:textId="313EDEB1" w:rsidR="00617F2C" w:rsidRDefault="00617F2C" w:rsidP="00617F2C">
      <w:pPr>
        <w:spacing w:after="99" w:line="378" w:lineRule="auto"/>
        <w:ind w:left="-15"/>
      </w:pPr>
      <w:r>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Pr>
          <w:rStyle w:val="Jegyzethivatkozs"/>
        </w:rPr>
        <w:commentReference w:id="69"/>
      </w:r>
      <w:r w:rsidR="00E40E9E">
        <w:t>,</w:t>
      </w:r>
      <w:r>
        <w:t xml:space="preserve"> illetve a szerver terhelése (erőforrások tartása a kérés alatt). </w:t>
      </w:r>
    </w:p>
    <w:p w14:paraId="26E97BE2" w14:textId="109968A5" w:rsidR="00617F2C" w:rsidRDefault="00DC1CF9" w:rsidP="00617F2C">
      <w:pPr>
        <w:spacing w:after="128" w:line="384" w:lineRule="auto"/>
        <w:ind w:left="-15"/>
      </w:pPr>
      <w:r>
        <w:t>A WebSocket egy protokoll</w:t>
      </w:r>
      <w:r w:rsidR="00813356">
        <w:rPr>
          <w:noProof/>
        </w:rPr>
        <w:t xml:space="preserve"> </w:t>
      </w:r>
      <w:sdt>
        <w:sdtPr>
          <w:rPr>
            <w:noProof/>
          </w:rPr>
          <w:id w:val="1674755122"/>
          <w:citation/>
        </w:sdtPr>
        <w:sdtEndPr/>
        <w:sdtContent>
          <w:r w:rsidR="00813356">
            <w:rPr>
              <w:noProof/>
            </w:rPr>
            <w:fldChar w:fldCharType="begin"/>
          </w:r>
          <w:r w:rsidR="00813356">
            <w:rPr>
              <w:noProof/>
            </w:rPr>
            <w:instrText xml:space="preserve"> CITATION IET19 \l 1038 </w:instrText>
          </w:r>
          <w:r w:rsidR="00813356">
            <w:rPr>
              <w:noProof/>
            </w:rPr>
            <w:fldChar w:fldCharType="separate"/>
          </w:r>
          <w:r w:rsidR="00813356">
            <w:rPr>
              <w:noProof/>
            </w:rPr>
            <w:t>[11]</w:t>
          </w:r>
          <w:r w:rsidR="00813356">
            <w:rPr>
              <w:noProof/>
            </w:rPr>
            <w:fldChar w:fldCharType="end"/>
          </w:r>
        </w:sdtContent>
      </w:sdt>
      <w:r w:rsidR="00617F2C">
        <w:t xml:space="preserve">, ami két-oldali kommunikációt biztosít a kliens és a szerver között (TCP kommunikáció). Előnye, hogy full duplex és nem HTTP alapú, </w:t>
      </w:r>
      <w:r w:rsidR="00014A6D">
        <w:t>így a velejáró</w:t>
      </w:r>
      <w:r w:rsidR="00617F2C">
        <w:t xml:space="preserve"> fejlécek overheadjei lekerülnek. </w:t>
      </w:r>
      <w:r w:rsidR="00813356">
        <w:t>Régebben hátrányai közé tartozott, hogy csak az újabb böngészők támogatták</w:t>
      </w:r>
      <w:r w:rsidR="00617F2C">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574DBA">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574DBA">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574DBA">
      <w:pPr>
        <w:pStyle w:val="Kd"/>
        <w:rPr>
          <w:rFonts w:eastAsia="Consolas"/>
        </w:rPr>
      </w:pPr>
      <w:r>
        <w:rPr>
          <w:rFonts w:eastAsia="Consolas"/>
        </w:rPr>
        <w:t xml:space="preserve">{     </w:t>
      </w:r>
    </w:p>
    <w:p w14:paraId="0B3CFB0E" w14:textId="77777777" w:rsidR="00574DBA" w:rsidRDefault="00574DBA" w:rsidP="00574DBA">
      <w:pPr>
        <w:pStyle w:val="Kd"/>
        <w:ind w:firstLine="436"/>
      </w:pPr>
      <w:r>
        <w:rPr>
          <w:rFonts w:eastAsia="Consolas"/>
        </w:rPr>
        <w:t xml:space="preserve">… </w:t>
      </w:r>
    </w:p>
    <w:p w14:paraId="3D77F139" w14:textId="77777777" w:rsidR="00574DBA" w:rsidRDefault="00574DBA" w:rsidP="00574DBA">
      <w:pPr>
        <w:pStyle w:val="Kd"/>
      </w:pPr>
      <w:r>
        <w:rPr>
          <w:rFonts w:eastAsia="Consolas"/>
        </w:rPr>
        <w:t xml:space="preserve">    services.AddSignalR(); </w:t>
      </w:r>
    </w:p>
    <w:p w14:paraId="3D6DE6D5" w14:textId="77777777" w:rsidR="00574DBA" w:rsidRDefault="00574DBA" w:rsidP="00574DBA">
      <w:pPr>
        <w:pStyle w:val="Kd"/>
      </w:pPr>
      <w:r>
        <w:rPr>
          <w:rFonts w:eastAsia="Consolas"/>
        </w:rPr>
        <w:t xml:space="preserve">    … </w:t>
      </w:r>
    </w:p>
    <w:p w14:paraId="3C3D4C06" w14:textId="77777777" w:rsidR="00574DBA" w:rsidRDefault="00574DBA" w:rsidP="00574DBA">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574DBA">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color w:val="538135" w:themeColor="accent6" w:themeShade="BF"/>
        </w:rPr>
        <w:t xml:space="preserve">IApplicationBuilder </w:t>
      </w:r>
      <w:r>
        <w:rPr>
          <w:rFonts w:eastAsia="Consolas"/>
        </w:rPr>
        <w:t xml:space="preserve">app, </w:t>
      </w:r>
      <w:r w:rsidRPr="003B26AE">
        <w:rPr>
          <w:rFonts w:eastAsia="Consolas"/>
          <w:color w:val="538135" w:themeColor="accent6" w:themeShade="BF"/>
        </w:rPr>
        <w:t xml:space="preserve">IHostingEnvironment </w:t>
      </w:r>
      <w:r>
        <w:rPr>
          <w:rFonts w:eastAsia="Consolas"/>
        </w:rPr>
        <w:t xml:space="preserve">env) </w:t>
      </w:r>
    </w:p>
    <w:p w14:paraId="66ED883A" w14:textId="77777777" w:rsidR="00574DBA" w:rsidRDefault="00574DBA" w:rsidP="00574DBA">
      <w:pPr>
        <w:pStyle w:val="Kd"/>
      </w:pPr>
      <w:r>
        <w:rPr>
          <w:rFonts w:eastAsia="Consolas"/>
        </w:rPr>
        <w:t xml:space="preserve">{ </w:t>
      </w:r>
    </w:p>
    <w:p w14:paraId="419003FE" w14:textId="77777777" w:rsidR="00574DBA" w:rsidRDefault="00574DBA" w:rsidP="00574DBA">
      <w:pPr>
        <w:pStyle w:val="Kd"/>
      </w:pPr>
      <w:r>
        <w:rPr>
          <w:rFonts w:eastAsia="Consolas"/>
        </w:rPr>
        <w:t xml:space="preserve">    app.UseSignalR(routes =&gt; </w:t>
      </w:r>
    </w:p>
    <w:p w14:paraId="4CF608D4" w14:textId="77777777" w:rsidR="00574DBA" w:rsidRDefault="00574DBA" w:rsidP="00574DBA">
      <w:pPr>
        <w:pStyle w:val="Kd"/>
      </w:pPr>
      <w:r>
        <w:rPr>
          <w:rFonts w:eastAsia="Consolas"/>
        </w:rPr>
        <w:t xml:space="preserve">       { </w:t>
      </w:r>
    </w:p>
    <w:p w14:paraId="15BD99E4" w14:textId="77777777" w:rsidR="00574DBA" w:rsidRDefault="00574DBA" w:rsidP="00574DBA">
      <w:pPr>
        <w:pStyle w:val="Kd"/>
      </w:pPr>
      <w:r>
        <w:rPr>
          <w:rFonts w:eastAsia="Consolas"/>
        </w:rPr>
        <w:t xml:space="preserve">           routes.MapHub&lt;</w:t>
      </w:r>
      <w:r w:rsidRPr="003B26AE">
        <w:rPr>
          <w:color w:val="2B91AF"/>
          <w:lang w:eastAsia="hu-HU"/>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574DBA">
      <w:pPr>
        <w:pStyle w:val="Kd"/>
      </w:pPr>
      <w:r>
        <w:rPr>
          <w:rFonts w:eastAsia="Consolas"/>
        </w:rPr>
        <w:t xml:space="preserve">       }); </w:t>
      </w:r>
    </w:p>
    <w:p w14:paraId="22752E0E" w14:textId="77777777" w:rsidR="00574DBA" w:rsidRDefault="00574DBA" w:rsidP="00574DBA">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0666704"/>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FC3D8F">
      <w:pPr>
        <w:pStyle w:val="Kd"/>
      </w:pPr>
      <w:r>
        <w:rPr>
          <w:rFonts w:cs="Consolas"/>
          <w:color w:val="0000FF"/>
          <w:sz w:val="19"/>
          <w:szCs w:val="19"/>
          <w:lang w:eastAsia="hu-HU"/>
        </w:rPr>
        <w:t>var</w:t>
      </w:r>
      <w:r>
        <w:rPr>
          <w:rFonts w:cs="Consolas"/>
          <w:color w:val="000000"/>
          <w:sz w:val="19"/>
          <w:szCs w:val="19"/>
          <w:lang w:eastAsia="hu-HU"/>
        </w:rPr>
        <w:t xml:space="preserve"> esDto = _mapper.Map&lt;</w:t>
      </w:r>
      <w:r w:rsidRPr="003B26AE">
        <w:rPr>
          <w:color w:val="2B91AF"/>
          <w:lang w:eastAsia="hu-HU"/>
        </w:rPr>
        <w:t>EventSchedule</w:t>
      </w:r>
      <w:r>
        <w:rPr>
          <w:rFonts w:cs="Consolas"/>
          <w:color w:val="000000"/>
          <w:sz w:val="19"/>
          <w:szCs w:val="19"/>
          <w:lang w:eastAsia="hu-HU"/>
        </w:rPr>
        <w:t xml:space="preserve">, </w:t>
      </w:r>
      <w:r w:rsidRPr="003B26AE">
        <w:rPr>
          <w:color w:val="2B91AF"/>
          <w:lang w:eastAsia="hu-HU"/>
        </w:rPr>
        <w:t>EventScheduleDTO</w:t>
      </w:r>
      <w:r>
        <w:rPr>
          <w:rFonts w:cs="Consolas"/>
          <w:color w:val="000000"/>
          <w:sz w:val="19"/>
          <w:szCs w:val="19"/>
          <w:lang w:eastAsia="hu-HU"/>
        </w:rP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737444">
      <w:pPr>
        <w:pStyle w:val="Kd"/>
      </w:pPr>
      <w:r w:rsidRPr="003B26AE">
        <w:rPr>
          <w:color w:val="2B91AF"/>
          <w:lang w:eastAsia="hu-HU"/>
        </w:rPr>
        <w:t>Mapper</w:t>
      </w:r>
      <w:r>
        <w:t>.Initialize(cfg =&gt;</w:t>
      </w:r>
    </w:p>
    <w:p w14:paraId="0EE89F01" w14:textId="77777777" w:rsidR="00737444" w:rsidRDefault="00737444" w:rsidP="00737444">
      <w:pPr>
        <w:pStyle w:val="Kd"/>
      </w:pPr>
      <w:r>
        <w:t>{</w:t>
      </w:r>
    </w:p>
    <w:p w14:paraId="0D28B100" w14:textId="77777777" w:rsidR="00737444" w:rsidRDefault="00737444" w:rsidP="00737444">
      <w:pPr>
        <w:pStyle w:val="Kd"/>
      </w:pPr>
      <w:r>
        <w:t xml:space="preserve">    cfg.CreateMap&lt;Service, </w:t>
      </w:r>
      <w:r w:rsidRPr="003B26AE">
        <w:rPr>
          <w:color w:val="2B91AF"/>
          <w:lang w:eastAsia="hu-HU"/>
        </w:rPr>
        <w:t>ServiceViewModel</w:t>
      </w:r>
      <w:r>
        <w:t>&gt;()</w:t>
      </w:r>
    </w:p>
    <w:p w14:paraId="6D1AF2FC" w14:textId="77777777" w:rsidR="00737444" w:rsidRDefault="00737444" w:rsidP="00737444">
      <w:pPr>
        <w:pStyle w:val="Kd"/>
      </w:pPr>
      <w:r>
        <w:t xml:space="preserve">        .ForMember(dest =&gt; dest.Image, opt =&gt; opt.Ignore());</w:t>
      </w:r>
    </w:p>
    <w:p w14:paraId="3DE8B145" w14:textId="77777777" w:rsidR="00737444" w:rsidRDefault="00737444" w:rsidP="00737444">
      <w:pPr>
        <w:pStyle w:val="Kd"/>
      </w:pPr>
      <w:r>
        <w:t xml:space="preserve">    cfg.CreateMap&lt;</w:t>
      </w:r>
      <w:r w:rsidRPr="003B26AE">
        <w:rPr>
          <w:color w:val="2B91AF"/>
          <w:lang w:eastAsia="hu-HU"/>
        </w:rPr>
        <w:t>ServiceViewModel</w:t>
      </w:r>
      <w:r>
        <w:t>, Service&gt;()</w:t>
      </w:r>
    </w:p>
    <w:p w14:paraId="22E58A7F" w14:textId="77777777" w:rsidR="00737444" w:rsidRDefault="00737444" w:rsidP="00737444">
      <w:pPr>
        <w:pStyle w:val="Kd"/>
      </w:pPr>
      <w:r>
        <w:t xml:space="preserve">        .ForMember(dest =&gt; dest.Image, opt =&gt; opt.Ignore())</w:t>
      </w:r>
    </w:p>
    <w:p w14:paraId="5AFEE93A" w14:textId="236FEF6D" w:rsidR="00B76EF0" w:rsidRDefault="00737444" w:rsidP="00737444">
      <w:pPr>
        <w:pStyle w:val="Kd"/>
      </w:pPr>
      <w:r>
        <w:t xml:space="preserve">        .ForMember(dest =&gt; dest.Id, opt =&gt; opt.Ignore());</w:t>
      </w:r>
    </w:p>
    <w:p w14:paraId="1840F028" w14:textId="0780ADB6" w:rsidR="003B26AE" w:rsidRDefault="003B26AE" w:rsidP="00737444">
      <w:pPr>
        <w:pStyle w:val="Kd"/>
      </w:pPr>
      <w:r>
        <w:tab/>
        <w:t>...</w:t>
      </w:r>
    </w:p>
    <w:p w14:paraId="00462DAA" w14:textId="77777777" w:rsidR="00737444" w:rsidRDefault="00737444" w:rsidP="00737444">
      <w:pPr>
        <w:pStyle w:val="Kd"/>
      </w:pPr>
      <w:r>
        <w:t>});</w:t>
      </w:r>
    </w:p>
    <w:p w14:paraId="1F529333" w14:textId="77777777" w:rsidR="00574DBA" w:rsidRDefault="003674F9" w:rsidP="003674F9">
      <w:pPr>
        <w:pStyle w:val="Cmsor2"/>
      </w:pPr>
      <w:bookmarkStart w:id="74" w:name="_Toc20666705"/>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71FFF">
      <w:pPr>
        <w:pStyle w:val="Kd"/>
        <w:rPr>
          <w:color w:val="000000"/>
          <w:lang w:eastAsia="hu-HU"/>
        </w:rPr>
      </w:pPr>
      <w:r w:rsidRPr="00A71FFF">
        <w:rPr>
          <w:lang w:eastAsia="hu-HU"/>
        </w:rPr>
        <w:lastRenderedPageBreak/>
        <w:t>&lt;?xml version="1.0" encoding="UTF-8" ?&gt;</w:t>
      </w:r>
    </w:p>
    <w:p w14:paraId="7AC645AB" w14:textId="77777777" w:rsidR="00A71FFF" w:rsidRPr="00A71FFF" w:rsidRDefault="00A71FFF" w:rsidP="00A71FFF">
      <w:pPr>
        <w:pStyle w:val="Kd"/>
        <w:rPr>
          <w:color w:val="000000"/>
          <w:lang w:eastAsia="hu-HU"/>
        </w:rPr>
      </w:pPr>
      <w:r w:rsidRPr="00A71FFF">
        <w:rPr>
          <w:b/>
          <w:bCs/>
          <w:color w:val="008000"/>
          <w:lang w:eastAsia="hu-HU"/>
        </w:rPr>
        <w:t>&lt;svg</w:t>
      </w:r>
      <w:r w:rsidRPr="00A71FFF">
        <w:rPr>
          <w:color w:val="000000"/>
          <w:lang w:eastAsia="hu-HU"/>
        </w:rPr>
        <w:t xml:space="preserve"> </w:t>
      </w:r>
      <w:r w:rsidRPr="00A71FFF">
        <w:rPr>
          <w:color w:val="7D9029"/>
          <w:lang w:eastAsia="hu-HU"/>
        </w:rPr>
        <w:t>width=</w:t>
      </w:r>
      <w:r w:rsidRPr="00A71FFF">
        <w:rPr>
          <w:color w:val="BA2121"/>
          <w:lang w:eastAsia="hu-HU"/>
        </w:rPr>
        <w:t>"391"</w:t>
      </w:r>
      <w:r w:rsidRPr="00A71FFF">
        <w:rPr>
          <w:color w:val="000000"/>
          <w:lang w:eastAsia="hu-HU"/>
        </w:rPr>
        <w:t xml:space="preserve"> </w:t>
      </w:r>
      <w:r w:rsidRPr="00A71FFF">
        <w:rPr>
          <w:color w:val="7D9029"/>
          <w:lang w:eastAsia="hu-HU"/>
        </w:rPr>
        <w:t>height=</w:t>
      </w:r>
      <w:r w:rsidRPr="00A71FFF">
        <w:rPr>
          <w:color w:val="BA2121"/>
          <w:lang w:eastAsia="hu-HU"/>
        </w:rPr>
        <w:t>"391"</w:t>
      </w:r>
      <w:r w:rsidRPr="00A71FFF">
        <w:rPr>
          <w:color w:val="000000"/>
          <w:lang w:eastAsia="hu-HU"/>
        </w:rPr>
        <w:t xml:space="preserve"> </w:t>
      </w:r>
      <w:r w:rsidRPr="00A71FFF">
        <w:rPr>
          <w:color w:val="7D9029"/>
          <w:lang w:eastAsia="hu-HU"/>
        </w:rPr>
        <w:t>viewBox=</w:t>
      </w:r>
      <w:r w:rsidRPr="00A71FFF">
        <w:rPr>
          <w:color w:val="BA2121"/>
          <w:lang w:eastAsia="hu-HU"/>
        </w:rPr>
        <w:t>"-70.5 -70.5 391 391"</w:t>
      </w:r>
      <w:r w:rsidRPr="00A71FFF">
        <w:rPr>
          <w:color w:val="000000"/>
          <w:lang w:eastAsia="hu-HU"/>
        </w:rPr>
        <w:t xml:space="preserve"> </w:t>
      </w:r>
      <w:r w:rsidRPr="00A71FFF">
        <w:rPr>
          <w:color w:val="7D9029"/>
          <w:lang w:eastAsia="hu-HU"/>
        </w:rPr>
        <w:t>xmlns=</w:t>
      </w:r>
      <w:r w:rsidRPr="00A71FFF">
        <w:rPr>
          <w:color w:val="BA2121"/>
          <w:lang w:eastAsia="hu-HU"/>
        </w:rPr>
        <w:t>"http://www.w3.org/2000/svg"</w:t>
      </w:r>
      <w:r w:rsidRPr="00A71FFF">
        <w:rPr>
          <w:b/>
          <w:bCs/>
          <w:color w:val="008000"/>
          <w:lang w:eastAsia="hu-HU"/>
        </w:rPr>
        <w:t>&gt;</w:t>
      </w:r>
    </w:p>
    <w:p w14:paraId="236BBE10" w14:textId="77777777" w:rsidR="00A71FFF" w:rsidRPr="00A71FFF" w:rsidRDefault="00A71FFF" w:rsidP="00A71FFF">
      <w:pPr>
        <w:pStyle w:val="Kd"/>
        <w:rPr>
          <w:color w:val="000000"/>
          <w:lang w:eastAsia="hu-HU"/>
        </w:rPr>
      </w:pPr>
      <w:r w:rsidRPr="00A71FFF">
        <w:rPr>
          <w:color w:val="000000"/>
          <w:lang w:eastAsia="hu-HU"/>
        </w:rPr>
        <w:t xml:space="preserve">  </w:t>
      </w:r>
      <w:r w:rsidRPr="00A71FFF">
        <w:rPr>
          <w:b/>
          <w:bCs/>
          <w:color w:val="008000"/>
          <w:lang w:eastAsia="hu-HU"/>
        </w:rPr>
        <w:t>&lt;rect</w:t>
      </w:r>
      <w:r w:rsidRPr="00A71FFF">
        <w:rPr>
          <w:color w:val="000000"/>
          <w:lang w:eastAsia="hu-HU"/>
        </w:rPr>
        <w:t xml:space="preserve"> </w:t>
      </w:r>
      <w:r w:rsidRPr="00A71FFF">
        <w:rPr>
          <w:color w:val="7D9029"/>
          <w:lang w:eastAsia="hu-HU"/>
        </w:rPr>
        <w:t>x=</w:t>
      </w:r>
      <w:r w:rsidRPr="00A71FFF">
        <w:rPr>
          <w:color w:val="BA2121"/>
          <w:lang w:eastAsia="hu-HU"/>
        </w:rPr>
        <w:t>"25"</w:t>
      </w:r>
      <w:r w:rsidRPr="00A71FFF">
        <w:rPr>
          <w:color w:val="000000"/>
          <w:lang w:eastAsia="hu-HU"/>
        </w:rPr>
        <w:t xml:space="preserve"> </w:t>
      </w:r>
      <w:r w:rsidRPr="00A71FFF">
        <w:rPr>
          <w:color w:val="7D9029"/>
          <w:lang w:eastAsia="hu-HU"/>
        </w:rPr>
        <w:t>y=</w:t>
      </w:r>
      <w:r w:rsidRPr="00A71FFF">
        <w:rPr>
          <w:color w:val="BA2121"/>
          <w:lang w:eastAsia="hu-HU"/>
        </w:rPr>
        <w:t>"25"</w:t>
      </w:r>
      <w:r w:rsidRPr="00A71FFF">
        <w:rPr>
          <w:color w:val="000000"/>
          <w:lang w:eastAsia="hu-HU"/>
        </w:rPr>
        <w:t xml:space="preserve"> </w:t>
      </w:r>
      <w:r w:rsidRPr="00A71FFF">
        <w:rPr>
          <w:color w:val="7D9029"/>
          <w:lang w:eastAsia="hu-HU"/>
        </w:rPr>
        <w:t>width=</w:t>
      </w:r>
      <w:r w:rsidRPr="00A71FFF">
        <w:rPr>
          <w:color w:val="BA2121"/>
          <w:lang w:eastAsia="hu-HU"/>
        </w:rPr>
        <w:t>"200"</w:t>
      </w:r>
      <w:r w:rsidRPr="00A71FFF">
        <w:rPr>
          <w:color w:val="000000"/>
          <w:lang w:eastAsia="hu-HU"/>
        </w:rPr>
        <w:t xml:space="preserve"> </w:t>
      </w:r>
      <w:r w:rsidRPr="00A71FFF">
        <w:rPr>
          <w:color w:val="7D9029"/>
          <w:lang w:eastAsia="hu-HU"/>
        </w:rPr>
        <w:t>height=</w:t>
      </w:r>
      <w:r w:rsidRPr="00A71FFF">
        <w:rPr>
          <w:color w:val="BA2121"/>
          <w:lang w:eastAsia="hu-HU"/>
        </w:rPr>
        <w:t>"200"</w:t>
      </w:r>
      <w:r w:rsidRPr="00A71FFF">
        <w:rPr>
          <w:color w:val="000000"/>
          <w:lang w:eastAsia="hu-HU"/>
        </w:rPr>
        <w:t xml:space="preserve"> </w:t>
      </w:r>
      <w:r w:rsidRPr="00A71FFF">
        <w:rPr>
          <w:color w:val="7D9029"/>
          <w:lang w:eastAsia="hu-HU"/>
        </w:rPr>
        <w:t>fill=</w:t>
      </w:r>
      <w:r w:rsidRPr="00A71FFF">
        <w:rPr>
          <w:color w:val="BA2121"/>
          <w:lang w:eastAsia="hu-HU"/>
        </w:rPr>
        <w:t>"lime"</w:t>
      </w:r>
      <w:r w:rsidRPr="00A71FFF">
        <w:rPr>
          <w:color w:val="000000"/>
          <w:lang w:eastAsia="hu-HU"/>
        </w:rPr>
        <w:t xml:space="preserve"> </w:t>
      </w:r>
      <w:r w:rsidRPr="00A71FFF">
        <w:rPr>
          <w:color w:val="7D9029"/>
          <w:lang w:eastAsia="hu-HU"/>
        </w:rPr>
        <w:t>stroke-width=</w:t>
      </w:r>
      <w:r w:rsidRPr="00A71FFF">
        <w:rPr>
          <w:color w:val="BA2121"/>
          <w:lang w:eastAsia="hu-HU"/>
        </w:rPr>
        <w:t>"4"</w:t>
      </w:r>
      <w:r w:rsidRPr="00A71FFF">
        <w:rPr>
          <w:color w:val="000000"/>
          <w:lang w:eastAsia="hu-HU"/>
        </w:rPr>
        <w:t xml:space="preserve"> </w:t>
      </w:r>
      <w:r w:rsidRPr="00A71FFF">
        <w:rPr>
          <w:color w:val="7D9029"/>
          <w:lang w:eastAsia="hu-HU"/>
        </w:rPr>
        <w:t>stroke=</w:t>
      </w:r>
      <w:r w:rsidRPr="00A71FFF">
        <w:rPr>
          <w:color w:val="BA2121"/>
          <w:lang w:eastAsia="hu-HU"/>
        </w:rPr>
        <w:t>"pink"</w:t>
      </w:r>
      <w:r w:rsidRPr="00A71FFF">
        <w:rPr>
          <w:color w:val="000000"/>
          <w:lang w:eastAsia="hu-HU"/>
        </w:rPr>
        <w:t xml:space="preserve"> </w:t>
      </w:r>
      <w:r w:rsidRPr="00A71FFF">
        <w:rPr>
          <w:b/>
          <w:bCs/>
          <w:color w:val="008000"/>
          <w:lang w:eastAsia="hu-HU"/>
        </w:rPr>
        <w:t>/&gt;</w:t>
      </w:r>
    </w:p>
    <w:p w14:paraId="776738E9" w14:textId="77777777" w:rsidR="00A71FFF" w:rsidRPr="00A71FFF" w:rsidRDefault="00A71FFF" w:rsidP="00A71FFF">
      <w:pPr>
        <w:pStyle w:val="Kd"/>
        <w:rPr>
          <w:color w:val="000000"/>
          <w:lang w:eastAsia="hu-HU"/>
        </w:rPr>
      </w:pPr>
      <w:r w:rsidRPr="00A71FFF">
        <w:rPr>
          <w:color w:val="000000"/>
          <w:lang w:eastAsia="hu-HU"/>
        </w:rPr>
        <w:t xml:space="preserve">  </w:t>
      </w:r>
      <w:r w:rsidRPr="00A71FFF">
        <w:rPr>
          <w:b/>
          <w:bCs/>
          <w:color w:val="008000"/>
          <w:lang w:eastAsia="hu-HU"/>
        </w:rPr>
        <w:t>&lt;circle</w:t>
      </w:r>
      <w:r w:rsidRPr="00A71FFF">
        <w:rPr>
          <w:color w:val="000000"/>
          <w:lang w:eastAsia="hu-HU"/>
        </w:rPr>
        <w:t xml:space="preserve"> </w:t>
      </w:r>
      <w:r w:rsidRPr="00A71FFF">
        <w:rPr>
          <w:color w:val="7D9029"/>
          <w:lang w:eastAsia="hu-HU"/>
        </w:rPr>
        <w:t>cx=</w:t>
      </w:r>
      <w:r w:rsidRPr="00A71FFF">
        <w:rPr>
          <w:color w:val="BA2121"/>
          <w:lang w:eastAsia="hu-HU"/>
        </w:rPr>
        <w:t>"125"</w:t>
      </w:r>
      <w:r w:rsidRPr="00A71FFF">
        <w:rPr>
          <w:color w:val="000000"/>
          <w:lang w:eastAsia="hu-HU"/>
        </w:rPr>
        <w:t xml:space="preserve"> </w:t>
      </w:r>
      <w:r w:rsidRPr="00A71FFF">
        <w:rPr>
          <w:color w:val="7D9029"/>
          <w:lang w:eastAsia="hu-HU"/>
        </w:rPr>
        <w:t>cy=</w:t>
      </w:r>
      <w:r w:rsidRPr="00A71FFF">
        <w:rPr>
          <w:color w:val="BA2121"/>
          <w:lang w:eastAsia="hu-HU"/>
        </w:rPr>
        <w:t>"125"</w:t>
      </w:r>
      <w:r w:rsidRPr="00A71FFF">
        <w:rPr>
          <w:color w:val="000000"/>
          <w:lang w:eastAsia="hu-HU"/>
        </w:rPr>
        <w:t xml:space="preserve"> </w:t>
      </w:r>
      <w:r w:rsidRPr="00A71FFF">
        <w:rPr>
          <w:color w:val="7D9029"/>
          <w:lang w:eastAsia="hu-HU"/>
        </w:rPr>
        <w:t>r=</w:t>
      </w:r>
      <w:r w:rsidRPr="00A71FFF">
        <w:rPr>
          <w:color w:val="BA2121"/>
          <w:lang w:eastAsia="hu-HU"/>
        </w:rPr>
        <w:t>"75"</w:t>
      </w:r>
      <w:r w:rsidRPr="00A71FFF">
        <w:rPr>
          <w:color w:val="000000"/>
          <w:lang w:eastAsia="hu-HU"/>
        </w:rPr>
        <w:t xml:space="preserve"> </w:t>
      </w:r>
      <w:r w:rsidRPr="00A71FFF">
        <w:rPr>
          <w:color w:val="7D9029"/>
          <w:lang w:eastAsia="hu-HU"/>
        </w:rPr>
        <w:t>fill=</w:t>
      </w:r>
      <w:r w:rsidRPr="00A71FFF">
        <w:rPr>
          <w:color w:val="BA2121"/>
          <w:lang w:eastAsia="hu-HU"/>
        </w:rPr>
        <w:t>"black"</w:t>
      </w:r>
      <w:r w:rsidRPr="00A71FFF">
        <w:rPr>
          <w:color w:val="000000"/>
          <w:lang w:eastAsia="hu-HU"/>
        </w:rPr>
        <w:t xml:space="preserve"> </w:t>
      </w:r>
      <w:r w:rsidRPr="00A71FFF">
        <w:rPr>
          <w:b/>
          <w:bCs/>
          <w:color w:val="008000"/>
          <w:lang w:eastAsia="hu-HU"/>
        </w:rPr>
        <w:t>/&gt;</w:t>
      </w:r>
    </w:p>
    <w:p w14:paraId="4DFF3F53" w14:textId="77777777" w:rsidR="00A71FFF" w:rsidRPr="00A71FFF" w:rsidRDefault="00A71FFF" w:rsidP="00073221">
      <w:pPr>
        <w:pStyle w:val="Kd"/>
        <w:rPr>
          <w:color w:val="000000"/>
          <w:lang w:eastAsia="hu-HU"/>
        </w:rPr>
      </w:pPr>
      <w:r w:rsidRPr="00A71FFF">
        <w:rPr>
          <w:color w:val="000000"/>
          <w:lang w:eastAsia="hu-HU"/>
        </w:rPr>
        <w:t xml:space="preserve">  </w:t>
      </w:r>
      <w:r w:rsidRPr="00A71FFF">
        <w:rPr>
          <w:b/>
          <w:bCs/>
          <w:color w:val="008000"/>
          <w:lang w:eastAsia="hu-HU"/>
        </w:rPr>
        <w:t>&lt;polyline</w:t>
      </w:r>
      <w:r w:rsidRPr="00A71FFF">
        <w:rPr>
          <w:color w:val="000000"/>
          <w:lang w:eastAsia="hu-HU"/>
        </w:rPr>
        <w:t xml:space="preserve"> </w:t>
      </w:r>
      <w:r w:rsidRPr="00A71FFF">
        <w:rPr>
          <w:color w:val="7D9029"/>
          <w:lang w:eastAsia="hu-HU"/>
        </w:rPr>
        <w:t>points=</w:t>
      </w:r>
      <w:r w:rsidRPr="00A71FFF">
        <w:rPr>
          <w:color w:val="BA2121"/>
          <w:lang w:eastAsia="hu-HU"/>
        </w:rPr>
        <w:t>"50,150 50,200 200,200 200,100"</w:t>
      </w:r>
      <w:r w:rsidRPr="00A71FFF">
        <w:rPr>
          <w:color w:val="000000"/>
          <w:lang w:eastAsia="hu-HU"/>
        </w:rPr>
        <w:t xml:space="preserve"> </w:t>
      </w:r>
      <w:r w:rsidRPr="00A71FFF">
        <w:rPr>
          <w:color w:val="7D9029"/>
          <w:lang w:eastAsia="hu-HU"/>
        </w:rPr>
        <w:t>stroke=</w:t>
      </w:r>
      <w:r w:rsidRPr="00A71FFF">
        <w:rPr>
          <w:color w:val="BA2121"/>
          <w:lang w:eastAsia="hu-HU"/>
        </w:rPr>
        <w:t>"red"</w:t>
      </w:r>
      <w:r w:rsidRPr="00A71FFF">
        <w:rPr>
          <w:color w:val="000000"/>
          <w:lang w:eastAsia="hu-HU"/>
        </w:rPr>
        <w:t xml:space="preserve"> </w:t>
      </w:r>
      <w:r w:rsidRPr="00A71FFF">
        <w:rPr>
          <w:color w:val="7D9029"/>
          <w:lang w:eastAsia="hu-HU"/>
        </w:rPr>
        <w:t>stroke-width=</w:t>
      </w:r>
      <w:r w:rsidRPr="00A71FFF">
        <w:rPr>
          <w:color w:val="BA2121"/>
          <w:lang w:eastAsia="hu-HU"/>
        </w:rPr>
        <w:t>"4"</w:t>
      </w:r>
      <w:r w:rsidRPr="00A71FFF">
        <w:rPr>
          <w:color w:val="000000"/>
          <w:lang w:eastAsia="hu-HU"/>
        </w:rPr>
        <w:t xml:space="preserve"> </w:t>
      </w:r>
      <w:r w:rsidRPr="00A71FFF">
        <w:rPr>
          <w:color w:val="7D9029"/>
          <w:lang w:eastAsia="hu-HU"/>
        </w:rPr>
        <w:t>fill=</w:t>
      </w:r>
      <w:r w:rsidRPr="00A71FFF">
        <w:rPr>
          <w:color w:val="BA2121"/>
          <w:lang w:eastAsia="hu-HU"/>
        </w:rPr>
        <w:t>"none"</w:t>
      </w:r>
      <w:r w:rsidRPr="00A71FFF">
        <w:rPr>
          <w:color w:val="000000"/>
          <w:lang w:eastAsia="hu-HU"/>
        </w:rPr>
        <w:t xml:space="preserve"> </w:t>
      </w:r>
      <w:r w:rsidRPr="00A71FFF">
        <w:rPr>
          <w:b/>
          <w:bCs/>
          <w:color w:val="008000"/>
          <w:lang w:eastAsia="hu-HU"/>
        </w:rPr>
        <w:t>/&gt;</w:t>
      </w:r>
    </w:p>
    <w:p w14:paraId="542D3695" w14:textId="77777777" w:rsidR="00073221" w:rsidRPr="00073221" w:rsidRDefault="00A71FFF" w:rsidP="00073221">
      <w:pPr>
        <w:pStyle w:val="Kd"/>
        <w:rPr>
          <w:b/>
          <w:bCs/>
          <w:color w:val="008000"/>
          <w:lang w:eastAsia="hu-HU"/>
        </w:rPr>
      </w:pPr>
      <w:r w:rsidRPr="00A71FFF">
        <w:rPr>
          <w:b/>
          <w:bCs/>
          <w:color w:val="008000"/>
          <w:lang w:eastAsia="hu-HU"/>
        </w:rPr>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6443C8F5"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0666706"/>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6CB20203" w:rsidR="00C85FE7" w:rsidRDefault="00F51066" w:rsidP="002D02EC">
      <w:pPr>
        <w:pStyle w:val="Kpalrs"/>
      </w:pPr>
      <w:fldSimple w:instr=" SEQ ábra \* ARABIC ">
        <w:r w:rsidR="004F74AF">
          <w:rPr>
            <w:noProof/>
          </w:rPr>
          <w:t>8</w:t>
        </w:r>
      </w:fldSimple>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C85FE7">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C85FE7">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C85FE7">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C85FE7">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C85FE7">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C85FE7">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C85FE7">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C85FE7">
      <w:pPr>
        <w:pStyle w:val="Kd"/>
        <w:rPr>
          <w:color w:val="212529"/>
          <w:sz w:val="21"/>
          <w:szCs w:val="21"/>
          <w:lang w:eastAsia="hu-HU"/>
        </w:rPr>
      </w:pPr>
      <w:r>
        <w:rPr>
          <w:rStyle w:val="nt"/>
          <w:color w:val="2F6F9F"/>
        </w:rPr>
        <w:t>&lt;/div&gt;</w:t>
      </w:r>
    </w:p>
    <w:p w14:paraId="0E85BAC2" w14:textId="77777777" w:rsidR="00F2564B" w:rsidRDefault="00F2564B" w:rsidP="00F2564B">
      <w:pPr>
        <w:pStyle w:val="Cmsor2"/>
      </w:pPr>
      <w:bookmarkStart w:id="79" w:name="_Toc20666707"/>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D355E2">
      <w:pPr>
        <w:pStyle w:val="Kd"/>
        <w:rPr>
          <w:rStyle w:val="HTML-kd"/>
          <w:color w:val="333333"/>
        </w:rPr>
      </w:pPr>
      <w:r>
        <w:rPr>
          <w:rStyle w:val="na"/>
          <w:color w:val="7D9029"/>
        </w:rPr>
        <w:t>[Theory]</w:t>
      </w:r>
    </w:p>
    <w:p w14:paraId="20129D1A" w14:textId="77777777" w:rsidR="00D355E2" w:rsidRDefault="00D355E2" w:rsidP="00D355E2">
      <w:pPr>
        <w:pStyle w:val="Kd"/>
        <w:rPr>
          <w:rStyle w:val="HTML-kd"/>
          <w:color w:val="333333"/>
        </w:rPr>
      </w:pPr>
      <w:r>
        <w:rPr>
          <w:rStyle w:val="na"/>
          <w:color w:val="7D9029"/>
        </w:rPr>
        <w:t>[InlineData(3)]</w:t>
      </w:r>
    </w:p>
    <w:p w14:paraId="0521AA9E" w14:textId="77777777" w:rsidR="00D355E2" w:rsidRDefault="00D355E2" w:rsidP="00D355E2">
      <w:pPr>
        <w:pStyle w:val="Kd"/>
        <w:rPr>
          <w:rStyle w:val="HTML-kd"/>
          <w:color w:val="333333"/>
        </w:rPr>
      </w:pPr>
      <w:r>
        <w:rPr>
          <w:rStyle w:val="na"/>
          <w:color w:val="7D9029"/>
        </w:rPr>
        <w:t>[InlineData(5)]</w:t>
      </w:r>
    </w:p>
    <w:p w14:paraId="779B1D67" w14:textId="77777777" w:rsidR="00D355E2" w:rsidRDefault="00D355E2" w:rsidP="00D355E2">
      <w:pPr>
        <w:pStyle w:val="Kd"/>
        <w:rPr>
          <w:rStyle w:val="HTML-kd"/>
          <w:color w:val="333333"/>
        </w:rPr>
      </w:pPr>
      <w:r>
        <w:rPr>
          <w:rStyle w:val="na"/>
          <w:color w:val="7D9029"/>
        </w:rPr>
        <w:t>[InlineData(6)]</w:t>
      </w:r>
    </w:p>
    <w:p w14:paraId="14C3E67E" w14:textId="77777777" w:rsidR="00D355E2" w:rsidRDefault="00D355E2" w:rsidP="00D355E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C85FE7">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D355E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D355E2">
      <w:pPr>
        <w:pStyle w:val="Kd"/>
        <w:rPr>
          <w:color w:val="333333"/>
          <w:sz w:val="23"/>
          <w:szCs w:val="23"/>
          <w:lang w:eastAsia="hu-HU"/>
        </w:rPr>
      </w:pPr>
      <w:r>
        <w:rPr>
          <w:rStyle w:val="p"/>
          <w:color w:val="333333"/>
        </w:rPr>
        <w:t>}</w:t>
      </w:r>
    </w:p>
    <w:p w14:paraId="77FAFA69" w14:textId="77777777" w:rsidR="00D355E2" w:rsidRDefault="00D355E2" w:rsidP="00D355E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r>
        <w:lastRenderedPageBreak/>
        <w:t>Tervezés</w:t>
      </w:r>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r>
        <w:t>Alkalmazás tervének bemutatása</w:t>
      </w:r>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r>
        <w:t>Szerepkörök bemutatása</w:t>
      </w:r>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C94621">
      <w:pPr>
        <w:keepNext/>
        <w:ind w:firstLine="0"/>
        <w:jc w:val="center"/>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443A1626" w:rsidR="00FF187C" w:rsidRDefault="00F51066" w:rsidP="002D02EC">
      <w:pPr>
        <w:pStyle w:val="Kpalrs"/>
      </w:pPr>
      <w:fldSimple w:instr=" SEQ ábra \* ARABIC ">
        <w:r w:rsidR="004F74AF">
          <w:rPr>
            <w:noProof/>
          </w:rPr>
          <w:t>9</w:t>
        </w:r>
      </w:fldSimple>
      <w:r w:rsidR="00C94621">
        <w:t>. ábra</w:t>
      </w:r>
      <w:r w:rsidR="00242C04">
        <w:t>:</w:t>
      </w:r>
      <w:r w:rsidR="00C94621">
        <w:t xml:space="preserve"> Rendszer use-case diagrammja</w:t>
      </w:r>
    </w:p>
    <w:p w14:paraId="033965E2" w14:textId="042849DC" w:rsidR="00C94621" w:rsidRDefault="00C94621" w:rsidP="00C94621">
      <w:pPr>
        <w:pStyle w:val="Cmsor3"/>
      </w:pPr>
      <w:r>
        <w:lastRenderedPageBreak/>
        <w:t>Normál felhasználó</w:t>
      </w:r>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r>
        <w:t>Ügyintéző felhasználó</w:t>
      </w:r>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r>
        <w:t>Nem-funkcionális követelmények</w:t>
      </w:r>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r>
        <w:t>Architektúra bemutatása</w:t>
      </w:r>
    </w:p>
    <w:p w14:paraId="18809065" w14:textId="36B189FB"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83"/>
      <w:r w:rsidR="001324F8">
        <w:t>marad</w:t>
      </w:r>
      <w:commentRangeEnd w:id="83"/>
      <w:r w:rsidR="00085A1C">
        <w:rPr>
          <w:rStyle w:val="Jegyzethivatkozs"/>
        </w:rPr>
        <w:commentReference w:id="83"/>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0E3675">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2478D" w:rsidRPr="00F93CEB" w:rsidRDefault="0042478D"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2478D" w:rsidRPr="00D04A22" w:rsidRDefault="0042478D"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2478D" w:rsidRPr="00D04A22" w:rsidRDefault="0042478D"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2478D" w:rsidRDefault="0042478D"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2478D" w:rsidRDefault="0042478D"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2478D" w:rsidRDefault="0042478D"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2478D" w:rsidRDefault="0042478D"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2478D" w:rsidRPr="006E142C" w:rsidRDefault="0042478D"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1="http://schemas.microsoft.com/office/drawing/2015/9/8/chartex">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2478D" w:rsidRPr="00F93CEB" w:rsidRDefault="0042478D"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2478D" w:rsidRPr="00D04A22" w:rsidRDefault="0042478D"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2478D" w:rsidRPr="00D04A22" w:rsidRDefault="0042478D"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2478D" w:rsidRDefault="0042478D"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2478D" w:rsidRDefault="0042478D"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2478D" w:rsidRDefault="0042478D"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2478D" w:rsidRDefault="0042478D"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2478D" w:rsidRPr="006E142C" w:rsidRDefault="0042478D"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84" w:name="_Ref21813827"/>
    <w:bookmarkStart w:id="85" w:name="_Ref21814489"/>
    <w:p w14:paraId="7E319D05" w14:textId="618CE9B4" w:rsidR="00D04A22" w:rsidRDefault="00BE1960" w:rsidP="002D02EC">
      <w:pPr>
        <w:pStyle w:val="Kpalrs"/>
      </w:pPr>
      <w:r>
        <w:fldChar w:fldCharType="begin"/>
      </w:r>
      <w:r>
        <w:instrText xml:space="preserve"> SEQ ábra \* ARABIC </w:instrText>
      </w:r>
      <w:r>
        <w:fldChar w:fldCharType="separate"/>
      </w:r>
      <w:bookmarkStart w:id="86" w:name="_Ref21813831"/>
      <w:r w:rsidR="004F74AF">
        <w:rPr>
          <w:noProof/>
        </w:rPr>
        <w:t>10</w:t>
      </w:r>
      <w:bookmarkEnd w:id="86"/>
      <w:r>
        <w:fldChar w:fldCharType="end"/>
      </w:r>
      <w:r>
        <w:t xml:space="preserve">. </w:t>
      </w:r>
      <w:bookmarkStart w:id="87" w:name="_Ref21813837"/>
      <w:r>
        <w:t>ábra</w:t>
      </w:r>
      <w:r w:rsidR="00242C04">
        <w:t>:</w:t>
      </w:r>
      <w:r>
        <w:t xml:space="preserve"> Rendszer </w:t>
      </w:r>
      <w:bookmarkEnd w:id="84"/>
      <w:bookmarkEnd w:id="87"/>
      <w:r w:rsidR="000E3675">
        <w:t>közös architektúra</w:t>
      </w:r>
      <w:bookmarkEnd w:id="85"/>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r>
        <w:t>Projektek</w:t>
      </w:r>
    </w:p>
    <w:p w14:paraId="75453F03" w14:textId="1A1C0F4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EndPr/>
        <w:sdtContent>
          <w:r w:rsidR="003E33A0">
            <w:fldChar w:fldCharType="begin"/>
          </w:r>
          <w:r w:rsidR="003E33A0">
            <w:instrText xml:space="preserve"> CITATION MicVis19 \l 1038 </w:instrText>
          </w:r>
          <w:r w:rsidR="003E33A0">
            <w:fldChar w:fldCharType="separate"/>
          </w:r>
          <w:r w:rsidR="003E33A0">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1CEED996" w:rsidR="00B36E06" w:rsidRDefault="00F51066" w:rsidP="002D02EC">
      <w:pPr>
        <w:pStyle w:val="Kpalrs"/>
      </w:pPr>
      <w:fldSimple w:instr=" SEQ ábra \* ARABIC ">
        <w:r w:rsidR="004F74AF">
          <w:rPr>
            <w:noProof/>
          </w:rPr>
          <w:t>11</w:t>
        </w:r>
      </w:fldSimple>
      <w:r w:rsidR="00B36E06">
        <w:t>. ábra</w:t>
      </w:r>
      <w:r w:rsidR="00242C04">
        <w:t>:</w:t>
      </w:r>
      <w:r w:rsidR="00B36E06">
        <w:t xml:space="preserve"> Az alkalmazás projektjei</w:t>
      </w:r>
    </w:p>
    <w:p w14:paraId="50D74FFC" w14:textId="5FCCC12B" w:rsidR="00D91182" w:rsidRDefault="00391060" w:rsidP="00D91182">
      <w:r>
        <w:t>A DAL projekt tartalmazza az entitás osztályokat, az adatbázis konfigurációt, a generált migrációs állományokat</w:t>
      </w:r>
      <w:sdt>
        <w:sdtPr>
          <w:id w:val="1784914398"/>
          <w:citation/>
        </w:sdtPr>
        <w:sdtEndPr/>
        <w:sdtContent>
          <w:r>
            <w:fldChar w:fldCharType="begin"/>
          </w:r>
          <w:r>
            <w:instrText xml:space="preserve"> CITATION MicMigrations19 \l 1038 </w:instrText>
          </w:r>
          <w:r>
            <w:fldChar w:fldCharType="separate"/>
          </w:r>
          <w:r>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r>
        <w:t>Adatbázis terv</w:t>
      </w:r>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F51066">
      <w:pPr>
        <w:pStyle w:val="Cmsor4"/>
      </w:pPr>
      <w:r>
        <w:t>Tervezői döntések</w:t>
      </w:r>
    </w:p>
    <w:p w14:paraId="586A4B5E" w14:textId="04580B0C"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6243A5">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88" w:name="_Ref22726776"/>
    <w:p w14:paraId="3E06C054" w14:textId="1095604F" w:rsidR="006243A5" w:rsidRDefault="00312D03" w:rsidP="002D02EC">
      <w:pPr>
        <w:pStyle w:val="Kpalrs"/>
      </w:pPr>
      <w:r>
        <w:fldChar w:fldCharType="begin"/>
      </w:r>
      <w:r>
        <w:instrText xml:space="preserve"> SEQ ábra \* ARABIC </w:instrText>
      </w:r>
      <w:r>
        <w:fldChar w:fldCharType="separate"/>
      </w:r>
      <w:r w:rsidR="004F74AF">
        <w:rPr>
          <w:noProof/>
        </w:rPr>
        <w:t>12</w:t>
      </w:r>
      <w:r>
        <w:fldChar w:fldCharType="end"/>
      </w:r>
      <w:r>
        <w:t>. ábra: Foglaláshoz kapcsolódó entitások</w:t>
      </w:r>
      <w:bookmarkEnd w:id="88"/>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24412D99" w:rsidR="006243A5" w:rsidRDefault="003B7CDB" w:rsidP="002D02EC">
      <w:pPr>
        <w:pStyle w:val="Kpalrs"/>
      </w:pPr>
      <w:fldSimple w:instr=" SEQ ábra \* ARABIC ">
        <w:r w:rsidR="004F74AF">
          <w:rPr>
            <w:noProof/>
          </w:rPr>
          <w:t>13</w:t>
        </w:r>
      </w:fldSimple>
      <w:r>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C85FE7">
      <w:pPr>
        <w:pStyle w:val="Cmsor1"/>
      </w:pPr>
      <w:bookmarkStart w:id="89" w:name="_Toc20666710"/>
      <w:r>
        <w:lastRenderedPageBreak/>
        <w:t>Megvalósítás</w:t>
      </w:r>
      <w:bookmarkEnd w:id="89"/>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r>
        <w:t>Adatelérési réteg (DAL)</w:t>
      </w:r>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3BA2277A" w:rsidR="00546D13" w:rsidRDefault="00546D13" w:rsidP="002D02EC">
      <w:pPr>
        <w:pStyle w:val="Kpalrs"/>
      </w:pPr>
      <w:fldSimple w:instr=" SEQ ábra \* ARABIC ">
        <w:r w:rsidR="004F74AF">
          <w:rPr>
            <w:noProof/>
          </w:rPr>
          <w:t>14</w:t>
        </w:r>
      </w:fldSimple>
      <w:r>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377712">
      <w:pPr>
        <w:pStyle w:val="Kd"/>
        <w:rPr>
          <w:lang w:eastAsia="hu-HU"/>
        </w:rPr>
      </w:pPr>
      <w:r>
        <w:rPr>
          <w:color w:val="0000FF"/>
          <w:lang w:eastAsia="hu-HU"/>
        </w:rPr>
        <w:t>public</w:t>
      </w:r>
      <w:r>
        <w:rPr>
          <w:lang w:eastAsia="hu-HU"/>
        </w:rPr>
        <w:t xml:space="preserve"> </w:t>
      </w:r>
      <w:r w:rsidRPr="009C7370">
        <w:rPr>
          <w:color w:val="2B91AF"/>
          <w:lang w:eastAsia="hu-HU"/>
        </w:rPr>
        <w:t>Guid</w:t>
      </w:r>
      <w:r>
        <w:rPr>
          <w:lang w:eastAsia="hu-HU"/>
        </w:rPr>
        <w:t xml:space="preserve"> Id { </w:t>
      </w:r>
      <w:r>
        <w:rPr>
          <w:color w:val="0000FF"/>
          <w:lang w:eastAsia="hu-HU"/>
        </w:rPr>
        <w:t>get</w:t>
      </w:r>
      <w:r>
        <w:rPr>
          <w:lang w:eastAsia="hu-HU"/>
        </w:rPr>
        <w:t xml:space="preserve">; </w:t>
      </w:r>
      <w:r>
        <w:rPr>
          <w:color w:val="0000FF"/>
          <w:lang w:eastAsia="hu-HU"/>
        </w:rPr>
        <w:t>set</w:t>
      </w:r>
      <w:r>
        <w:rPr>
          <w:lang w:eastAsia="hu-HU"/>
        </w:rPr>
        <w:t>; }</w:t>
      </w:r>
    </w:p>
    <w:p w14:paraId="5AB7A3D2" w14:textId="2F6CDFAD" w:rsidR="00377712" w:rsidRDefault="00377712" w:rsidP="00377712">
      <w:pPr>
        <w:pStyle w:val="Kd"/>
        <w:rPr>
          <w:lang w:eastAsia="hu-HU"/>
        </w:rPr>
      </w:pPr>
      <w:r>
        <w:rPr>
          <w:lang w:eastAsia="hu-HU"/>
        </w:rPr>
        <w:t>[</w:t>
      </w:r>
      <w:r w:rsidRPr="00E00B48">
        <w:rPr>
          <w:color w:val="2B91AF"/>
          <w:lang w:eastAsia="hu-HU"/>
        </w:rPr>
        <w:t>Required</w:t>
      </w:r>
      <w:r>
        <w:rPr>
          <w:lang w:eastAsia="hu-HU"/>
        </w:rPr>
        <w:t>]</w:t>
      </w:r>
    </w:p>
    <w:p w14:paraId="7A087B35" w14:textId="5C8FD6E4" w:rsidR="00377712" w:rsidRDefault="00377712" w:rsidP="00377712">
      <w:pPr>
        <w:pStyle w:val="Kd"/>
        <w:rPr>
          <w:lang w:eastAsia="hu-HU"/>
        </w:rPr>
      </w:pPr>
      <w:r>
        <w:rPr>
          <w:lang w:eastAsia="hu-HU"/>
        </w:rPr>
        <w:t>[</w:t>
      </w:r>
      <w:r w:rsidRPr="00E00B48">
        <w:rPr>
          <w:color w:val="2B91AF"/>
          <w:lang w:eastAsia="hu-HU"/>
        </w:rPr>
        <w:t>StringLength</w:t>
      </w:r>
      <w:r>
        <w:rPr>
          <w:lang w:eastAsia="hu-HU"/>
        </w:rPr>
        <w:t>(200)]</w:t>
      </w:r>
    </w:p>
    <w:p w14:paraId="326B996A" w14:textId="758C4A33" w:rsidR="00377712" w:rsidRDefault="00377712" w:rsidP="00377712">
      <w:pPr>
        <w:pStyle w:val="Kd"/>
        <w:rPr>
          <w:lang w:eastAsia="hu-HU"/>
        </w:rPr>
      </w:pPr>
      <w:r>
        <w:rPr>
          <w:color w:val="0000FF"/>
          <w:lang w:eastAsia="hu-HU"/>
        </w:rPr>
        <w:t>public</w:t>
      </w:r>
      <w:r>
        <w:rPr>
          <w:lang w:eastAsia="hu-HU"/>
        </w:rPr>
        <w:t xml:space="preserve"> </w:t>
      </w:r>
      <w:r>
        <w:rPr>
          <w:color w:val="0000FF"/>
          <w:lang w:eastAsia="hu-HU"/>
        </w:rPr>
        <w:t>string</w:t>
      </w:r>
      <w:r>
        <w:rPr>
          <w:lang w:eastAsia="hu-HU"/>
        </w:rPr>
        <w:t xml:space="preserve"> Name { </w:t>
      </w:r>
      <w:r>
        <w:rPr>
          <w:color w:val="0000FF"/>
          <w:lang w:eastAsia="hu-HU"/>
        </w:rPr>
        <w:t>get</w:t>
      </w:r>
      <w:r>
        <w:rPr>
          <w:lang w:eastAsia="hu-HU"/>
        </w:rPr>
        <w:t xml:space="preserve">; </w:t>
      </w:r>
      <w:r>
        <w:rPr>
          <w:color w:val="0000FF"/>
          <w:lang w:eastAsia="hu-HU"/>
        </w:rPr>
        <w:t>set</w:t>
      </w:r>
      <w:r>
        <w:rPr>
          <w:lang w:eastAsia="hu-HU"/>
        </w:rPr>
        <w:t>; }</w:t>
      </w:r>
    </w:p>
    <w:p w14:paraId="643EE7E2" w14:textId="09E804D2" w:rsidR="00377712" w:rsidRDefault="00377712" w:rsidP="00377712">
      <w:pPr>
        <w:pStyle w:val="Kd"/>
        <w:rPr>
          <w:lang w:eastAsia="hu-HU"/>
        </w:rPr>
      </w:pPr>
      <w:r>
        <w:rPr>
          <w:lang w:eastAsia="hu-HU"/>
        </w:rPr>
        <w:t>[</w:t>
      </w:r>
      <w:r w:rsidRPr="00E00B48">
        <w:rPr>
          <w:color w:val="2B91AF"/>
          <w:lang w:eastAsia="hu-HU"/>
        </w:rPr>
        <w:t>Required</w:t>
      </w:r>
      <w:r>
        <w:rPr>
          <w:lang w:eastAsia="hu-HU"/>
        </w:rPr>
        <w:t>]</w:t>
      </w:r>
    </w:p>
    <w:p w14:paraId="6D1E9CBB" w14:textId="0B9F9FF5" w:rsidR="00377712" w:rsidRDefault="00377712" w:rsidP="00377712">
      <w:pPr>
        <w:pStyle w:val="Kd"/>
        <w:rPr>
          <w:lang w:eastAsia="hu-HU"/>
        </w:rPr>
      </w:pPr>
      <w:r>
        <w:rPr>
          <w:color w:val="0000FF"/>
          <w:lang w:eastAsia="hu-HU"/>
        </w:rPr>
        <w:t>public</w:t>
      </w:r>
      <w:r>
        <w:rPr>
          <w:lang w:eastAsia="hu-HU"/>
        </w:rPr>
        <w:t xml:space="preserve"> </w:t>
      </w:r>
      <w:r w:rsidRPr="009C7370">
        <w:rPr>
          <w:color w:val="2B91AF"/>
          <w:lang w:eastAsia="hu-HU"/>
        </w:rPr>
        <w:t>Guid</w:t>
      </w:r>
      <w:r>
        <w:rPr>
          <w:lang w:eastAsia="hu-HU"/>
        </w:rPr>
        <w:t xml:space="preserve"> ServiceId { </w:t>
      </w:r>
      <w:r>
        <w:rPr>
          <w:color w:val="0000FF"/>
          <w:lang w:eastAsia="hu-HU"/>
        </w:rPr>
        <w:t>get</w:t>
      </w:r>
      <w:r>
        <w:rPr>
          <w:lang w:eastAsia="hu-HU"/>
        </w:rPr>
        <w:t xml:space="preserve">; </w:t>
      </w:r>
      <w:r>
        <w:rPr>
          <w:color w:val="0000FF"/>
          <w:lang w:eastAsia="hu-HU"/>
        </w:rPr>
        <w:t>set</w:t>
      </w:r>
      <w:r>
        <w:rPr>
          <w:lang w:eastAsia="hu-HU"/>
        </w:rPr>
        <w:t>; }</w:t>
      </w:r>
    </w:p>
    <w:p w14:paraId="38506922" w14:textId="1B7307FE" w:rsidR="00377712" w:rsidRDefault="00377712" w:rsidP="00377712">
      <w:pPr>
        <w:pStyle w:val="Kd"/>
        <w:rPr>
          <w:lang w:eastAsia="hu-HU"/>
        </w:rPr>
      </w:pPr>
      <w:r>
        <w:rPr>
          <w:color w:val="0000FF"/>
          <w:lang w:eastAsia="hu-HU"/>
        </w:rPr>
        <w:t>public</w:t>
      </w:r>
      <w:r>
        <w:rPr>
          <w:lang w:eastAsia="hu-HU"/>
        </w:rPr>
        <w:t xml:space="preserve"> </w:t>
      </w:r>
      <w:r w:rsidRPr="009C7370">
        <w:rPr>
          <w:color w:val="2B91AF"/>
          <w:lang w:eastAsia="hu-HU"/>
        </w:rPr>
        <w:t>Service</w:t>
      </w:r>
      <w:r>
        <w:rPr>
          <w:lang w:eastAsia="hu-HU"/>
        </w:rPr>
        <w:t xml:space="preserve"> Service { </w:t>
      </w:r>
      <w:r>
        <w:rPr>
          <w:color w:val="0000FF"/>
          <w:lang w:eastAsia="hu-HU"/>
        </w:rPr>
        <w:t>get</w:t>
      </w:r>
      <w:r>
        <w:rPr>
          <w:lang w:eastAsia="hu-HU"/>
        </w:rPr>
        <w:t xml:space="preserve">; </w:t>
      </w:r>
      <w:r>
        <w:rPr>
          <w:color w:val="0000FF"/>
          <w:lang w:eastAsia="hu-HU"/>
        </w:rPr>
        <w:t>set</w:t>
      </w:r>
      <w:r>
        <w:rPr>
          <w:lang w:eastAsia="hu-HU"/>
        </w:rP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501452E1" w:rsidR="001F4B2A" w:rsidRDefault="001F4B2A" w:rsidP="00377712">
      <w:r>
        <w:lastRenderedPageBreak/>
        <w:t>További konfigurációkat a fluent API</w:t>
      </w:r>
      <w:sdt>
        <w:sdtPr>
          <w:id w:val="869720980"/>
          <w:citation/>
        </w:sdtPr>
        <w:sdtEndPr/>
        <w:sdtContent>
          <w:r>
            <w:fldChar w:fldCharType="begin"/>
          </w:r>
          <w:r>
            <w:instrText xml:space="preserve"> CITATION MicEfConf196 \l 1038 </w:instrText>
          </w:r>
          <w:r>
            <w:fldChar w:fldCharType="separate"/>
          </w:r>
          <w:r>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1F4B2A">
      <w:pPr>
        <w:pStyle w:val="Kd"/>
        <w:rPr>
          <w:lang w:eastAsia="hu-HU"/>
        </w:rPr>
      </w:pPr>
      <w:r>
        <w:rPr>
          <w:lang w:eastAsia="hu-HU"/>
        </w:rPr>
        <w:t>builder.Entity&lt;</w:t>
      </w:r>
      <w:r w:rsidRPr="00E00B48">
        <w:rPr>
          <w:color w:val="2B91AF"/>
          <w:lang w:eastAsia="hu-HU"/>
        </w:rPr>
        <w:t>BookingPosition</w:t>
      </w:r>
      <w:r>
        <w:rPr>
          <w:lang w:eastAsia="hu-HU"/>
        </w:rPr>
        <w:t>&gt;()</w:t>
      </w:r>
    </w:p>
    <w:p w14:paraId="5B774745" w14:textId="2CFE1822" w:rsidR="001F4B2A" w:rsidRDefault="001F4B2A" w:rsidP="001F4B2A">
      <w:pPr>
        <w:pStyle w:val="Kd"/>
        <w:rPr>
          <w:lang w:eastAsia="hu-HU"/>
        </w:rPr>
      </w:pPr>
      <w:r>
        <w:rPr>
          <w:lang w:eastAsia="hu-HU"/>
        </w:rPr>
        <w:t xml:space="preserve">    .HasKey(x =&gt; </w:t>
      </w:r>
      <w:r>
        <w:rPr>
          <w:color w:val="0000FF"/>
          <w:lang w:eastAsia="hu-HU"/>
        </w:rPr>
        <w:t>new</w:t>
      </w:r>
      <w:r>
        <w:rPr>
          <w:lang w:eastAsia="hu-HU"/>
        </w:rPr>
        <w:t xml:space="preserve"> { x.BookingId, x.ServicePlacePositionId });</w:t>
      </w:r>
    </w:p>
    <w:p w14:paraId="2AF08B3F" w14:textId="77777777" w:rsidR="007C1BEA" w:rsidRDefault="007C1BEA" w:rsidP="001F4B2A">
      <w:pPr>
        <w:pStyle w:val="Kd"/>
        <w:rPr>
          <w:lang w:eastAsia="hu-HU"/>
        </w:rPr>
      </w:pPr>
    </w:p>
    <w:p w14:paraId="09F61097" w14:textId="191A0DB3" w:rsidR="001F4B2A" w:rsidRDefault="001F4B2A" w:rsidP="001F4B2A">
      <w:pPr>
        <w:pStyle w:val="Kd"/>
        <w:rPr>
          <w:lang w:eastAsia="hu-HU"/>
        </w:rPr>
      </w:pPr>
      <w:r>
        <w:rPr>
          <w:lang w:eastAsia="hu-HU"/>
        </w:rPr>
        <w:t>builder.Entity&lt;</w:t>
      </w:r>
      <w:r w:rsidRPr="00E00B48">
        <w:rPr>
          <w:color w:val="2B91AF"/>
          <w:lang w:eastAsia="hu-HU"/>
        </w:rPr>
        <w:t>BookingPosition</w:t>
      </w:r>
      <w:r>
        <w:rPr>
          <w:lang w:eastAsia="hu-HU"/>
        </w:rPr>
        <w:t>&gt;()</w:t>
      </w:r>
    </w:p>
    <w:p w14:paraId="3FE72142" w14:textId="178C53BD" w:rsidR="001F4B2A" w:rsidRDefault="001F4B2A" w:rsidP="001F4B2A">
      <w:pPr>
        <w:pStyle w:val="Kd"/>
        <w:rPr>
          <w:lang w:eastAsia="hu-HU"/>
        </w:rPr>
      </w:pPr>
      <w:r>
        <w:rPr>
          <w:lang w:eastAsia="hu-HU"/>
        </w:rPr>
        <w:t xml:space="preserve">   .HasOne(bc =&gt; bc.Booking)</w:t>
      </w:r>
    </w:p>
    <w:p w14:paraId="20F3C7DB" w14:textId="7D75269D" w:rsidR="001F4B2A" w:rsidRDefault="001F4B2A" w:rsidP="001F4B2A">
      <w:pPr>
        <w:pStyle w:val="Kd"/>
        <w:rPr>
          <w:lang w:eastAsia="hu-HU"/>
        </w:rPr>
      </w:pPr>
      <w:r>
        <w:rPr>
          <w:lang w:eastAsia="hu-HU"/>
        </w:rPr>
        <w:t xml:space="preserve">   .WithMany(b =&gt; b.BookingPositions)</w:t>
      </w:r>
    </w:p>
    <w:p w14:paraId="4346DF18" w14:textId="125754A4" w:rsidR="001F4B2A" w:rsidRDefault="001F4B2A" w:rsidP="001F4B2A">
      <w:pPr>
        <w:pStyle w:val="Kd"/>
        <w:rPr>
          <w:lang w:eastAsia="hu-HU"/>
        </w:rPr>
      </w:pPr>
      <w:r>
        <w:rPr>
          <w:lang w:eastAsia="hu-HU"/>
        </w:rPr>
        <w:t xml:space="preserve">   .HasForeignKey(bc =&gt; bc.BookingId)</w:t>
      </w:r>
    </w:p>
    <w:p w14:paraId="10E980F3" w14:textId="0D3F1175" w:rsidR="001F4B2A" w:rsidRDefault="001F4B2A" w:rsidP="001F4B2A">
      <w:pPr>
        <w:pStyle w:val="Kd"/>
        <w:rPr>
          <w:lang w:eastAsia="hu-HU"/>
        </w:rPr>
      </w:pPr>
      <w:r>
        <w:rPr>
          <w:lang w:eastAsia="hu-HU"/>
        </w:rPr>
        <w:t xml:space="preserve">   .OnDelete(DeleteBehavior.ClientSetNull);</w:t>
      </w:r>
    </w:p>
    <w:p w14:paraId="478D60AA" w14:textId="77777777" w:rsidR="007C1BEA" w:rsidRDefault="007C1BEA" w:rsidP="001F4B2A">
      <w:pPr>
        <w:pStyle w:val="Kd"/>
        <w:rPr>
          <w:lang w:eastAsia="hu-HU"/>
        </w:rPr>
      </w:pPr>
    </w:p>
    <w:p w14:paraId="6904ACF6" w14:textId="0DA71384" w:rsidR="001F4B2A" w:rsidRDefault="001F4B2A" w:rsidP="001F4B2A">
      <w:pPr>
        <w:pStyle w:val="Kd"/>
        <w:rPr>
          <w:lang w:eastAsia="hu-HU"/>
        </w:rPr>
      </w:pPr>
      <w:r>
        <w:rPr>
          <w:lang w:eastAsia="hu-HU"/>
        </w:rPr>
        <w:t>builder.Entity&lt;</w:t>
      </w:r>
      <w:r w:rsidRPr="00E00B48">
        <w:rPr>
          <w:color w:val="2B91AF"/>
          <w:lang w:eastAsia="hu-HU"/>
        </w:rPr>
        <w:t>BookingPosition</w:t>
      </w:r>
      <w:r>
        <w:rPr>
          <w:lang w:eastAsia="hu-HU"/>
        </w:rPr>
        <w:t>&gt;()</w:t>
      </w:r>
    </w:p>
    <w:p w14:paraId="736C4C87" w14:textId="5DA4760F" w:rsidR="001F4B2A" w:rsidRDefault="001F4B2A" w:rsidP="001F4B2A">
      <w:pPr>
        <w:pStyle w:val="Kd"/>
        <w:rPr>
          <w:lang w:eastAsia="hu-HU"/>
        </w:rPr>
      </w:pPr>
      <w:r>
        <w:rPr>
          <w:lang w:eastAsia="hu-HU"/>
        </w:rPr>
        <w:t xml:space="preserve">  .HasOne(bc =&gt; bc.ServicePlacePosition)</w:t>
      </w:r>
    </w:p>
    <w:p w14:paraId="1CC0DE37" w14:textId="095205C1" w:rsidR="001F4B2A" w:rsidRDefault="001F4B2A" w:rsidP="001F4B2A">
      <w:pPr>
        <w:pStyle w:val="Kd"/>
        <w:rPr>
          <w:lang w:eastAsia="hu-HU"/>
        </w:rPr>
      </w:pPr>
      <w:r>
        <w:rPr>
          <w:lang w:eastAsia="hu-HU"/>
        </w:rPr>
        <w:t xml:space="preserve">  .WithMany(b =&gt; b.BookingPositions)</w:t>
      </w:r>
    </w:p>
    <w:p w14:paraId="2E19B188" w14:textId="2AB36A99" w:rsidR="001F4B2A" w:rsidRDefault="001F4B2A" w:rsidP="001F4B2A">
      <w:pPr>
        <w:pStyle w:val="Kd"/>
        <w:rPr>
          <w:lang w:eastAsia="hu-HU"/>
        </w:rPr>
      </w:pPr>
      <w:r>
        <w:rPr>
          <w:lang w:eastAsia="hu-HU"/>
        </w:rPr>
        <w:t xml:space="preserve">  .HasForeignKey(bc =&gt; bc.ServicePlacePositionId)</w:t>
      </w:r>
    </w:p>
    <w:p w14:paraId="01E7FE17" w14:textId="05035FE4" w:rsidR="004950F4" w:rsidRDefault="001F4B2A" w:rsidP="004950F4">
      <w:pPr>
        <w:pStyle w:val="Kd"/>
        <w:rPr>
          <w:lang w:eastAsia="hu-HU"/>
        </w:rPr>
      </w:pPr>
      <w:r>
        <w:rPr>
          <w:lang w:eastAsia="hu-HU"/>
        </w:rP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4861D4">
      <w:pPr>
        <w:pStyle w:val="Kd"/>
        <w:rPr>
          <w:lang w:eastAsia="hu-HU"/>
        </w:rPr>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UserEntityConfiguration</w:t>
      </w:r>
      <w:r>
        <w:rPr>
          <w:lang w:eastAsia="hu-HU"/>
        </w:rPr>
        <w:t xml:space="preserve"> : </w:t>
      </w:r>
      <w:r w:rsidRPr="00A325DB">
        <w:rPr>
          <w:color w:val="538135" w:themeColor="accent6" w:themeShade="BF"/>
          <w:lang w:eastAsia="hu-HU"/>
        </w:rPr>
        <w:t>IEntityTypeConfiguration</w:t>
      </w:r>
      <w:r>
        <w:rPr>
          <w:lang w:eastAsia="hu-HU"/>
        </w:rPr>
        <w:t>&lt;</w:t>
      </w:r>
      <w:r w:rsidRPr="00893F80">
        <w:rPr>
          <w:color w:val="2B91AF"/>
          <w:lang w:eastAsia="hu-HU"/>
        </w:rPr>
        <w:t>User</w:t>
      </w:r>
      <w:r>
        <w:rPr>
          <w:lang w:eastAsia="hu-HU"/>
        </w:rPr>
        <w:t>&gt;</w:t>
      </w:r>
    </w:p>
    <w:p w14:paraId="1DE1DFAD" w14:textId="19059C10" w:rsidR="004861D4" w:rsidRDefault="004861D4" w:rsidP="004861D4">
      <w:pPr>
        <w:pStyle w:val="Kd"/>
        <w:rPr>
          <w:lang w:eastAsia="hu-HU"/>
        </w:rPr>
      </w:pPr>
      <w:r>
        <w:rPr>
          <w:lang w:eastAsia="hu-HU"/>
        </w:rPr>
        <w:t>{</w:t>
      </w:r>
    </w:p>
    <w:p w14:paraId="7D4EBD05" w14:textId="0740C511" w:rsidR="004861D4" w:rsidRDefault="004861D4" w:rsidP="004861D4">
      <w:pPr>
        <w:pStyle w:val="Kd"/>
        <w:rPr>
          <w:lang w:eastAsia="hu-HU"/>
        </w:rPr>
      </w:pPr>
      <w:r>
        <w:rPr>
          <w:lang w:eastAsia="hu-HU"/>
        </w:rPr>
        <w:t xml:space="preserve">    </w:t>
      </w:r>
      <w:r>
        <w:rPr>
          <w:color w:val="0000FF"/>
          <w:lang w:eastAsia="hu-HU"/>
        </w:rPr>
        <w:t>private</w:t>
      </w:r>
      <w:r>
        <w:rPr>
          <w:lang w:eastAsia="hu-HU"/>
        </w:rPr>
        <w:t xml:space="preserve"> </w:t>
      </w:r>
      <w:r>
        <w:rPr>
          <w:color w:val="0000FF"/>
          <w:lang w:eastAsia="hu-HU"/>
        </w:rPr>
        <w:t>readonly</w:t>
      </w:r>
      <w:r>
        <w:rPr>
          <w:lang w:eastAsia="hu-HU"/>
        </w:rPr>
        <w:t xml:space="preserve"> ISeedService _seedService;</w:t>
      </w:r>
    </w:p>
    <w:p w14:paraId="50B66C77" w14:textId="77777777" w:rsidR="004861D4" w:rsidRDefault="004861D4" w:rsidP="004861D4">
      <w:pPr>
        <w:pStyle w:val="Kd"/>
        <w:rPr>
          <w:lang w:eastAsia="hu-HU"/>
        </w:rPr>
      </w:pPr>
    </w:p>
    <w:p w14:paraId="016BF09E" w14:textId="5AD4D9F1" w:rsidR="004861D4" w:rsidRDefault="004861D4" w:rsidP="004861D4">
      <w:pPr>
        <w:pStyle w:val="Kd"/>
        <w:rPr>
          <w:lang w:eastAsia="hu-HU"/>
        </w:rPr>
      </w:pPr>
      <w:r>
        <w:rPr>
          <w:lang w:eastAsia="hu-HU"/>
        </w:rPr>
        <w:t xml:space="preserve">    </w:t>
      </w:r>
      <w:r>
        <w:rPr>
          <w:color w:val="0000FF"/>
          <w:lang w:eastAsia="hu-HU"/>
        </w:rPr>
        <w:t>public</w:t>
      </w:r>
      <w:r>
        <w:rPr>
          <w:lang w:eastAsia="hu-HU"/>
        </w:rPr>
        <w:t xml:space="preserve"> </w:t>
      </w:r>
      <w:r>
        <w:rPr>
          <w:color w:val="2B91AF"/>
          <w:lang w:eastAsia="hu-HU"/>
        </w:rPr>
        <w:t>UserEntityConfiguration</w:t>
      </w:r>
      <w:r>
        <w:rPr>
          <w:lang w:eastAsia="hu-HU"/>
        </w:rPr>
        <w:t>(ISeedService seedService)</w:t>
      </w:r>
    </w:p>
    <w:p w14:paraId="24FA99A5" w14:textId="32B9D84E" w:rsidR="004861D4" w:rsidRDefault="004861D4" w:rsidP="004861D4">
      <w:pPr>
        <w:pStyle w:val="Kd"/>
        <w:rPr>
          <w:lang w:eastAsia="hu-HU"/>
        </w:rPr>
      </w:pPr>
      <w:r>
        <w:rPr>
          <w:lang w:eastAsia="hu-HU"/>
        </w:rPr>
        <w:t xml:space="preserve">        =&gt; _seedService = seedService;</w:t>
      </w:r>
    </w:p>
    <w:p w14:paraId="3CE503EB" w14:textId="77777777" w:rsidR="004861D4" w:rsidRDefault="004861D4" w:rsidP="004861D4">
      <w:pPr>
        <w:pStyle w:val="Kd"/>
        <w:rPr>
          <w:lang w:eastAsia="hu-HU"/>
        </w:rPr>
      </w:pPr>
    </w:p>
    <w:p w14:paraId="38D41D75" w14:textId="1EABF571" w:rsidR="004861D4" w:rsidRDefault="004861D4" w:rsidP="004861D4">
      <w:pPr>
        <w:pStyle w:val="Kd"/>
        <w:rPr>
          <w:lang w:eastAsia="hu-HU"/>
        </w:rPr>
      </w:pPr>
      <w:r>
        <w:rPr>
          <w:lang w:eastAsia="hu-HU"/>
        </w:rPr>
        <w:t xml:space="preserve">    </w:t>
      </w:r>
      <w:r>
        <w:rPr>
          <w:color w:val="0000FF"/>
          <w:lang w:eastAsia="hu-HU"/>
        </w:rPr>
        <w:t>public</w:t>
      </w:r>
      <w:r>
        <w:rPr>
          <w:lang w:eastAsia="hu-HU"/>
        </w:rPr>
        <w:t xml:space="preserve"> </w:t>
      </w:r>
      <w:r>
        <w:rPr>
          <w:color w:val="0000FF"/>
          <w:lang w:eastAsia="hu-HU"/>
        </w:rPr>
        <w:t>void</w:t>
      </w:r>
      <w:r>
        <w:rPr>
          <w:lang w:eastAsia="hu-HU"/>
        </w:rPr>
        <w:t xml:space="preserve"> Configure(</w:t>
      </w:r>
      <w:r w:rsidRPr="0018589E">
        <w:rPr>
          <w:color w:val="2B91AF"/>
          <w:lang w:eastAsia="hu-HU"/>
        </w:rPr>
        <w:t>EntityTypeBuilder</w:t>
      </w:r>
      <w:r>
        <w:rPr>
          <w:lang w:eastAsia="hu-HU"/>
        </w:rPr>
        <w:t>&lt;</w:t>
      </w:r>
      <w:r w:rsidRPr="0018589E">
        <w:rPr>
          <w:color w:val="2B91AF"/>
          <w:lang w:eastAsia="hu-HU"/>
        </w:rPr>
        <w:t>User</w:t>
      </w:r>
      <w:r>
        <w:rPr>
          <w:lang w:eastAsia="hu-HU"/>
        </w:rPr>
        <w:t>&gt; builder)</w:t>
      </w:r>
    </w:p>
    <w:p w14:paraId="3C7AF3CF" w14:textId="45F3A001" w:rsidR="004861D4" w:rsidRDefault="004861D4" w:rsidP="004861D4">
      <w:pPr>
        <w:pStyle w:val="Kd"/>
        <w:rPr>
          <w:lang w:eastAsia="hu-HU"/>
        </w:rPr>
      </w:pPr>
      <w:r>
        <w:rPr>
          <w:lang w:eastAsia="hu-HU"/>
        </w:rPr>
        <w:t xml:space="preserve">        =&gt; builder.HasData(_seedService.Users.Values.ToArray());</w:t>
      </w:r>
    </w:p>
    <w:p w14:paraId="69482AD7" w14:textId="5B732C38" w:rsidR="004861D4" w:rsidRDefault="004861D4" w:rsidP="004861D4">
      <w:pPr>
        <w:pStyle w:val="Kd"/>
        <w:rPr>
          <w:lang w:eastAsia="hu-HU"/>
        </w:rPr>
      </w:pPr>
      <w:r>
        <w:rPr>
          <w:lang w:eastAsia="hu-HU"/>
        </w:rP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4861D4">
      <w:pPr>
        <w:pStyle w:val="Kd"/>
        <w:rPr>
          <w:lang w:eastAsia="hu-HU"/>
        </w:rPr>
      </w:pPr>
      <w:r>
        <w:rPr>
          <w:lang w:eastAsia="hu-HU"/>
        </w:rPr>
        <w:t>builder.ApplyConfiguration(</w:t>
      </w:r>
      <w:r>
        <w:rPr>
          <w:color w:val="0000FF"/>
          <w:lang w:eastAsia="hu-HU"/>
        </w:rPr>
        <w:t>new</w:t>
      </w:r>
      <w:r>
        <w:rPr>
          <w:lang w:eastAsia="hu-HU"/>
        </w:rPr>
        <w:t xml:space="preserve"> </w:t>
      </w:r>
      <w:r w:rsidRPr="00F37899">
        <w:rPr>
          <w:color w:val="2B91AF"/>
          <w:lang w:eastAsia="hu-HU"/>
        </w:rPr>
        <w:t>UserEntityConfiguration</w:t>
      </w:r>
      <w:r>
        <w:rPr>
          <w:lang w:eastAsia="hu-HU"/>
        </w:rP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97267B">
      <w:pPr>
        <w:pStyle w:val="Kd"/>
        <w:rPr>
          <w:color w:val="000000"/>
          <w:lang w:eastAsia="hu-HU"/>
        </w:rPr>
      </w:pPr>
      <w:r w:rsidRPr="0097267B">
        <w:rPr>
          <w:color w:val="0000FF"/>
          <w:lang w:eastAsia="hu-HU"/>
        </w:rPr>
        <w:t>public interface</w:t>
      </w:r>
      <w:r>
        <w:rPr>
          <w:color w:val="000000"/>
          <w:lang w:eastAsia="hu-HU"/>
        </w:rPr>
        <w:t xml:space="preserve"> </w:t>
      </w:r>
      <w:r w:rsidRPr="0097267B">
        <w:rPr>
          <w:color w:val="538135" w:themeColor="accent6" w:themeShade="BF"/>
          <w:lang w:eastAsia="hu-HU"/>
        </w:rPr>
        <w:t>ISeedService</w:t>
      </w:r>
    </w:p>
    <w:p w14:paraId="7AD2935E" w14:textId="51802022" w:rsidR="0097267B" w:rsidRDefault="0097267B" w:rsidP="0097267B">
      <w:pPr>
        <w:pStyle w:val="Kd"/>
        <w:rPr>
          <w:color w:val="000000"/>
          <w:lang w:eastAsia="hu-HU"/>
        </w:rPr>
      </w:pPr>
      <w:r>
        <w:rPr>
          <w:color w:val="000000"/>
          <w:lang w:eastAsia="hu-HU"/>
        </w:rPr>
        <w:t>{</w:t>
      </w:r>
    </w:p>
    <w:p w14:paraId="7B6C8630" w14:textId="3B5D8C46"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IDictionary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IdentityRole</w:t>
      </w:r>
      <w:r>
        <w:rPr>
          <w:color w:val="000000"/>
          <w:lang w:eastAsia="hu-HU"/>
        </w:rPr>
        <w:t xml:space="preserve">&gt; Roles { </w:t>
      </w:r>
      <w:r w:rsidRPr="0097267B">
        <w:rPr>
          <w:color w:val="0000FF"/>
          <w:lang w:eastAsia="hu-HU"/>
        </w:rPr>
        <w:t>get</w:t>
      </w:r>
      <w:r>
        <w:rPr>
          <w:color w:val="000000"/>
          <w:lang w:eastAsia="hu-HU"/>
        </w:rPr>
        <w:t>; }</w:t>
      </w:r>
    </w:p>
    <w:p w14:paraId="0D64E82F" w14:textId="0EDB1DB1"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IDictionary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User</w:t>
      </w:r>
      <w:r>
        <w:rPr>
          <w:color w:val="000000"/>
          <w:lang w:eastAsia="hu-HU"/>
        </w:rPr>
        <w:t xml:space="preserve">&gt; Users { </w:t>
      </w:r>
      <w:r w:rsidRPr="0097267B">
        <w:rPr>
          <w:color w:val="0000FF"/>
          <w:lang w:eastAsia="hu-HU"/>
        </w:rPr>
        <w:t>get</w:t>
      </w:r>
      <w:r>
        <w:rPr>
          <w:color w:val="000000"/>
          <w:lang w:eastAsia="hu-HU"/>
        </w:rPr>
        <w:t>; }</w:t>
      </w:r>
    </w:p>
    <w:p w14:paraId="732C1994" w14:textId="070ED4FD"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IList</w:t>
      </w:r>
      <w:r>
        <w:rPr>
          <w:color w:val="000000"/>
          <w:lang w:eastAsia="hu-HU"/>
        </w:rPr>
        <w:t>&lt;</w:t>
      </w:r>
      <w:r w:rsidRPr="0097267B">
        <w:rPr>
          <w:color w:val="2B91AF"/>
          <w:lang w:eastAsia="hu-HU"/>
        </w:rPr>
        <w:t>IdentityUserRole</w:t>
      </w:r>
      <w:r>
        <w:rPr>
          <w:color w:val="000000"/>
          <w:lang w:eastAsia="hu-HU"/>
        </w:rPr>
        <w:t>&lt;</w:t>
      </w:r>
      <w:r w:rsidRPr="0097267B">
        <w:rPr>
          <w:color w:val="0000FF"/>
          <w:lang w:eastAsia="hu-HU"/>
        </w:rPr>
        <w:t>string</w:t>
      </w:r>
      <w:r>
        <w:rPr>
          <w:color w:val="000000"/>
          <w:lang w:eastAsia="hu-HU"/>
        </w:rPr>
        <w:t xml:space="preserve">&gt;&gt; UserRoles { </w:t>
      </w:r>
      <w:r w:rsidRPr="0097267B">
        <w:rPr>
          <w:color w:val="0000FF"/>
          <w:lang w:eastAsia="hu-HU"/>
        </w:rPr>
        <w:t>get</w:t>
      </w:r>
      <w:r>
        <w:rPr>
          <w:color w:val="000000"/>
          <w:lang w:eastAsia="hu-HU"/>
        </w:rPr>
        <w:t>; }</w:t>
      </w:r>
    </w:p>
    <w:p w14:paraId="7DDE400B" w14:textId="5F0D9E89"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Image</w:t>
      </w:r>
      <w:r>
        <w:rPr>
          <w:color w:val="000000"/>
          <w:lang w:eastAsia="hu-HU"/>
        </w:rPr>
        <w:t xml:space="preserve">&gt; Images { </w:t>
      </w:r>
      <w:r w:rsidRPr="0097267B">
        <w:rPr>
          <w:color w:val="0000FF"/>
          <w:lang w:eastAsia="hu-HU"/>
        </w:rPr>
        <w:t>get</w:t>
      </w:r>
      <w:r>
        <w:rPr>
          <w:color w:val="000000"/>
          <w:lang w:eastAsia="hu-HU"/>
        </w:rPr>
        <w:t>; }</w:t>
      </w:r>
    </w:p>
    <w:p w14:paraId="524BDACF" w14:textId="2887E98E"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ServiceType</w:t>
      </w:r>
      <w:r>
        <w:rPr>
          <w:color w:val="000000"/>
          <w:lang w:eastAsia="hu-HU"/>
        </w:rPr>
        <w:t xml:space="preserve">&gt; ServiceTypes { </w:t>
      </w:r>
      <w:r w:rsidRPr="0097267B">
        <w:rPr>
          <w:color w:val="0000FF"/>
          <w:lang w:eastAsia="hu-HU"/>
        </w:rPr>
        <w:t>get</w:t>
      </w:r>
      <w:r>
        <w:rPr>
          <w:color w:val="000000"/>
          <w:lang w:eastAsia="hu-HU"/>
        </w:rPr>
        <w:t>; }</w:t>
      </w:r>
    </w:p>
    <w:p w14:paraId="431617EF" w14:textId="0117A2C3"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Service</w:t>
      </w:r>
      <w:r>
        <w:rPr>
          <w:color w:val="000000"/>
          <w:lang w:eastAsia="hu-HU"/>
        </w:rPr>
        <w:t xml:space="preserve">&gt; Services { </w:t>
      </w:r>
      <w:r w:rsidRPr="0097267B">
        <w:rPr>
          <w:color w:val="0000FF"/>
          <w:lang w:eastAsia="hu-HU"/>
        </w:rPr>
        <w:t>get</w:t>
      </w:r>
      <w:r>
        <w:rPr>
          <w:color w:val="000000"/>
          <w:lang w:eastAsia="hu-HU"/>
        </w:rPr>
        <w:t>; }</w:t>
      </w:r>
    </w:p>
    <w:p w14:paraId="41A0F268" w14:textId="02CBD2D5"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Event</w:t>
      </w:r>
      <w:r>
        <w:rPr>
          <w:color w:val="000000"/>
          <w:lang w:eastAsia="hu-HU"/>
        </w:rPr>
        <w:t xml:space="preserve">&gt; Events { </w:t>
      </w:r>
      <w:r w:rsidRPr="0097267B">
        <w:rPr>
          <w:color w:val="0000FF"/>
          <w:lang w:eastAsia="hu-HU"/>
        </w:rPr>
        <w:t>get</w:t>
      </w:r>
      <w:r>
        <w:rPr>
          <w:color w:val="000000"/>
          <w:lang w:eastAsia="hu-HU"/>
        </w:rPr>
        <w:t>; }</w:t>
      </w:r>
    </w:p>
    <w:p w14:paraId="56805DAA" w14:textId="6063ED80"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Dictionary</w:t>
      </w:r>
      <w:r>
        <w:rPr>
          <w:color w:val="000000"/>
          <w:lang w:eastAsia="hu-HU"/>
        </w:rPr>
        <w:t>&lt;</w:t>
      </w:r>
      <w:r w:rsidRPr="0097267B">
        <w:rPr>
          <w:color w:val="0000FF"/>
          <w:lang w:eastAsia="hu-HU"/>
        </w:rPr>
        <w:t>string</w:t>
      </w:r>
      <w:r>
        <w:rPr>
          <w:color w:val="000000"/>
          <w:lang w:eastAsia="hu-HU"/>
        </w:rPr>
        <w:t xml:space="preserve">, </w:t>
      </w:r>
      <w:r w:rsidRPr="0097267B">
        <w:rPr>
          <w:color w:val="2B91AF"/>
          <w:lang w:eastAsia="hu-HU"/>
        </w:rPr>
        <w:t>ServicePlace</w:t>
      </w:r>
      <w:r>
        <w:rPr>
          <w:color w:val="000000"/>
          <w:lang w:eastAsia="hu-HU"/>
        </w:rPr>
        <w:t xml:space="preserve">&gt; ServicePlaces { </w:t>
      </w:r>
      <w:r w:rsidRPr="0097267B">
        <w:rPr>
          <w:color w:val="0000FF"/>
          <w:lang w:eastAsia="hu-HU"/>
        </w:rPr>
        <w:t>get</w:t>
      </w:r>
      <w:r>
        <w:rPr>
          <w:color w:val="000000"/>
          <w:lang w:eastAsia="hu-HU"/>
        </w:rPr>
        <w:t>; }</w:t>
      </w:r>
    </w:p>
    <w:p w14:paraId="15963374" w14:textId="749B2EB5"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IList</w:t>
      </w:r>
      <w:r>
        <w:rPr>
          <w:color w:val="000000"/>
          <w:lang w:eastAsia="hu-HU"/>
        </w:rPr>
        <w:t>&lt;</w:t>
      </w:r>
      <w:r w:rsidRPr="0097267B">
        <w:rPr>
          <w:color w:val="2B91AF"/>
          <w:lang w:eastAsia="hu-HU"/>
        </w:rPr>
        <w:t>ServiceEvent</w:t>
      </w:r>
      <w:r>
        <w:rPr>
          <w:color w:val="000000"/>
          <w:lang w:eastAsia="hu-HU"/>
        </w:rPr>
        <w:t xml:space="preserve">&gt; ServiceEvents { </w:t>
      </w:r>
      <w:r w:rsidRPr="0097267B">
        <w:rPr>
          <w:color w:val="0000FF"/>
          <w:lang w:eastAsia="hu-HU"/>
        </w:rPr>
        <w:t>get</w:t>
      </w:r>
      <w:r>
        <w:rPr>
          <w:color w:val="000000"/>
          <w:lang w:eastAsia="hu-HU"/>
        </w:rPr>
        <w:t>; }</w:t>
      </w:r>
    </w:p>
    <w:p w14:paraId="3E40A3CF" w14:textId="005BDA3B"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IList</w:t>
      </w:r>
      <w:r>
        <w:rPr>
          <w:color w:val="000000"/>
          <w:lang w:eastAsia="hu-HU"/>
        </w:rPr>
        <w:t>&lt;</w:t>
      </w:r>
      <w:r w:rsidRPr="0097267B">
        <w:rPr>
          <w:color w:val="2B91AF"/>
          <w:lang w:eastAsia="hu-HU"/>
        </w:rPr>
        <w:t>ServicePlacePosition</w:t>
      </w:r>
      <w:r>
        <w:rPr>
          <w:color w:val="000000"/>
          <w:lang w:eastAsia="hu-HU"/>
        </w:rPr>
        <w:t xml:space="preserve">&gt; ServicePlacePositions { </w:t>
      </w:r>
      <w:r w:rsidRPr="0097267B">
        <w:rPr>
          <w:color w:val="0000FF"/>
          <w:lang w:eastAsia="hu-HU"/>
        </w:rPr>
        <w:t>get</w:t>
      </w:r>
      <w:r>
        <w:rPr>
          <w:color w:val="000000"/>
          <w:lang w:eastAsia="hu-HU"/>
        </w:rPr>
        <w:t>; }</w:t>
      </w:r>
    </w:p>
    <w:p w14:paraId="50D91EA7" w14:textId="5ECFC24D" w:rsidR="0097267B" w:rsidRDefault="0097267B" w:rsidP="0097267B">
      <w:pPr>
        <w:pStyle w:val="Kd"/>
        <w:rPr>
          <w:color w:val="000000"/>
          <w:lang w:eastAsia="hu-HU"/>
        </w:rPr>
      </w:pPr>
      <w:r>
        <w:rPr>
          <w:color w:val="000000"/>
          <w:lang w:eastAsia="hu-HU"/>
        </w:rPr>
        <w:t xml:space="preserve">    </w:t>
      </w:r>
      <w:r w:rsidRPr="0097267B">
        <w:rPr>
          <w:color w:val="538135" w:themeColor="accent6" w:themeShade="BF"/>
          <w:lang w:eastAsia="hu-HU"/>
        </w:rPr>
        <w:t>IList</w:t>
      </w:r>
      <w:r>
        <w:rPr>
          <w:color w:val="000000"/>
          <w:lang w:eastAsia="hu-HU"/>
        </w:rPr>
        <w:t>&lt;</w:t>
      </w:r>
      <w:r w:rsidRPr="0097267B">
        <w:rPr>
          <w:color w:val="2B91AF"/>
          <w:lang w:eastAsia="hu-HU"/>
        </w:rPr>
        <w:t>EvenSchedule</w:t>
      </w:r>
      <w:r>
        <w:rPr>
          <w:color w:val="000000"/>
          <w:lang w:eastAsia="hu-HU"/>
        </w:rPr>
        <w:t xml:space="preserve">&gt; EvenSchedules { </w:t>
      </w:r>
      <w:r w:rsidRPr="0097267B">
        <w:rPr>
          <w:color w:val="0000FF"/>
          <w:lang w:eastAsia="hu-HU"/>
        </w:rPr>
        <w:t>get</w:t>
      </w:r>
      <w:r>
        <w:rPr>
          <w:color w:val="000000"/>
          <w:lang w:eastAsia="hu-HU"/>
        </w:rPr>
        <w:t>; }</w:t>
      </w:r>
    </w:p>
    <w:p w14:paraId="1BD807DE" w14:textId="1504692F" w:rsidR="0097267B" w:rsidRDefault="0097267B" w:rsidP="0097267B">
      <w:pPr>
        <w:pStyle w:val="Kd"/>
        <w:rPr>
          <w:color w:val="000000"/>
          <w:lang w:eastAsia="hu-HU"/>
        </w:rPr>
      </w:pPr>
      <w:r>
        <w:rPr>
          <w:color w:val="000000"/>
          <w:lang w:eastAsia="hu-HU"/>
        </w:rP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r>
        <w:rPr>
          <w:lang w:eastAsia="hu-HU"/>
        </w:rPr>
        <w:t>Üzleti logikai réteg (BLL)</w:t>
      </w:r>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4F3548AF"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8F363D">
      <w:pPr>
        <w:pStyle w:val="Kd"/>
        <w:rPr>
          <w:color w:val="000000"/>
          <w:lang w:eastAsia="hu-HU"/>
        </w:rPr>
      </w:pPr>
      <w:r w:rsidRPr="008F363D">
        <w:rPr>
          <w:color w:val="0000FF"/>
          <w:lang w:eastAsia="hu-HU"/>
        </w:rPr>
        <w:t>public</w:t>
      </w:r>
      <w:r>
        <w:rPr>
          <w:color w:val="000000"/>
          <w:lang w:eastAsia="hu-HU"/>
        </w:rPr>
        <w:t xml:space="preserve"> </w:t>
      </w:r>
      <w:r w:rsidRPr="008F363D">
        <w:rPr>
          <w:color w:val="0000FF"/>
          <w:lang w:eastAsia="hu-HU"/>
        </w:rPr>
        <w:t>interface</w:t>
      </w:r>
      <w:r>
        <w:rPr>
          <w:color w:val="000000"/>
          <w:lang w:eastAsia="hu-HU"/>
        </w:rPr>
        <w:t xml:space="preserve"> </w:t>
      </w:r>
      <w:r w:rsidRPr="00A325DB">
        <w:rPr>
          <w:color w:val="538135" w:themeColor="accent6" w:themeShade="BF"/>
          <w:lang w:eastAsia="hu-HU"/>
        </w:rPr>
        <w:t>IBookingService</w:t>
      </w:r>
    </w:p>
    <w:p w14:paraId="1094A1F1" w14:textId="6C7BCF7C" w:rsidR="008F363D" w:rsidRDefault="008F363D" w:rsidP="008F363D">
      <w:pPr>
        <w:pStyle w:val="Kd"/>
        <w:rPr>
          <w:color w:val="000000"/>
          <w:lang w:eastAsia="hu-HU"/>
        </w:rPr>
      </w:pPr>
      <w:r>
        <w:rPr>
          <w:color w:val="000000"/>
          <w:lang w:eastAsia="hu-HU"/>
        </w:rPr>
        <w:t>{</w:t>
      </w:r>
    </w:p>
    <w:p w14:paraId="38261A49" w14:textId="64D3B5AA" w:rsidR="008F363D" w:rsidRDefault="008F363D" w:rsidP="008F363D">
      <w:pPr>
        <w:pStyle w:val="Kd"/>
        <w:rPr>
          <w:color w:val="000000"/>
          <w:lang w:eastAsia="hu-HU"/>
        </w:rPr>
      </w:pPr>
      <w:r>
        <w:rPr>
          <w:color w:val="000000"/>
          <w:lang w:eastAsia="hu-HU"/>
        </w:rPr>
        <w:t xml:space="preserve">    </w:t>
      </w:r>
      <w:r w:rsidRPr="008F363D">
        <w:rPr>
          <w:color w:val="2B91AF"/>
          <w:lang w:eastAsia="hu-HU"/>
        </w:rPr>
        <w:t>PendingBooking</w:t>
      </w:r>
      <w:r>
        <w:rPr>
          <w:color w:val="000000"/>
          <w:lang w:eastAsia="hu-HU"/>
        </w:rPr>
        <w:t xml:space="preserve"> CreatePendingBooking(</w:t>
      </w:r>
      <w:r w:rsidRPr="008F363D">
        <w:rPr>
          <w:color w:val="2B91AF"/>
          <w:lang w:eastAsia="hu-HU"/>
        </w:rPr>
        <w:t>PendingBooking</w:t>
      </w:r>
      <w:r>
        <w:rPr>
          <w:color w:val="000000"/>
          <w:lang w:eastAsia="hu-HU"/>
        </w:rPr>
        <w:t xml:space="preserve"> </w:t>
      </w:r>
    </w:p>
    <w:p w14:paraId="311559B7" w14:textId="73548239" w:rsidR="008F363D" w:rsidRDefault="008F363D" w:rsidP="008F363D">
      <w:pPr>
        <w:pStyle w:val="Kd"/>
        <w:rPr>
          <w:color w:val="000000"/>
          <w:lang w:eastAsia="hu-HU"/>
        </w:rPr>
      </w:pPr>
      <w:r>
        <w:rPr>
          <w:color w:val="000000"/>
          <w:lang w:eastAsia="hu-HU"/>
        </w:rPr>
        <w:t xml:space="preserve">         pendingBooking);</w:t>
      </w:r>
    </w:p>
    <w:p w14:paraId="0C14CAE8" w14:textId="77777777" w:rsidR="009231A1" w:rsidRDefault="009231A1" w:rsidP="008F363D">
      <w:pPr>
        <w:pStyle w:val="Kd"/>
        <w:rPr>
          <w:color w:val="000000"/>
          <w:lang w:eastAsia="hu-HU"/>
        </w:rPr>
      </w:pPr>
    </w:p>
    <w:p w14:paraId="5C286122" w14:textId="2E80521D" w:rsidR="008F363D" w:rsidRDefault="008F363D" w:rsidP="008F363D">
      <w:pPr>
        <w:pStyle w:val="Kd"/>
        <w:rPr>
          <w:color w:val="000000"/>
          <w:lang w:eastAsia="hu-HU"/>
        </w:rPr>
      </w:pPr>
      <w:r>
        <w:rPr>
          <w:color w:val="000000"/>
          <w:lang w:eastAsia="hu-HU"/>
        </w:rPr>
        <w:t xml:space="preserve">    </w:t>
      </w:r>
      <w:r w:rsidRPr="008F363D">
        <w:rPr>
          <w:color w:val="2B91AF"/>
          <w:lang w:eastAsia="hu-HU"/>
        </w:rPr>
        <w:t>Task</w:t>
      </w:r>
      <w:r>
        <w:rPr>
          <w:color w:val="000000"/>
          <w:lang w:eastAsia="hu-HU"/>
        </w:rPr>
        <w:t>&lt;</w:t>
      </w:r>
      <w:r w:rsidRPr="008F363D">
        <w:rPr>
          <w:color w:val="2B91AF"/>
          <w:lang w:eastAsia="hu-HU"/>
        </w:rPr>
        <w:t>PendingBooking</w:t>
      </w:r>
      <w:r>
        <w:rPr>
          <w:color w:val="000000"/>
          <w:lang w:eastAsia="hu-HU"/>
        </w:rPr>
        <w:t>&gt; CreatePendingBookingAsync(</w:t>
      </w:r>
      <w:r w:rsidRPr="008F363D">
        <w:rPr>
          <w:color w:val="2B91AF"/>
          <w:lang w:eastAsia="hu-HU"/>
        </w:rPr>
        <w:t>PendingBooking</w:t>
      </w:r>
      <w:r>
        <w:rPr>
          <w:color w:val="000000"/>
          <w:lang w:eastAsia="hu-HU"/>
        </w:rPr>
        <w:t xml:space="preserve"> </w:t>
      </w:r>
    </w:p>
    <w:p w14:paraId="1B1FA00B" w14:textId="5054D70C" w:rsidR="008F363D" w:rsidRDefault="008F363D" w:rsidP="008F363D">
      <w:pPr>
        <w:pStyle w:val="Kd"/>
        <w:rPr>
          <w:color w:val="000000"/>
          <w:lang w:eastAsia="hu-HU"/>
        </w:rPr>
      </w:pPr>
      <w:r>
        <w:rPr>
          <w:color w:val="000000"/>
          <w:lang w:eastAsia="hu-HU"/>
        </w:rPr>
        <w:t xml:space="preserve">         pendingBooking);</w:t>
      </w:r>
    </w:p>
    <w:p w14:paraId="61CAD0EE" w14:textId="77777777" w:rsidR="009231A1" w:rsidRDefault="009231A1" w:rsidP="008F363D">
      <w:pPr>
        <w:pStyle w:val="Kd"/>
        <w:rPr>
          <w:color w:val="000000"/>
          <w:lang w:eastAsia="hu-HU"/>
        </w:rPr>
      </w:pPr>
    </w:p>
    <w:p w14:paraId="274B8251" w14:textId="73EF19B2" w:rsidR="008F363D" w:rsidRDefault="008F363D" w:rsidP="008F363D">
      <w:pPr>
        <w:pStyle w:val="Kd"/>
        <w:rPr>
          <w:color w:val="000000"/>
          <w:lang w:eastAsia="hu-HU"/>
        </w:rPr>
      </w:pPr>
      <w:r>
        <w:rPr>
          <w:color w:val="000000"/>
          <w:lang w:eastAsia="hu-HU"/>
        </w:rPr>
        <w:t xml:space="preserve">    </w:t>
      </w:r>
      <w:r w:rsidRPr="008F363D">
        <w:rPr>
          <w:color w:val="2B91AF"/>
          <w:lang w:eastAsia="hu-HU"/>
        </w:rPr>
        <w:t>Booking</w:t>
      </w:r>
      <w:r>
        <w:rPr>
          <w:color w:val="000000"/>
          <w:lang w:eastAsia="hu-HU"/>
        </w:rPr>
        <w:t xml:space="preserve"> </w:t>
      </w:r>
      <w:r w:rsidRPr="00AF4910">
        <w:rPr>
          <w:color w:val="000000"/>
          <w:lang w:eastAsia="hu-HU"/>
        </w:rPr>
        <w:t>CreateBooking</w:t>
      </w:r>
      <w:r>
        <w:rPr>
          <w:color w:val="000000"/>
          <w:lang w:eastAsia="hu-HU"/>
        </w:rPr>
        <w:t>(</w:t>
      </w:r>
      <w:r w:rsidRPr="008F363D">
        <w:rPr>
          <w:color w:val="2B91AF"/>
          <w:lang w:eastAsia="hu-HU"/>
        </w:rPr>
        <w:t>Booking</w:t>
      </w:r>
      <w:r>
        <w:rPr>
          <w:color w:val="000000"/>
          <w:lang w:eastAsia="hu-HU"/>
        </w:rPr>
        <w:t xml:space="preserve"> booking);</w:t>
      </w:r>
    </w:p>
    <w:p w14:paraId="36B9CA09" w14:textId="77777777" w:rsidR="009231A1" w:rsidRDefault="009231A1" w:rsidP="008F363D">
      <w:pPr>
        <w:pStyle w:val="Kd"/>
        <w:rPr>
          <w:color w:val="000000"/>
          <w:lang w:eastAsia="hu-HU"/>
        </w:rPr>
      </w:pPr>
    </w:p>
    <w:p w14:paraId="16D3195F" w14:textId="03594967" w:rsidR="008F363D" w:rsidRDefault="008F363D" w:rsidP="008F363D">
      <w:pPr>
        <w:pStyle w:val="Kd"/>
        <w:rPr>
          <w:color w:val="000000"/>
          <w:lang w:eastAsia="hu-HU"/>
        </w:rPr>
      </w:pPr>
      <w:r>
        <w:rPr>
          <w:color w:val="000000"/>
          <w:lang w:eastAsia="hu-HU"/>
        </w:rPr>
        <w:t xml:space="preserve">    </w:t>
      </w:r>
      <w:r w:rsidRPr="008F363D">
        <w:rPr>
          <w:color w:val="2B91AF"/>
          <w:lang w:eastAsia="hu-HU"/>
        </w:rPr>
        <w:t>Task</w:t>
      </w:r>
      <w:r>
        <w:rPr>
          <w:color w:val="000000"/>
          <w:lang w:eastAsia="hu-HU"/>
        </w:rPr>
        <w:t>&lt;</w:t>
      </w:r>
      <w:r w:rsidRPr="008F363D">
        <w:rPr>
          <w:color w:val="2B91AF"/>
          <w:lang w:eastAsia="hu-HU"/>
        </w:rPr>
        <w:t>Booking</w:t>
      </w:r>
      <w:r>
        <w:rPr>
          <w:color w:val="000000"/>
          <w:lang w:eastAsia="hu-HU"/>
        </w:rPr>
        <w:t xml:space="preserve">&gt; </w:t>
      </w:r>
      <w:r w:rsidRPr="00AF4910">
        <w:rPr>
          <w:color w:val="000000"/>
          <w:lang w:eastAsia="hu-HU"/>
        </w:rPr>
        <w:t>CreateBookingAsync</w:t>
      </w:r>
      <w:r>
        <w:rPr>
          <w:color w:val="000000"/>
          <w:lang w:eastAsia="hu-HU"/>
        </w:rPr>
        <w:t>(</w:t>
      </w:r>
      <w:r w:rsidRPr="008F363D">
        <w:rPr>
          <w:color w:val="2B91AF"/>
          <w:lang w:eastAsia="hu-HU"/>
        </w:rPr>
        <w:t>Booking</w:t>
      </w:r>
      <w:r>
        <w:rPr>
          <w:color w:val="000000"/>
          <w:lang w:eastAsia="hu-HU"/>
        </w:rPr>
        <w:t xml:space="preserve"> booking);</w:t>
      </w:r>
    </w:p>
    <w:p w14:paraId="1361AB58" w14:textId="77777777" w:rsidR="009231A1" w:rsidRDefault="009231A1" w:rsidP="008F363D">
      <w:pPr>
        <w:pStyle w:val="Kd"/>
        <w:rPr>
          <w:color w:val="000000"/>
          <w:lang w:eastAsia="hu-HU"/>
        </w:rPr>
      </w:pPr>
    </w:p>
    <w:p w14:paraId="3B8110FA" w14:textId="2CC1B319" w:rsidR="008F363D" w:rsidRDefault="008F363D" w:rsidP="008F363D">
      <w:pPr>
        <w:pStyle w:val="Kd"/>
        <w:rPr>
          <w:color w:val="000000"/>
          <w:lang w:eastAsia="hu-HU"/>
        </w:rPr>
      </w:pPr>
      <w:r>
        <w:rPr>
          <w:color w:val="000000"/>
          <w:lang w:eastAsia="hu-HU"/>
        </w:rPr>
        <w:t xml:space="preserve">    </w:t>
      </w:r>
      <w:r w:rsidRPr="008F363D">
        <w:rPr>
          <w:color w:val="2B91AF"/>
          <w:lang w:eastAsia="hu-HU"/>
        </w:rPr>
        <w:t>Task</w:t>
      </w:r>
      <w:r>
        <w:rPr>
          <w:color w:val="000000"/>
          <w:lang w:eastAsia="hu-HU"/>
        </w:rPr>
        <w:t>&lt;</w:t>
      </w:r>
      <w:r w:rsidRPr="008F363D">
        <w:rPr>
          <w:color w:val="2B91AF"/>
          <w:lang w:eastAsia="hu-HU"/>
        </w:rPr>
        <w:t>PendingBooking</w:t>
      </w:r>
      <w:r>
        <w:rPr>
          <w:color w:val="000000"/>
          <w:lang w:eastAsia="hu-HU"/>
        </w:rPr>
        <w:t xml:space="preserve">&gt; </w:t>
      </w:r>
      <w:r w:rsidRPr="00AF4910">
        <w:rPr>
          <w:color w:val="000000"/>
          <w:lang w:eastAsia="hu-HU"/>
        </w:rPr>
        <w:t>GetPendingBookingByClientIdAsync</w:t>
      </w:r>
      <w:r>
        <w:rPr>
          <w:color w:val="000000"/>
          <w:lang w:eastAsia="hu-HU"/>
        </w:rPr>
        <w:t>(</w:t>
      </w:r>
      <w:r w:rsidRPr="008F363D">
        <w:rPr>
          <w:color w:val="2B91AF"/>
          <w:lang w:eastAsia="hu-HU"/>
        </w:rPr>
        <w:t>Guid</w:t>
      </w:r>
      <w:r>
        <w:rPr>
          <w:color w:val="000000"/>
          <w:lang w:eastAsia="hu-HU"/>
        </w:rPr>
        <w:t xml:space="preserve"> id);</w:t>
      </w:r>
    </w:p>
    <w:p w14:paraId="783F5213" w14:textId="1E009608" w:rsidR="008F363D" w:rsidRDefault="008F363D" w:rsidP="008F363D">
      <w:pPr>
        <w:pStyle w:val="Kd"/>
      </w:pPr>
      <w:r>
        <w:rPr>
          <w:color w:val="000000"/>
          <w:lang w:eastAsia="hu-HU"/>
        </w:rP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r>
        <w:lastRenderedPageBreak/>
        <w:t xml:space="preserve">Ügyintézői </w:t>
      </w:r>
      <w:r w:rsidR="00DC56B3">
        <w:t>portál</w:t>
      </w:r>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r>
        <w:t>Fel</w:t>
      </w:r>
      <w:r w:rsidR="00DA5AC3">
        <w:t>építés</w:t>
      </w:r>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3A12B164" w:rsidR="00035313" w:rsidRDefault="00035313" w:rsidP="002D02EC">
      <w:pPr>
        <w:pStyle w:val="Kpalrs"/>
      </w:pPr>
      <w:fldSimple w:instr=" SEQ ábra \* ARABIC ">
        <w:r w:rsidR="004F74AF">
          <w:rPr>
            <w:noProof/>
          </w:rPr>
          <w:t>16</w:t>
        </w:r>
      </w:fldSimple>
      <w:r>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0650E6">
      <w:pPr>
        <w:pStyle w:val="Kd"/>
        <w:rPr>
          <w:lang w:eastAsia="hu-HU"/>
        </w:rPr>
      </w:pPr>
      <w:r>
        <w:rPr>
          <w:color w:val="0000FF"/>
          <w:lang w:eastAsia="hu-HU"/>
        </w:rPr>
        <w:t>public</w:t>
      </w:r>
      <w:r>
        <w:rPr>
          <w:lang w:eastAsia="hu-HU"/>
        </w:rPr>
        <w:t xml:space="preserve"> </w:t>
      </w:r>
      <w:r>
        <w:rPr>
          <w:color w:val="0000FF"/>
          <w:lang w:eastAsia="hu-HU"/>
        </w:rPr>
        <w:t>async</w:t>
      </w:r>
      <w:r>
        <w:rPr>
          <w:lang w:eastAsia="hu-HU"/>
        </w:rPr>
        <w:t xml:space="preserve"> </w:t>
      </w:r>
      <w:r>
        <w:rPr>
          <w:color w:val="0000FF"/>
          <w:lang w:eastAsia="hu-HU"/>
        </w:rPr>
        <w:t>static</w:t>
      </w:r>
      <w:r>
        <w:rPr>
          <w:lang w:eastAsia="hu-HU"/>
        </w:rPr>
        <w:t xml:space="preserve"> </w:t>
      </w:r>
      <w:r w:rsidRPr="000650E6">
        <w:rPr>
          <w:color w:val="2B91AF"/>
          <w:lang w:eastAsia="hu-HU"/>
        </w:rPr>
        <w:t>Task</w:t>
      </w:r>
      <w:r>
        <w:rPr>
          <w:lang w:eastAsia="hu-HU"/>
        </w:rPr>
        <w:t>&lt;</w:t>
      </w:r>
      <w:r w:rsidRPr="007100EE">
        <w:rPr>
          <w:color w:val="538135" w:themeColor="accent6" w:themeShade="BF"/>
          <w:lang w:eastAsia="hu-HU"/>
        </w:rPr>
        <w:t>IWebHost</w:t>
      </w:r>
      <w:r>
        <w:rPr>
          <w:lang w:eastAsia="hu-HU"/>
        </w:rPr>
        <w:t>&gt; MigrateDatabase&lt;</w:t>
      </w:r>
      <w:r>
        <w:rPr>
          <w:color w:val="2B91AF"/>
          <w:lang w:eastAsia="hu-HU"/>
        </w:rPr>
        <w:t>TContext</w:t>
      </w:r>
      <w:r>
        <w:rPr>
          <w:lang w:eastAsia="hu-HU"/>
        </w:rPr>
        <w:t>&gt;(</w:t>
      </w:r>
      <w:r>
        <w:rPr>
          <w:color w:val="0000FF"/>
          <w:lang w:eastAsia="hu-HU"/>
        </w:rPr>
        <w:t>this</w:t>
      </w:r>
      <w:r>
        <w:rPr>
          <w:lang w:eastAsia="hu-HU"/>
        </w:rPr>
        <w:t xml:space="preserve"> </w:t>
      </w:r>
      <w:r w:rsidRPr="007100EE">
        <w:rPr>
          <w:color w:val="538135" w:themeColor="accent6" w:themeShade="BF"/>
          <w:lang w:eastAsia="hu-HU"/>
        </w:rPr>
        <w:t xml:space="preserve">IWebHost </w:t>
      </w:r>
      <w:r>
        <w:rPr>
          <w:lang w:eastAsia="hu-HU"/>
        </w:rPr>
        <w:t xml:space="preserve">host) </w:t>
      </w:r>
      <w:r>
        <w:rPr>
          <w:color w:val="0000FF"/>
          <w:lang w:eastAsia="hu-HU"/>
        </w:rPr>
        <w:t>where</w:t>
      </w:r>
      <w:r>
        <w:rPr>
          <w:lang w:eastAsia="hu-HU"/>
        </w:rPr>
        <w:t xml:space="preserve"> </w:t>
      </w:r>
      <w:r w:rsidRPr="007100EE">
        <w:rPr>
          <w:color w:val="538135" w:themeColor="accent6" w:themeShade="BF"/>
          <w:lang w:eastAsia="hu-HU"/>
        </w:rPr>
        <w:t xml:space="preserve">TContext </w:t>
      </w:r>
      <w:r>
        <w:rPr>
          <w:lang w:eastAsia="hu-HU"/>
        </w:rPr>
        <w:t xml:space="preserve">: </w:t>
      </w:r>
      <w:r w:rsidRPr="000650E6">
        <w:rPr>
          <w:color w:val="2B91AF"/>
          <w:lang w:eastAsia="hu-HU"/>
        </w:rPr>
        <w:t>DbContext</w:t>
      </w:r>
    </w:p>
    <w:p w14:paraId="178F8316" w14:textId="78F302EA" w:rsidR="000650E6" w:rsidRDefault="000650E6" w:rsidP="000650E6">
      <w:pPr>
        <w:pStyle w:val="Kd"/>
        <w:rPr>
          <w:lang w:eastAsia="hu-HU"/>
        </w:rPr>
      </w:pPr>
      <w:r>
        <w:rPr>
          <w:lang w:eastAsia="hu-HU"/>
        </w:rPr>
        <w:t>{</w:t>
      </w:r>
    </w:p>
    <w:p w14:paraId="77A492A5" w14:textId="1DC3C9B7" w:rsidR="000650E6" w:rsidRDefault="000650E6" w:rsidP="000650E6">
      <w:pPr>
        <w:pStyle w:val="Kd"/>
        <w:rPr>
          <w:lang w:eastAsia="hu-HU"/>
        </w:rPr>
      </w:pPr>
      <w:r>
        <w:rPr>
          <w:lang w:eastAsia="hu-HU"/>
        </w:rPr>
        <w:lastRenderedPageBreak/>
        <w:t xml:space="preserve">    </w:t>
      </w:r>
      <w:r>
        <w:rPr>
          <w:color w:val="0000FF"/>
          <w:lang w:eastAsia="hu-HU"/>
        </w:rPr>
        <w:t>using</w:t>
      </w:r>
      <w:r>
        <w:rPr>
          <w:lang w:eastAsia="hu-HU"/>
        </w:rPr>
        <w:t xml:space="preserve"> (</w:t>
      </w:r>
      <w:r>
        <w:rPr>
          <w:color w:val="0000FF"/>
          <w:lang w:eastAsia="hu-HU"/>
        </w:rPr>
        <w:t>var</w:t>
      </w:r>
      <w:r>
        <w:rPr>
          <w:lang w:eastAsia="hu-HU"/>
        </w:rPr>
        <w:t xml:space="preserve"> scope = host.Services.CreateScope())</w:t>
      </w:r>
    </w:p>
    <w:p w14:paraId="7F9AB1DC" w14:textId="7B1E2AF2" w:rsidR="000650E6" w:rsidRDefault="000650E6" w:rsidP="000650E6">
      <w:pPr>
        <w:pStyle w:val="Kd"/>
        <w:rPr>
          <w:lang w:eastAsia="hu-HU"/>
        </w:rPr>
      </w:pPr>
      <w:r>
        <w:rPr>
          <w:lang w:eastAsia="hu-HU"/>
        </w:rPr>
        <w:t xml:space="preserve">    {</w:t>
      </w:r>
    </w:p>
    <w:p w14:paraId="6CA630BE" w14:textId="4F629254" w:rsidR="000650E6" w:rsidRDefault="000650E6" w:rsidP="000650E6">
      <w:pPr>
        <w:pStyle w:val="Kd"/>
        <w:rPr>
          <w:lang w:eastAsia="hu-HU"/>
        </w:rPr>
      </w:pPr>
      <w:r>
        <w:rPr>
          <w:lang w:eastAsia="hu-HU"/>
        </w:rPr>
        <w:t xml:space="preserve">        </w:t>
      </w:r>
      <w:r>
        <w:rPr>
          <w:color w:val="0000FF"/>
          <w:lang w:eastAsia="hu-HU"/>
        </w:rPr>
        <w:t>var</w:t>
      </w:r>
      <w:r>
        <w:rPr>
          <w:lang w:eastAsia="hu-HU"/>
        </w:rPr>
        <w:t xml:space="preserve"> serviceProvider = scope.ServiceProvider;</w:t>
      </w:r>
    </w:p>
    <w:p w14:paraId="3EA8D18C" w14:textId="139489A5" w:rsidR="000650E6" w:rsidRDefault="000650E6" w:rsidP="000650E6">
      <w:pPr>
        <w:pStyle w:val="Kd"/>
        <w:rPr>
          <w:lang w:eastAsia="hu-HU"/>
        </w:rPr>
      </w:pPr>
      <w:r>
        <w:rPr>
          <w:lang w:eastAsia="hu-HU"/>
        </w:rPr>
        <w:t xml:space="preserve">        </w:t>
      </w:r>
      <w:r>
        <w:rPr>
          <w:color w:val="0000FF"/>
          <w:lang w:eastAsia="hu-HU"/>
        </w:rPr>
        <w:t>var</w:t>
      </w:r>
      <w:r>
        <w:rPr>
          <w:lang w:eastAsia="hu-HU"/>
        </w:rPr>
        <w:t xml:space="preserve"> context = serviceProvider.GetRequiredService&lt;</w:t>
      </w:r>
      <w:r w:rsidRPr="007100EE">
        <w:rPr>
          <w:color w:val="538135" w:themeColor="accent6" w:themeShade="BF"/>
          <w:lang w:eastAsia="hu-HU"/>
        </w:rPr>
        <w:t>TContext</w:t>
      </w:r>
      <w:r>
        <w:rPr>
          <w:lang w:eastAsia="hu-HU"/>
        </w:rPr>
        <w:t>&gt;();</w:t>
      </w:r>
    </w:p>
    <w:p w14:paraId="6D7BD0AE" w14:textId="6F3428F8" w:rsidR="000650E6" w:rsidRDefault="000650E6" w:rsidP="000650E6">
      <w:pPr>
        <w:pStyle w:val="Kd"/>
        <w:rPr>
          <w:lang w:eastAsia="hu-HU"/>
        </w:rPr>
      </w:pPr>
      <w:r>
        <w:rPr>
          <w:lang w:eastAsia="hu-HU"/>
        </w:rPr>
        <w:t xml:space="preserve">        context.Database.Migrate();</w:t>
      </w:r>
    </w:p>
    <w:p w14:paraId="577D7A42" w14:textId="77777777" w:rsidR="000650E6" w:rsidRDefault="000650E6" w:rsidP="000650E6">
      <w:pPr>
        <w:pStyle w:val="Kd"/>
        <w:rPr>
          <w:lang w:eastAsia="hu-HU"/>
        </w:rPr>
      </w:pPr>
      <w:r>
        <w:rPr>
          <w:lang w:eastAsia="hu-HU"/>
        </w:rPr>
        <w:t xml:space="preserve">        </w:t>
      </w:r>
      <w:r>
        <w:rPr>
          <w:color w:val="0000FF"/>
          <w:lang w:eastAsia="hu-HU"/>
        </w:rPr>
        <w:t>var</w:t>
      </w:r>
      <w:r>
        <w:rPr>
          <w:lang w:eastAsia="hu-HU"/>
        </w:rPr>
        <w:t xml:space="preserve"> imageSeedSevice = </w:t>
      </w:r>
    </w:p>
    <w:p w14:paraId="4201A7D6" w14:textId="0CE6CF68" w:rsidR="000650E6" w:rsidRDefault="000650E6" w:rsidP="000650E6">
      <w:pPr>
        <w:pStyle w:val="Kd"/>
        <w:rPr>
          <w:lang w:eastAsia="hu-HU"/>
        </w:rPr>
      </w:pPr>
      <w:r>
        <w:rPr>
          <w:color w:val="0000FF"/>
          <w:lang w:eastAsia="hu-HU"/>
        </w:rPr>
        <w:t xml:space="preserve">              </w:t>
      </w:r>
      <w:r>
        <w:rPr>
          <w:lang w:eastAsia="hu-HU"/>
        </w:rPr>
        <w:t>serviceProvider.GetRequiredService&lt;</w:t>
      </w:r>
      <w:r w:rsidRPr="007100EE">
        <w:rPr>
          <w:color w:val="538135" w:themeColor="accent6" w:themeShade="BF"/>
          <w:lang w:eastAsia="hu-HU"/>
        </w:rPr>
        <w:t>IImageSeedService</w:t>
      </w:r>
      <w:r>
        <w:rPr>
          <w:lang w:eastAsia="hu-HU"/>
        </w:rPr>
        <w:t>&gt;();</w:t>
      </w:r>
    </w:p>
    <w:p w14:paraId="549083B3" w14:textId="5F26238E" w:rsidR="000650E6" w:rsidRDefault="000650E6" w:rsidP="000650E6">
      <w:pPr>
        <w:pStyle w:val="Kd"/>
        <w:rPr>
          <w:lang w:eastAsia="hu-HU"/>
        </w:rPr>
      </w:pPr>
      <w:r>
        <w:rPr>
          <w:lang w:eastAsia="hu-HU"/>
        </w:rPr>
        <w:t xml:space="preserve">        </w:t>
      </w:r>
      <w:r>
        <w:rPr>
          <w:color w:val="0000FF"/>
          <w:lang w:eastAsia="hu-HU"/>
        </w:rPr>
        <w:t>await</w:t>
      </w:r>
      <w:r>
        <w:rPr>
          <w:lang w:eastAsia="hu-HU"/>
        </w:rPr>
        <w:t xml:space="preserve"> imageSeedSevice.SeedImagesAsync();</w:t>
      </w:r>
    </w:p>
    <w:p w14:paraId="47194464" w14:textId="552ED906" w:rsidR="000650E6" w:rsidRDefault="000650E6" w:rsidP="000650E6">
      <w:pPr>
        <w:pStyle w:val="Kd"/>
        <w:rPr>
          <w:lang w:eastAsia="hu-HU"/>
        </w:rPr>
      </w:pPr>
      <w:r>
        <w:rPr>
          <w:lang w:eastAsia="hu-HU"/>
        </w:rPr>
        <w:t xml:space="preserve">    }</w:t>
      </w:r>
    </w:p>
    <w:p w14:paraId="2F618C6B" w14:textId="01489E3D" w:rsidR="000650E6" w:rsidRDefault="000650E6" w:rsidP="000650E6">
      <w:pPr>
        <w:pStyle w:val="Kd"/>
        <w:rPr>
          <w:lang w:eastAsia="hu-HU"/>
        </w:rPr>
      </w:pPr>
      <w:r>
        <w:rPr>
          <w:lang w:eastAsia="hu-HU"/>
        </w:rPr>
        <w:t xml:space="preserve">    </w:t>
      </w:r>
      <w:r>
        <w:rPr>
          <w:color w:val="0000FF"/>
          <w:lang w:eastAsia="hu-HU"/>
        </w:rPr>
        <w:t>return</w:t>
      </w:r>
      <w:r>
        <w:rPr>
          <w:lang w:eastAsia="hu-HU"/>
        </w:rPr>
        <w:t xml:space="preserve"> host;</w:t>
      </w:r>
    </w:p>
    <w:p w14:paraId="63948183" w14:textId="31C3C92A" w:rsidR="000650E6" w:rsidRDefault="000650E6" w:rsidP="000650E6">
      <w:pPr>
        <w:pStyle w:val="Kd"/>
        <w:rPr>
          <w:lang w:eastAsia="hu-HU"/>
        </w:rPr>
      </w:pPr>
      <w:r>
        <w:rPr>
          <w:lang w:eastAsia="hu-HU"/>
        </w:rP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5A4514">
      <w:pPr>
        <w:pStyle w:val="Kd"/>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void</w:t>
      </w:r>
      <w:r>
        <w:rPr>
          <w:lang w:eastAsia="hu-HU"/>
        </w:rPr>
        <w:t xml:space="preserve"> InitializeMapper()</w:t>
      </w:r>
    </w:p>
    <w:p w14:paraId="6AD64889" w14:textId="0652880A" w:rsidR="005A4514" w:rsidRDefault="005A4514" w:rsidP="005A4514">
      <w:pPr>
        <w:pStyle w:val="Kd"/>
        <w:rPr>
          <w:lang w:eastAsia="hu-HU"/>
        </w:rPr>
      </w:pPr>
      <w:r>
        <w:rPr>
          <w:lang w:eastAsia="hu-HU"/>
        </w:rPr>
        <w:t>{</w:t>
      </w:r>
    </w:p>
    <w:p w14:paraId="39A9954C" w14:textId="2739A081" w:rsidR="005A4514" w:rsidRDefault="005A4514" w:rsidP="005A4514">
      <w:pPr>
        <w:pStyle w:val="Kd"/>
        <w:rPr>
          <w:lang w:eastAsia="hu-HU"/>
        </w:rPr>
      </w:pPr>
      <w:r>
        <w:rPr>
          <w:lang w:eastAsia="hu-HU"/>
        </w:rPr>
        <w:t xml:space="preserve">    </w:t>
      </w:r>
      <w:r w:rsidRPr="009C1AD9">
        <w:rPr>
          <w:color w:val="2B91AF"/>
          <w:lang w:eastAsia="hu-HU"/>
        </w:rPr>
        <w:t>Mapper</w:t>
      </w:r>
      <w:r>
        <w:rPr>
          <w:lang w:eastAsia="hu-HU"/>
        </w:rPr>
        <w:t>.Initialize(cfg =&gt;</w:t>
      </w:r>
    </w:p>
    <w:p w14:paraId="39D1633F" w14:textId="68CF4988" w:rsidR="005A4514" w:rsidRDefault="005A4514" w:rsidP="005A4514">
      <w:pPr>
        <w:pStyle w:val="Kd"/>
        <w:rPr>
          <w:lang w:eastAsia="hu-HU"/>
        </w:rPr>
      </w:pPr>
      <w:r>
        <w:rPr>
          <w:lang w:eastAsia="hu-HU"/>
        </w:rPr>
        <w:t xml:space="preserve">    {</w:t>
      </w:r>
    </w:p>
    <w:p w14:paraId="30D92B2C" w14:textId="7344C9FC" w:rsidR="005A4514" w:rsidRDefault="005A4514" w:rsidP="005A4514">
      <w:pPr>
        <w:pStyle w:val="Kd"/>
        <w:rPr>
          <w:lang w:eastAsia="hu-HU"/>
        </w:rPr>
      </w:pPr>
      <w:r>
        <w:rPr>
          <w:lang w:eastAsia="hu-HU"/>
        </w:rPr>
        <w:t xml:space="preserve">        cfg.CreateMap&lt;</w:t>
      </w:r>
      <w:r w:rsidRPr="009C1AD9">
        <w:rPr>
          <w:color w:val="2B91AF"/>
          <w:lang w:eastAsia="hu-HU"/>
        </w:rPr>
        <w:t>Service</w:t>
      </w:r>
      <w:r>
        <w:rPr>
          <w:lang w:eastAsia="hu-HU"/>
        </w:rPr>
        <w:t xml:space="preserve">, </w:t>
      </w:r>
      <w:r w:rsidRPr="009C1AD9">
        <w:rPr>
          <w:color w:val="2B91AF"/>
          <w:lang w:eastAsia="hu-HU"/>
        </w:rPr>
        <w:t>ServiceViewModel</w:t>
      </w:r>
      <w:r>
        <w:rPr>
          <w:lang w:eastAsia="hu-HU"/>
        </w:rPr>
        <w:t>&gt;()</w:t>
      </w:r>
    </w:p>
    <w:p w14:paraId="165A152C" w14:textId="3105B1BF" w:rsidR="005A4514" w:rsidRDefault="005A4514" w:rsidP="005A4514">
      <w:pPr>
        <w:pStyle w:val="Kd"/>
        <w:rPr>
          <w:lang w:eastAsia="hu-HU"/>
        </w:rPr>
      </w:pPr>
      <w:r>
        <w:rPr>
          <w:lang w:eastAsia="hu-HU"/>
        </w:rPr>
        <w:t xml:space="preserve">            .ForMember(dest =&gt; dest.Image, opt =&gt; opt.Ignore());</w:t>
      </w:r>
    </w:p>
    <w:p w14:paraId="18EAF8D3" w14:textId="4280C720" w:rsidR="005A4514" w:rsidRDefault="005A4514" w:rsidP="005A4514">
      <w:pPr>
        <w:pStyle w:val="Kd"/>
        <w:rPr>
          <w:lang w:eastAsia="hu-HU"/>
        </w:rPr>
      </w:pPr>
      <w:r>
        <w:rPr>
          <w:lang w:eastAsia="hu-HU"/>
        </w:rPr>
        <w:t xml:space="preserve">        cfg.CreateMap&lt;</w:t>
      </w:r>
      <w:r w:rsidRPr="009C1AD9">
        <w:rPr>
          <w:color w:val="2B91AF"/>
          <w:lang w:eastAsia="hu-HU"/>
        </w:rPr>
        <w:t>ServiceViewModel</w:t>
      </w:r>
      <w:r>
        <w:rPr>
          <w:lang w:eastAsia="hu-HU"/>
        </w:rPr>
        <w:t xml:space="preserve">, </w:t>
      </w:r>
      <w:r w:rsidRPr="009C1AD9">
        <w:rPr>
          <w:color w:val="2B91AF"/>
          <w:lang w:eastAsia="hu-HU"/>
        </w:rPr>
        <w:t>Service</w:t>
      </w:r>
      <w:r>
        <w:rPr>
          <w:lang w:eastAsia="hu-HU"/>
        </w:rPr>
        <w:t>&gt;()</w:t>
      </w:r>
    </w:p>
    <w:p w14:paraId="09588734" w14:textId="6163EF30" w:rsidR="005A4514" w:rsidRDefault="005A4514" w:rsidP="005A4514">
      <w:pPr>
        <w:pStyle w:val="Kd"/>
        <w:rPr>
          <w:lang w:eastAsia="hu-HU"/>
        </w:rPr>
      </w:pPr>
      <w:r>
        <w:rPr>
          <w:lang w:eastAsia="hu-HU"/>
        </w:rPr>
        <w:t xml:space="preserve">            .ForMember(dest =&gt; dest.Image, opt =&gt; opt.Ignore())</w:t>
      </w:r>
    </w:p>
    <w:p w14:paraId="2447937C" w14:textId="51DBF91A" w:rsidR="005A4514" w:rsidRDefault="005A4514" w:rsidP="005A4514">
      <w:pPr>
        <w:pStyle w:val="Kd"/>
        <w:rPr>
          <w:lang w:eastAsia="hu-HU"/>
        </w:rPr>
      </w:pPr>
      <w:r>
        <w:rPr>
          <w:lang w:eastAsia="hu-HU"/>
        </w:rPr>
        <w:t xml:space="preserve">            .ForMember(dest =&gt; dest.Id, opt =&gt; opt.Ignore());</w:t>
      </w:r>
    </w:p>
    <w:p w14:paraId="68F1BB5C" w14:textId="77777777" w:rsidR="005A4514" w:rsidRDefault="005A4514" w:rsidP="005A4514">
      <w:pPr>
        <w:pStyle w:val="Kd"/>
        <w:rPr>
          <w:lang w:eastAsia="hu-HU"/>
        </w:rPr>
      </w:pPr>
    </w:p>
    <w:p w14:paraId="1CADA4EC" w14:textId="7EF02D2A" w:rsidR="005A4514" w:rsidRDefault="005A4514" w:rsidP="005A4514">
      <w:pPr>
        <w:pStyle w:val="Kd"/>
        <w:rPr>
          <w:lang w:eastAsia="hu-HU"/>
        </w:rPr>
      </w:pPr>
      <w:r>
        <w:rPr>
          <w:lang w:eastAsia="hu-HU"/>
        </w:rPr>
        <w:t xml:space="preserve">        cfg.CreateMap&lt;</w:t>
      </w:r>
      <w:r w:rsidRPr="009C1AD9">
        <w:rPr>
          <w:color w:val="2B91AF"/>
          <w:lang w:eastAsia="hu-HU"/>
        </w:rPr>
        <w:t>Event</w:t>
      </w:r>
      <w:r>
        <w:rPr>
          <w:lang w:eastAsia="hu-HU"/>
        </w:rPr>
        <w:t xml:space="preserve">, </w:t>
      </w:r>
      <w:r w:rsidRPr="009C1AD9">
        <w:rPr>
          <w:color w:val="2B91AF"/>
          <w:lang w:eastAsia="hu-HU"/>
        </w:rPr>
        <w:t>EventViewModel</w:t>
      </w:r>
      <w:r>
        <w:rPr>
          <w:lang w:eastAsia="hu-HU"/>
        </w:rPr>
        <w:t>&gt;()</w:t>
      </w:r>
    </w:p>
    <w:p w14:paraId="4C9CA5CF" w14:textId="5F01927A" w:rsidR="005A4514" w:rsidRDefault="005A4514" w:rsidP="005A4514">
      <w:pPr>
        <w:pStyle w:val="Kd"/>
        <w:rPr>
          <w:lang w:eastAsia="hu-HU"/>
        </w:rPr>
      </w:pPr>
      <w:r>
        <w:rPr>
          <w:lang w:eastAsia="hu-HU"/>
        </w:rPr>
        <w:t xml:space="preserve">            .ForMember(dest =&gt; dest.Image, opt =&gt; opt.Ignore());</w:t>
      </w:r>
    </w:p>
    <w:p w14:paraId="3091D941" w14:textId="5A5D33A7" w:rsidR="005A4514" w:rsidRDefault="005A4514" w:rsidP="005A4514">
      <w:pPr>
        <w:pStyle w:val="Kd"/>
        <w:rPr>
          <w:lang w:eastAsia="hu-HU"/>
        </w:rPr>
      </w:pPr>
      <w:r>
        <w:rPr>
          <w:lang w:eastAsia="hu-HU"/>
        </w:rPr>
        <w:t xml:space="preserve">        cfg.CreateMap&lt;</w:t>
      </w:r>
      <w:r w:rsidRPr="009C1AD9">
        <w:rPr>
          <w:color w:val="2B91AF"/>
          <w:lang w:eastAsia="hu-HU"/>
        </w:rPr>
        <w:t>EventViewModel</w:t>
      </w:r>
      <w:r>
        <w:rPr>
          <w:lang w:eastAsia="hu-HU"/>
        </w:rPr>
        <w:t xml:space="preserve">, </w:t>
      </w:r>
      <w:r w:rsidRPr="009C1AD9">
        <w:rPr>
          <w:color w:val="2B91AF"/>
          <w:lang w:eastAsia="hu-HU"/>
        </w:rPr>
        <w:t>Event</w:t>
      </w:r>
      <w:r>
        <w:rPr>
          <w:lang w:eastAsia="hu-HU"/>
        </w:rPr>
        <w:t>&gt;()</w:t>
      </w:r>
    </w:p>
    <w:p w14:paraId="66487165" w14:textId="449365A2" w:rsidR="005A4514" w:rsidRDefault="005A4514" w:rsidP="005A4514">
      <w:pPr>
        <w:pStyle w:val="Kd"/>
        <w:rPr>
          <w:lang w:eastAsia="hu-HU"/>
        </w:rPr>
      </w:pPr>
      <w:r>
        <w:rPr>
          <w:lang w:eastAsia="hu-HU"/>
        </w:rPr>
        <w:t xml:space="preserve">            .ForMember(dest =&gt; dest.Image, opt =&gt; opt.Ignore())</w:t>
      </w:r>
    </w:p>
    <w:p w14:paraId="04332748" w14:textId="65AEDB21" w:rsidR="005A4514" w:rsidRDefault="005A4514" w:rsidP="005A4514">
      <w:pPr>
        <w:pStyle w:val="Kd"/>
        <w:rPr>
          <w:lang w:eastAsia="hu-HU"/>
        </w:rPr>
      </w:pPr>
      <w:r>
        <w:rPr>
          <w:lang w:eastAsia="hu-HU"/>
        </w:rPr>
        <w:t xml:space="preserve">            .ForMember(dest =&gt; dest.Id, opt =&gt; opt.Ignore());</w:t>
      </w:r>
    </w:p>
    <w:p w14:paraId="3976A4BD" w14:textId="77777777" w:rsidR="005A4514" w:rsidRDefault="005A4514" w:rsidP="005A4514">
      <w:pPr>
        <w:pStyle w:val="Kd"/>
        <w:rPr>
          <w:lang w:eastAsia="hu-HU"/>
        </w:rPr>
      </w:pPr>
    </w:p>
    <w:p w14:paraId="21435403" w14:textId="3F84EF95" w:rsidR="005A4514" w:rsidRDefault="005A4514" w:rsidP="007100EE">
      <w:pPr>
        <w:pStyle w:val="Kd"/>
        <w:rPr>
          <w:lang w:eastAsia="hu-HU"/>
        </w:rPr>
      </w:pPr>
      <w:r>
        <w:rPr>
          <w:lang w:eastAsia="hu-HU"/>
        </w:rPr>
        <w:t xml:space="preserve">        </w:t>
      </w:r>
      <w:r w:rsidR="007100EE">
        <w:rPr>
          <w:lang w:eastAsia="hu-HU"/>
        </w:rPr>
        <w:t>...</w:t>
      </w:r>
    </w:p>
    <w:p w14:paraId="2EFAADB7" w14:textId="56C1003A" w:rsidR="005A4514" w:rsidRDefault="009C1AD9" w:rsidP="005A4514">
      <w:pPr>
        <w:pStyle w:val="Kd"/>
        <w:rPr>
          <w:lang w:eastAsia="hu-HU"/>
        </w:rPr>
      </w:pPr>
      <w:r>
        <w:rPr>
          <w:lang w:eastAsia="hu-HU"/>
        </w:rPr>
        <w:t xml:space="preserve">    </w:t>
      </w:r>
      <w:r w:rsidR="005A4514">
        <w:rPr>
          <w:lang w:eastAsia="hu-HU"/>
        </w:rPr>
        <w:t>});</w:t>
      </w:r>
    </w:p>
    <w:p w14:paraId="50D23C68" w14:textId="2CA97A03" w:rsidR="005A4514" w:rsidRDefault="005A4514" w:rsidP="005A4514">
      <w:pPr>
        <w:pStyle w:val="Kd"/>
        <w:rPr>
          <w:lang w:eastAsia="hu-HU"/>
        </w:rPr>
      </w:pPr>
      <w:r>
        <w:rPr>
          <w:lang w:eastAsia="hu-HU"/>
        </w:rP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r>
        <w:rPr>
          <w:lang w:eastAsia="hu-HU"/>
        </w:rPr>
        <w:t>Felhaszn</w:t>
      </w:r>
      <w:r w:rsidR="00426F3A">
        <w:rPr>
          <w:lang w:eastAsia="hu-HU"/>
        </w:rPr>
        <w:t>áló</w:t>
      </w:r>
      <w:r>
        <w:rPr>
          <w:lang w:eastAsia="hu-HU"/>
        </w:rPr>
        <w:t>kezelés</w:t>
      </w:r>
    </w:p>
    <w:p w14:paraId="7A092A0B" w14:textId="6CDF606C"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F076A6">
      <w:pPr>
        <w:pStyle w:val="Kd"/>
        <w:rPr>
          <w:lang w:eastAsia="hu-HU"/>
        </w:rPr>
      </w:pPr>
      <w:r>
        <w:rPr>
          <w:lang w:eastAsia="hu-HU"/>
        </w:rPr>
        <w:t>[</w:t>
      </w:r>
      <w:r w:rsidRPr="00F076A6">
        <w:rPr>
          <w:color w:val="2B91AF"/>
          <w:lang w:eastAsia="hu-HU"/>
        </w:rPr>
        <w:t>Authorize</w:t>
      </w:r>
      <w:r>
        <w:rPr>
          <w:lang w:eastAsia="hu-HU"/>
        </w:rPr>
        <w:t xml:space="preserve">(Roles = </w:t>
      </w:r>
      <w:r w:rsidRPr="00F076A6">
        <w:rPr>
          <w:color w:val="2B91AF"/>
          <w:lang w:eastAsia="hu-HU"/>
        </w:rPr>
        <w:t>Roles</w:t>
      </w:r>
      <w:r>
        <w:rPr>
          <w:lang w:eastAsia="hu-HU"/>
        </w:rPr>
        <w:t>.Administrator)]</w:t>
      </w:r>
    </w:p>
    <w:p w14:paraId="60215AC3" w14:textId="7A3A4F36" w:rsidR="00F076A6" w:rsidRDefault="00F076A6" w:rsidP="00F076A6">
      <w:pPr>
        <w:pStyle w:val="Kd"/>
        <w:rPr>
          <w:lang w:eastAsia="hu-HU"/>
        </w:rPr>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EventsController</w:t>
      </w:r>
      <w:r>
        <w:rPr>
          <w:lang w:eastAsia="hu-HU"/>
        </w:rPr>
        <w:t xml:space="preserve"> : </w:t>
      </w:r>
      <w:r w:rsidRPr="000D7EEF">
        <w:rPr>
          <w:color w:val="2B91AF"/>
          <w:lang w:eastAsia="hu-HU"/>
        </w:rPr>
        <w:t>BaseController</w:t>
      </w:r>
    </w:p>
    <w:p w14:paraId="3431C2C5" w14:textId="29FDD3D0" w:rsidR="00F076A6" w:rsidRDefault="00F076A6" w:rsidP="00F076A6">
      <w:pPr>
        <w:pStyle w:val="Kd"/>
        <w:rPr>
          <w:lang w:eastAsia="hu-HU"/>
        </w:rPr>
      </w:pPr>
      <w:r>
        <w:rPr>
          <w:lang w:eastAsia="hu-HU"/>
        </w:rPr>
        <w:t>{</w:t>
      </w:r>
    </w:p>
    <w:p w14:paraId="0B6AADA4" w14:textId="09B39C85" w:rsidR="00F076A6" w:rsidRDefault="00F076A6" w:rsidP="00F076A6">
      <w:pPr>
        <w:pStyle w:val="Kd"/>
        <w:rPr>
          <w:lang w:eastAsia="hu-HU"/>
        </w:rPr>
      </w:pPr>
      <w:r>
        <w:rPr>
          <w:lang w:eastAsia="hu-HU"/>
        </w:rPr>
        <w:tab/>
        <w:t>...</w:t>
      </w:r>
    </w:p>
    <w:p w14:paraId="66F7A36F" w14:textId="68887B19" w:rsidR="00F076A6" w:rsidRPr="0068203E" w:rsidRDefault="00F076A6" w:rsidP="00F076A6">
      <w:pPr>
        <w:pStyle w:val="Kd"/>
        <w:rPr>
          <w:lang w:eastAsia="hu-HU"/>
        </w:rPr>
      </w:pPr>
      <w:r>
        <w:rPr>
          <w:lang w:eastAsia="hu-HU"/>
        </w:rPr>
        <w:t>}</w:t>
      </w:r>
    </w:p>
    <w:p w14:paraId="21583415" w14:textId="074B70EE" w:rsidR="00EB3FD4" w:rsidRDefault="00EB3FD4" w:rsidP="00EB3FD4">
      <w:pPr>
        <w:pStyle w:val="Cmsor3"/>
        <w:rPr>
          <w:lang w:eastAsia="hu-HU"/>
        </w:rPr>
      </w:pPr>
      <w:r>
        <w:rPr>
          <w:lang w:eastAsia="hu-HU"/>
        </w:rPr>
        <w:t>Működés</w:t>
      </w:r>
      <w:bookmarkStart w:id="90" w:name="_GoBack"/>
      <w:bookmarkEnd w:id="90"/>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lastRenderedPageBreak/>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0F44489B"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4A212E">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17C0F">
      <w:pPr>
        <w:pStyle w:val="Kd"/>
        <w:rPr>
          <w:lang w:eastAsia="hu-HU"/>
        </w:rPr>
      </w:pPr>
      <w:r>
        <w:rPr>
          <w:color w:val="0000FF"/>
          <w:lang w:eastAsia="hu-HU"/>
        </w:rPr>
        <w:t>public</w:t>
      </w:r>
      <w:r>
        <w:rPr>
          <w:lang w:eastAsia="hu-HU"/>
        </w:rPr>
        <w:t xml:space="preserve"> </w:t>
      </w:r>
      <w:r>
        <w:rPr>
          <w:color w:val="0000FF"/>
          <w:lang w:eastAsia="hu-HU"/>
        </w:rPr>
        <w:t>async</w:t>
      </w:r>
      <w:r>
        <w:rPr>
          <w:lang w:eastAsia="hu-HU"/>
        </w:rPr>
        <w:t xml:space="preserve"> </w:t>
      </w:r>
      <w:r w:rsidRPr="00A17C0F">
        <w:rPr>
          <w:color w:val="2B91AF"/>
          <w:lang w:eastAsia="hu-HU"/>
        </w:rPr>
        <w:t>Task</w:t>
      </w:r>
      <w:r>
        <w:rPr>
          <w:lang w:eastAsia="hu-HU"/>
        </w:rPr>
        <w:t>&lt;</w:t>
      </w:r>
      <w:r w:rsidRPr="009B7BF8">
        <w:rPr>
          <w:color w:val="538135" w:themeColor="accent6" w:themeShade="BF"/>
          <w:lang w:eastAsia="hu-HU"/>
        </w:rPr>
        <w:t>IActionResult</w:t>
      </w:r>
      <w:r>
        <w:rPr>
          <w:lang w:eastAsia="hu-HU"/>
        </w:rPr>
        <w:t>&gt; Index()</w:t>
      </w:r>
    </w:p>
    <w:p w14:paraId="7FD12AA2" w14:textId="704FD996" w:rsidR="00A17C0F" w:rsidRDefault="00A17C0F" w:rsidP="00A17C0F">
      <w:pPr>
        <w:pStyle w:val="Kd"/>
        <w:rPr>
          <w:lang w:eastAsia="hu-HU"/>
        </w:rPr>
      </w:pPr>
      <w:r>
        <w:rPr>
          <w:lang w:eastAsia="hu-HU"/>
        </w:rPr>
        <w:t>{</w:t>
      </w:r>
    </w:p>
    <w:p w14:paraId="165D7713" w14:textId="425B5371" w:rsidR="00A17C0F" w:rsidRDefault="00A17C0F" w:rsidP="00A17C0F">
      <w:pPr>
        <w:pStyle w:val="Kd"/>
        <w:rPr>
          <w:lang w:eastAsia="hu-HU"/>
        </w:rPr>
      </w:pPr>
      <w:r>
        <w:rPr>
          <w:lang w:eastAsia="hu-HU"/>
        </w:rPr>
        <w:t xml:space="preserve">    </w:t>
      </w:r>
      <w:r>
        <w:rPr>
          <w:color w:val="0000FF"/>
          <w:lang w:eastAsia="hu-HU"/>
        </w:rPr>
        <w:t>try</w:t>
      </w:r>
    </w:p>
    <w:p w14:paraId="1AADCEE0" w14:textId="449CEAF2" w:rsidR="00A17C0F" w:rsidRDefault="00A17C0F" w:rsidP="00A17C0F">
      <w:pPr>
        <w:pStyle w:val="Kd"/>
        <w:rPr>
          <w:lang w:eastAsia="hu-HU"/>
        </w:rPr>
      </w:pPr>
      <w:r>
        <w:rPr>
          <w:lang w:eastAsia="hu-HU"/>
        </w:rPr>
        <w:t xml:space="preserve">    {</w:t>
      </w:r>
    </w:p>
    <w:p w14:paraId="18E618FB" w14:textId="52EE1809" w:rsidR="00A17C0F" w:rsidRDefault="00A17C0F" w:rsidP="00A17C0F">
      <w:pPr>
        <w:pStyle w:val="Kd"/>
        <w:rPr>
          <w:lang w:eastAsia="hu-HU"/>
        </w:rPr>
      </w:pPr>
      <w:r>
        <w:rPr>
          <w:lang w:eastAsia="hu-HU"/>
        </w:rPr>
        <w:lastRenderedPageBreak/>
        <w:t xml:space="preserve">        </w:t>
      </w:r>
      <w:r>
        <w:rPr>
          <w:color w:val="0000FF"/>
          <w:lang w:eastAsia="hu-HU"/>
        </w:rPr>
        <w:t>var</w:t>
      </w:r>
      <w:r>
        <w:rPr>
          <w:lang w:eastAsia="hu-HU"/>
        </w:rPr>
        <w:t xml:space="preserve"> bookingSystemDbContext = _context</w:t>
      </w:r>
    </w:p>
    <w:p w14:paraId="4E59121A" w14:textId="131CEE1C" w:rsidR="00A17C0F" w:rsidRDefault="00A17C0F" w:rsidP="00A17C0F">
      <w:pPr>
        <w:pStyle w:val="Kd"/>
        <w:rPr>
          <w:lang w:eastAsia="hu-HU"/>
        </w:rPr>
      </w:pPr>
      <w:r>
        <w:rPr>
          <w:lang w:eastAsia="hu-HU"/>
        </w:rPr>
        <w:t xml:space="preserve">            .Services</w:t>
      </w:r>
    </w:p>
    <w:p w14:paraId="4A183CC5" w14:textId="57E75DAB" w:rsidR="00A17C0F" w:rsidRDefault="00A17C0F" w:rsidP="00A17C0F">
      <w:pPr>
        <w:pStyle w:val="Kd"/>
        <w:rPr>
          <w:lang w:eastAsia="hu-HU"/>
        </w:rPr>
      </w:pPr>
      <w:r>
        <w:rPr>
          <w:lang w:eastAsia="hu-HU"/>
        </w:rPr>
        <w:t xml:space="preserve">            .Include(s =&gt; s.Type)</w:t>
      </w:r>
    </w:p>
    <w:p w14:paraId="1EE03CCB" w14:textId="62015D7C" w:rsidR="00A17C0F" w:rsidRDefault="00A17C0F" w:rsidP="00A17C0F">
      <w:pPr>
        <w:pStyle w:val="Kd"/>
        <w:rPr>
          <w:lang w:eastAsia="hu-HU"/>
        </w:rPr>
      </w:pPr>
      <w:r>
        <w:rPr>
          <w:lang w:eastAsia="hu-HU"/>
        </w:rPr>
        <w:t xml:space="preserve">            .Where(x =&gt; x.UserId == GetCurrentUserId());</w:t>
      </w:r>
    </w:p>
    <w:p w14:paraId="1B88E874" w14:textId="696C3B41" w:rsidR="00A17C0F" w:rsidRDefault="00A17C0F" w:rsidP="00A17C0F">
      <w:pPr>
        <w:pStyle w:val="Kd"/>
        <w:rPr>
          <w:lang w:eastAsia="hu-HU"/>
        </w:rPr>
      </w:pPr>
      <w:r>
        <w:rPr>
          <w:lang w:eastAsia="hu-HU"/>
        </w:rPr>
        <w:t xml:space="preserve">        </w:t>
      </w:r>
      <w:r>
        <w:rPr>
          <w:color w:val="0000FF"/>
          <w:lang w:eastAsia="hu-HU"/>
        </w:rPr>
        <w:t>return</w:t>
      </w:r>
      <w:r>
        <w:rPr>
          <w:lang w:eastAsia="hu-HU"/>
        </w:rPr>
        <w:t xml:space="preserve"> View(</w:t>
      </w:r>
      <w:r>
        <w:rPr>
          <w:color w:val="0000FF"/>
          <w:lang w:eastAsia="hu-HU"/>
        </w:rPr>
        <w:t>await</w:t>
      </w:r>
      <w:r>
        <w:rPr>
          <w:lang w:eastAsia="hu-HU"/>
        </w:rPr>
        <w:t xml:space="preserve"> bookingSystemDbContext.ToListAsync());</w:t>
      </w:r>
    </w:p>
    <w:p w14:paraId="6E4A6029" w14:textId="77777777" w:rsidR="00A17C0F" w:rsidRDefault="00A17C0F" w:rsidP="00A17C0F">
      <w:pPr>
        <w:pStyle w:val="Kd"/>
        <w:rPr>
          <w:lang w:eastAsia="hu-HU"/>
        </w:rPr>
      </w:pPr>
    </w:p>
    <w:p w14:paraId="365803AD" w14:textId="782A2B50" w:rsidR="00A17C0F" w:rsidRDefault="00A17C0F" w:rsidP="00A17C0F">
      <w:pPr>
        <w:pStyle w:val="Kd"/>
        <w:rPr>
          <w:lang w:eastAsia="hu-HU"/>
        </w:rPr>
      </w:pPr>
      <w:r>
        <w:rPr>
          <w:lang w:eastAsia="hu-HU"/>
        </w:rPr>
        <w:t xml:space="preserve">    }</w:t>
      </w:r>
    </w:p>
    <w:p w14:paraId="6991C435" w14:textId="04CCA230" w:rsidR="00A17C0F" w:rsidRDefault="00A17C0F" w:rsidP="00A17C0F">
      <w:pPr>
        <w:pStyle w:val="Kd"/>
        <w:rPr>
          <w:lang w:eastAsia="hu-HU"/>
        </w:rPr>
      </w:pPr>
      <w:r>
        <w:rPr>
          <w:lang w:eastAsia="hu-HU"/>
        </w:rPr>
        <w:t xml:space="preserve">    </w:t>
      </w:r>
      <w:r>
        <w:rPr>
          <w:color w:val="0000FF"/>
          <w:lang w:eastAsia="hu-HU"/>
        </w:rPr>
        <w:t>catch</w:t>
      </w:r>
      <w:r>
        <w:rPr>
          <w:lang w:eastAsia="hu-HU"/>
        </w:rPr>
        <w:t xml:space="preserve"> (</w:t>
      </w:r>
      <w:r w:rsidRPr="00A17C0F">
        <w:rPr>
          <w:color w:val="2B91AF"/>
          <w:lang w:eastAsia="hu-HU"/>
        </w:rPr>
        <w:t>Exception</w:t>
      </w:r>
      <w:r>
        <w:rPr>
          <w:lang w:eastAsia="hu-HU"/>
        </w:rPr>
        <w:t xml:space="preserve"> e)</w:t>
      </w:r>
    </w:p>
    <w:p w14:paraId="18212695" w14:textId="3976C44F" w:rsidR="00A17C0F" w:rsidRDefault="00A17C0F" w:rsidP="00A17C0F">
      <w:pPr>
        <w:pStyle w:val="Kd"/>
        <w:rPr>
          <w:lang w:eastAsia="hu-HU"/>
        </w:rPr>
      </w:pPr>
      <w:r>
        <w:rPr>
          <w:lang w:eastAsia="hu-HU"/>
        </w:rPr>
        <w:t xml:space="preserve">    {</w:t>
      </w:r>
    </w:p>
    <w:p w14:paraId="4AD1E93C" w14:textId="1C55DF5F" w:rsidR="00A17C0F" w:rsidRDefault="00A17C0F" w:rsidP="00A17C0F">
      <w:pPr>
        <w:pStyle w:val="Kd"/>
        <w:rPr>
          <w:lang w:eastAsia="hu-HU"/>
        </w:rPr>
      </w:pPr>
      <w:r>
        <w:rPr>
          <w:lang w:eastAsia="hu-HU"/>
        </w:rPr>
        <w:t xml:space="preserve">        _logger.LogError(e.Message, </w:t>
      </w:r>
      <w:r w:rsidRPr="00A17C0F">
        <w:rPr>
          <w:color w:val="2B91AF"/>
          <w:lang w:eastAsia="hu-HU"/>
        </w:rPr>
        <w:t>CommonC</w:t>
      </w:r>
      <w:r>
        <w:rPr>
          <w:lang w:eastAsia="hu-HU"/>
        </w:rPr>
        <w:t>.ErrorLoad);</w:t>
      </w:r>
    </w:p>
    <w:p w14:paraId="71ED8B18" w14:textId="2566FCBB" w:rsidR="00A17C0F" w:rsidRDefault="00A17C0F" w:rsidP="00A17C0F">
      <w:pPr>
        <w:pStyle w:val="Kd"/>
        <w:rPr>
          <w:lang w:eastAsia="hu-HU"/>
        </w:rPr>
      </w:pPr>
      <w:r>
        <w:rPr>
          <w:lang w:eastAsia="hu-HU"/>
        </w:rPr>
        <w:t xml:space="preserve">        TempData[</w:t>
      </w:r>
      <w:r>
        <w:rPr>
          <w:color w:val="A31515"/>
          <w:lang w:eastAsia="hu-HU"/>
        </w:rPr>
        <w:t>"ErrorMessage"</w:t>
      </w:r>
      <w:r>
        <w:rPr>
          <w:lang w:eastAsia="hu-HU"/>
        </w:rPr>
        <w:t xml:space="preserve">] = </w:t>
      </w:r>
      <w:r w:rsidRPr="00A17C0F">
        <w:rPr>
          <w:color w:val="2B91AF"/>
          <w:lang w:eastAsia="hu-HU"/>
        </w:rPr>
        <w:t>CommonC</w:t>
      </w:r>
      <w:r>
        <w:rPr>
          <w:lang w:eastAsia="hu-HU"/>
        </w:rPr>
        <w:t>.ErrorLoad;</w:t>
      </w:r>
    </w:p>
    <w:p w14:paraId="40FE11ED" w14:textId="7AFA54C4" w:rsidR="00A17C0F" w:rsidRDefault="00A17C0F" w:rsidP="00A17C0F">
      <w:pPr>
        <w:pStyle w:val="Kd"/>
        <w:rPr>
          <w:lang w:eastAsia="hu-HU"/>
        </w:rPr>
      </w:pPr>
      <w:r>
        <w:rPr>
          <w:lang w:eastAsia="hu-HU"/>
        </w:rPr>
        <w:t xml:space="preserve">    }</w:t>
      </w:r>
    </w:p>
    <w:p w14:paraId="6E0294D3" w14:textId="7092E44D" w:rsidR="00A17C0F" w:rsidRDefault="00A17C0F" w:rsidP="00A17C0F">
      <w:pPr>
        <w:pStyle w:val="Kd"/>
        <w:rPr>
          <w:lang w:eastAsia="hu-HU"/>
        </w:rPr>
      </w:pPr>
      <w:r>
        <w:rPr>
          <w:lang w:eastAsia="hu-HU"/>
        </w:rPr>
        <w:t xml:space="preserve">    </w:t>
      </w:r>
      <w:r>
        <w:rPr>
          <w:color w:val="0000FF"/>
          <w:lang w:eastAsia="hu-HU"/>
        </w:rPr>
        <w:t>return</w:t>
      </w:r>
      <w:r>
        <w:rPr>
          <w:lang w:eastAsia="hu-HU"/>
        </w:rPr>
        <w:t xml:space="preserve"> View();</w:t>
      </w:r>
    </w:p>
    <w:p w14:paraId="741459C9" w14:textId="4E4D5CFA" w:rsidR="00A17C0F" w:rsidRDefault="00A17C0F" w:rsidP="00A17C0F">
      <w:pPr>
        <w:pStyle w:val="Kd"/>
        <w:rPr>
          <w:lang w:eastAsia="hu-HU"/>
        </w:rPr>
      </w:pPr>
      <w:r>
        <w:rPr>
          <w:lang w:eastAsia="hu-HU"/>
        </w:rP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08BD84C5"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2D8EEB9A"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w:t>
      </w:r>
      <w:bookmarkStart w:id="91" w:name="_Toc20666711"/>
      <w:r>
        <w:rPr>
          <w:lang w:eastAsia="hu-HU"/>
        </w:rPr>
        <w:t>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21C08CCD">
            <wp:extent cx="3956730" cy="3110346"/>
            <wp:effectExtent l="190500" t="190500" r="196215" b="1854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3965476" cy="31172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45556D5E"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20</w:t>
      </w:r>
      <w:r>
        <w:rPr>
          <w:lang w:eastAsia="hu-HU"/>
        </w:rPr>
        <w:fldChar w:fldCharType="end"/>
      </w:r>
      <w:r>
        <w:t>. ábra: Szolgáltatás részletező oldal</w:t>
      </w:r>
    </w:p>
    <w:p w14:paraId="5184C668" w14:textId="6338A0C3" w:rsidR="00DE3736" w:rsidRDefault="00DE3736" w:rsidP="00DE3736">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E44D76">
      <w:pPr>
        <w:pStyle w:val="Kd"/>
        <w:rPr>
          <w:lang w:eastAsia="hu-HU"/>
        </w:rPr>
      </w:pPr>
      <w:r>
        <w:rPr>
          <w:color w:val="0000FF"/>
          <w:lang w:eastAsia="hu-HU"/>
        </w:rPr>
        <w:t>private</w:t>
      </w:r>
      <w:r>
        <w:rPr>
          <w:lang w:eastAsia="hu-HU"/>
        </w:rPr>
        <w:t xml:space="preserve"> </w:t>
      </w:r>
      <w:r>
        <w:rPr>
          <w:color w:val="0000FF"/>
          <w:lang w:eastAsia="hu-HU"/>
        </w:rPr>
        <w:t>byte</w:t>
      </w:r>
      <w:r>
        <w:rPr>
          <w:lang w:eastAsia="hu-HU"/>
        </w:rPr>
        <w:t>[] ProcessLayoutImage(</w:t>
      </w:r>
      <w:r w:rsidRPr="006B18D7">
        <w:rPr>
          <w:color w:val="2B91AF"/>
          <w:lang w:eastAsia="hu-HU"/>
        </w:rPr>
        <w:t>Stream</w:t>
      </w:r>
      <w:r>
        <w:rPr>
          <w:lang w:eastAsia="hu-HU"/>
        </w:rPr>
        <w:t xml:space="preserve"> imageStream, </w:t>
      </w:r>
      <w:r w:rsidRPr="006B18D7">
        <w:rPr>
          <w:color w:val="2B91AF"/>
          <w:lang w:eastAsia="hu-HU"/>
        </w:rPr>
        <w:t>Guid</w:t>
      </w:r>
      <w:r>
        <w:rPr>
          <w:lang w:eastAsia="hu-HU"/>
        </w:rPr>
        <w:t xml:space="preserve"> servicePlaceId)</w:t>
      </w:r>
    </w:p>
    <w:p w14:paraId="7D971D93" w14:textId="3F8A8506" w:rsidR="00E44D76" w:rsidRDefault="00E44D76" w:rsidP="00E44D76">
      <w:pPr>
        <w:pStyle w:val="Kd"/>
        <w:rPr>
          <w:lang w:eastAsia="hu-HU"/>
        </w:rPr>
      </w:pPr>
      <w:r>
        <w:rPr>
          <w:lang w:eastAsia="hu-HU"/>
        </w:rPr>
        <w:t>{</w:t>
      </w:r>
    </w:p>
    <w:p w14:paraId="295688D0" w14:textId="401E160A" w:rsidR="00E44D76" w:rsidRDefault="00E44D76" w:rsidP="00E44D76">
      <w:pPr>
        <w:pStyle w:val="Kd"/>
        <w:rPr>
          <w:lang w:eastAsia="hu-HU"/>
        </w:rPr>
      </w:pPr>
      <w:r>
        <w:rPr>
          <w:lang w:eastAsia="hu-HU"/>
        </w:rPr>
        <w:t xml:space="preserve">    </w:t>
      </w:r>
      <w:r>
        <w:rPr>
          <w:color w:val="0000FF"/>
          <w:lang w:eastAsia="hu-HU"/>
        </w:rPr>
        <w:t>var</w:t>
      </w:r>
      <w:r>
        <w:rPr>
          <w:lang w:eastAsia="hu-HU"/>
        </w:rPr>
        <w:t xml:space="preserve"> xdoc = </w:t>
      </w:r>
      <w:r w:rsidRPr="006B18D7">
        <w:rPr>
          <w:color w:val="2B91AF"/>
          <w:lang w:eastAsia="hu-HU"/>
        </w:rPr>
        <w:t>XDocument</w:t>
      </w:r>
      <w:r>
        <w:rPr>
          <w:lang w:eastAsia="hu-HU"/>
        </w:rPr>
        <w:t>.Load(imageStream);</w:t>
      </w:r>
    </w:p>
    <w:p w14:paraId="77CB6981" w14:textId="5D4055D2" w:rsidR="00E44D76" w:rsidRDefault="00E44D76" w:rsidP="00E44D76">
      <w:pPr>
        <w:pStyle w:val="Kd"/>
        <w:rPr>
          <w:lang w:eastAsia="hu-HU"/>
        </w:rPr>
      </w:pPr>
      <w:r>
        <w:rPr>
          <w:lang w:eastAsia="hu-HU"/>
        </w:rPr>
        <w:t xml:space="preserve">    </w:t>
      </w:r>
      <w:r>
        <w:rPr>
          <w:color w:val="0000FF"/>
          <w:lang w:eastAsia="hu-HU"/>
        </w:rPr>
        <w:t>var</w:t>
      </w:r>
      <w:r>
        <w:rPr>
          <w:lang w:eastAsia="hu-HU"/>
        </w:rPr>
        <w:t xml:space="preserve"> bookablePositions = xdoc</w:t>
      </w:r>
    </w:p>
    <w:p w14:paraId="519B60D0" w14:textId="0829517A" w:rsidR="00E44D76" w:rsidRDefault="00E44D76" w:rsidP="00E44D76">
      <w:pPr>
        <w:pStyle w:val="Kd"/>
        <w:rPr>
          <w:lang w:eastAsia="hu-HU"/>
        </w:rPr>
      </w:pPr>
      <w:r>
        <w:rPr>
          <w:lang w:eastAsia="hu-HU"/>
        </w:rPr>
        <w:t xml:space="preserve">        .Descendants()</w:t>
      </w:r>
    </w:p>
    <w:p w14:paraId="50DDFB94" w14:textId="34277649" w:rsidR="00E44D76" w:rsidRDefault="00E44D76" w:rsidP="00E44D76">
      <w:pPr>
        <w:pStyle w:val="Kd"/>
        <w:rPr>
          <w:lang w:eastAsia="hu-HU"/>
        </w:rPr>
      </w:pPr>
      <w:r>
        <w:rPr>
          <w:lang w:eastAsia="hu-HU"/>
        </w:rPr>
        <w:t xml:space="preserve">        .Where(x =&gt; x</w:t>
      </w:r>
    </w:p>
    <w:p w14:paraId="6F094BCF" w14:textId="68F19480" w:rsidR="00E44D76" w:rsidRDefault="00E44D76" w:rsidP="00E44D76">
      <w:pPr>
        <w:pStyle w:val="Kd"/>
        <w:rPr>
          <w:lang w:eastAsia="hu-HU"/>
        </w:rPr>
      </w:pPr>
      <w:r>
        <w:rPr>
          <w:lang w:eastAsia="hu-HU"/>
        </w:rPr>
        <w:t xml:space="preserve">            .Attributes()</w:t>
      </w:r>
    </w:p>
    <w:p w14:paraId="52AE2561" w14:textId="16DAE55E" w:rsidR="00E44D76" w:rsidRDefault="00E44D76" w:rsidP="00E44D76">
      <w:pPr>
        <w:pStyle w:val="Kd"/>
        <w:rPr>
          <w:lang w:eastAsia="hu-HU"/>
        </w:rPr>
      </w:pPr>
      <w:r>
        <w:rPr>
          <w:lang w:eastAsia="hu-HU"/>
        </w:rPr>
        <w:t xml:space="preserve">            .Any(y =&gt; y.Name.LocalName.Equals(</w:t>
      </w:r>
      <w:r>
        <w:rPr>
          <w:color w:val="A31515"/>
          <w:lang w:eastAsia="hu-HU"/>
        </w:rPr>
        <w:t>"class"</w:t>
      </w:r>
      <w:r>
        <w:rPr>
          <w:lang w:eastAsia="hu-HU"/>
        </w:rPr>
        <w:t xml:space="preserve">) </w:t>
      </w:r>
    </w:p>
    <w:p w14:paraId="7DDCEAB4" w14:textId="669E0C15" w:rsidR="00E44D76" w:rsidRDefault="00E44D76" w:rsidP="00E44D76">
      <w:pPr>
        <w:pStyle w:val="Kd"/>
        <w:rPr>
          <w:lang w:eastAsia="hu-HU"/>
        </w:rPr>
      </w:pPr>
      <w:r>
        <w:rPr>
          <w:lang w:eastAsia="hu-HU"/>
        </w:rPr>
        <w:t xml:space="preserve">                      &amp;&amp; y.Value.Contains(BOOKABLE)));</w:t>
      </w:r>
    </w:p>
    <w:p w14:paraId="1F24EDE2" w14:textId="58425FAA" w:rsidR="00E44D76" w:rsidRDefault="00E44D76" w:rsidP="00E44D76">
      <w:pPr>
        <w:pStyle w:val="Kd"/>
        <w:rPr>
          <w:lang w:eastAsia="hu-HU"/>
        </w:rPr>
      </w:pPr>
      <w:r>
        <w:rPr>
          <w:lang w:eastAsia="hu-HU"/>
        </w:rPr>
        <w:t xml:space="preserve">    </w:t>
      </w:r>
      <w:r>
        <w:rPr>
          <w:color w:val="0000FF"/>
          <w:lang w:eastAsia="hu-HU"/>
        </w:rPr>
        <w:t>foreach</w:t>
      </w:r>
      <w:r>
        <w:rPr>
          <w:lang w:eastAsia="hu-HU"/>
        </w:rPr>
        <w:t xml:space="preserve"> (var bookablePosition </w:t>
      </w:r>
      <w:r>
        <w:rPr>
          <w:color w:val="0000FF"/>
          <w:lang w:eastAsia="hu-HU"/>
        </w:rPr>
        <w:t>in</w:t>
      </w:r>
      <w:r>
        <w:rPr>
          <w:lang w:eastAsia="hu-HU"/>
        </w:rPr>
        <w:t xml:space="preserve"> bookablePositions)</w:t>
      </w:r>
    </w:p>
    <w:p w14:paraId="66C6BF8E" w14:textId="055CD507" w:rsidR="00E44D76" w:rsidRDefault="00E44D76" w:rsidP="00E44D76">
      <w:pPr>
        <w:pStyle w:val="Kd"/>
        <w:rPr>
          <w:lang w:eastAsia="hu-HU"/>
        </w:rPr>
      </w:pPr>
      <w:r>
        <w:rPr>
          <w:lang w:eastAsia="hu-HU"/>
        </w:rPr>
        <w:t xml:space="preserve">    {</w:t>
      </w:r>
    </w:p>
    <w:p w14:paraId="71AF9D39" w14:textId="55651FF8" w:rsidR="00E44D76" w:rsidRDefault="00E44D76" w:rsidP="00E44D76">
      <w:pPr>
        <w:pStyle w:val="Kd"/>
        <w:rPr>
          <w:lang w:eastAsia="hu-HU"/>
        </w:rPr>
      </w:pPr>
      <w:r>
        <w:rPr>
          <w:lang w:eastAsia="hu-HU"/>
        </w:rPr>
        <w:t xml:space="preserve">        </w:t>
      </w:r>
      <w:r>
        <w:rPr>
          <w:color w:val="0000FF"/>
          <w:lang w:eastAsia="hu-HU"/>
        </w:rPr>
        <w:t>var</w:t>
      </w:r>
      <w:r>
        <w:rPr>
          <w:lang w:eastAsia="hu-HU"/>
        </w:rPr>
        <w:t xml:space="preserve"> layoutPosition = </w:t>
      </w:r>
      <w:r>
        <w:rPr>
          <w:color w:val="0000FF"/>
          <w:lang w:eastAsia="hu-HU"/>
        </w:rPr>
        <w:t>new</w:t>
      </w:r>
      <w:r>
        <w:rPr>
          <w:lang w:eastAsia="hu-HU"/>
        </w:rPr>
        <w:t xml:space="preserve"> ServicePlacePosition</w:t>
      </w:r>
    </w:p>
    <w:p w14:paraId="792F9076" w14:textId="10E4BC5C" w:rsidR="00E44D76" w:rsidRDefault="00921E3E" w:rsidP="00E44D76">
      <w:pPr>
        <w:pStyle w:val="Kd"/>
        <w:rPr>
          <w:lang w:eastAsia="hu-HU"/>
        </w:rPr>
      </w:pPr>
      <w:r>
        <w:rPr>
          <w:lang w:eastAsia="hu-HU"/>
        </w:rPr>
        <w:lastRenderedPageBreak/>
        <w:t xml:space="preserve">         </w:t>
      </w:r>
      <w:r w:rsidR="00E44D76">
        <w:rPr>
          <w:lang w:eastAsia="hu-HU"/>
        </w:rPr>
        <w:t>{</w:t>
      </w:r>
    </w:p>
    <w:p w14:paraId="30C5E957" w14:textId="7144B574"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w:t>
      </w:r>
      <w:r w:rsidR="00921E3E">
        <w:rPr>
          <w:lang w:eastAsia="hu-HU"/>
        </w:rPr>
        <w:t xml:space="preserve"> </w:t>
      </w:r>
      <w:r w:rsidR="00AF5FDA">
        <w:rPr>
          <w:lang w:eastAsia="hu-HU"/>
        </w:rPr>
        <w:t xml:space="preserve">    </w:t>
      </w:r>
      <w:r>
        <w:rPr>
          <w:lang w:eastAsia="hu-HU"/>
        </w:rPr>
        <w:t xml:space="preserve">Id = </w:t>
      </w:r>
      <w:r w:rsidRPr="006B18D7">
        <w:rPr>
          <w:color w:val="2B91AF"/>
          <w:lang w:eastAsia="hu-HU"/>
        </w:rPr>
        <w:t>Guid</w:t>
      </w:r>
      <w:r>
        <w:rPr>
          <w:lang w:eastAsia="hu-HU"/>
        </w:rPr>
        <w:t>.NewGuid(),</w:t>
      </w:r>
    </w:p>
    <w:p w14:paraId="33958CCB" w14:textId="63C48990"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Name = bookablePosition.Attribute(DATA_NAME).Value,</w:t>
      </w:r>
    </w:p>
    <w:p w14:paraId="0B470797" w14:textId="381929FE"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ServicePlaceId = servicePlaceId</w:t>
      </w:r>
    </w:p>
    <w:p w14:paraId="3EFAD60A" w14:textId="65A9C838" w:rsidR="00E44D76" w:rsidRDefault="00921E3E" w:rsidP="00E44D76">
      <w:pPr>
        <w:pStyle w:val="Kd"/>
        <w:rPr>
          <w:lang w:eastAsia="hu-HU"/>
        </w:rPr>
      </w:pPr>
      <w:r>
        <w:rPr>
          <w:lang w:eastAsia="hu-HU"/>
        </w:rPr>
        <w:t xml:space="preserve">         </w:t>
      </w:r>
      <w:r w:rsidR="00E44D76">
        <w:rPr>
          <w:lang w:eastAsia="hu-HU"/>
        </w:rPr>
        <w:t>};</w:t>
      </w:r>
    </w:p>
    <w:p w14:paraId="7FF9D825" w14:textId="690B2AF3" w:rsidR="00E84092" w:rsidRDefault="00E44D76" w:rsidP="00E44D76">
      <w:pPr>
        <w:pStyle w:val="Kd"/>
        <w:rPr>
          <w:lang w:eastAsia="hu-HU"/>
        </w:rPr>
      </w:pPr>
      <w:r>
        <w:rPr>
          <w:lang w:eastAsia="hu-HU"/>
        </w:rPr>
        <w:t xml:space="preserve">     </w:t>
      </w:r>
      <w:r w:rsidR="00921E3E">
        <w:rPr>
          <w:lang w:eastAsia="hu-HU"/>
        </w:rPr>
        <w:t xml:space="preserve">    </w:t>
      </w:r>
      <w:r>
        <w:rPr>
          <w:color w:val="0000FF"/>
          <w:lang w:eastAsia="hu-HU"/>
        </w:rPr>
        <w:t>var</w:t>
      </w:r>
      <w:r>
        <w:rPr>
          <w:lang w:eastAsia="hu-HU"/>
        </w:rPr>
        <w:t xml:space="preserve"> idAttribute = </w:t>
      </w:r>
      <w:r>
        <w:rPr>
          <w:color w:val="0000FF"/>
          <w:lang w:eastAsia="hu-HU"/>
        </w:rPr>
        <w:t>new</w:t>
      </w:r>
      <w:r>
        <w:rPr>
          <w:lang w:eastAsia="hu-HU"/>
        </w:rPr>
        <w:t xml:space="preserve"> </w:t>
      </w:r>
      <w:r w:rsidRPr="006B18D7">
        <w:rPr>
          <w:color w:val="2B91AF"/>
          <w:lang w:eastAsia="hu-HU"/>
        </w:rPr>
        <w:t>XAttribute</w:t>
      </w:r>
      <w:r>
        <w:rPr>
          <w:lang w:eastAsia="hu-HU"/>
        </w:rPr>
        <w:t xml:space="preserve">(DATA_POSITION_ID, </w:t>
      </w:r>
    </w:p>
    <w:p w14:paraId="37F22197" w14:textId="41552189" w:rsidR="00E44D76" w:rsidRDefault="00E84092" w:rsidP="00E44D76">
      <w:pPr>
        <w:pStyle w:val="Kd"/>
        <w:rPr>
          <w:lang w:eastAsia="hu-HU"/>
        </w:rPr>
      </w:pPr>
      <w:r>
        <w:rPr>
          <w:color w:val="0000FF"/>
          <w:lang w:eastAsia="hu-HU"/>
        </w:rPr>
        <w:t xml:space="preserve">                            </w:t>
      </w:r>
      <w:r w:rsidR="00E44D76">
        <w:rPr>
          <w:lang w:eastAsia="hu-HU"/>
        </w:rPr>
        <w:t>layoutPosition.Id.ToString().ToLower());</w:t>
      </w:r>
    </w:p>
    <w:p w14:paraId="5EFF5D2B" w14:textId="12594233" w:rsidR="00E44D76" w:rsidRDefault="00E44D76" w:rsidP="00E44D76">
      <w:pPr>
        <w:pStyle w:val="Kd"/>
        <w:rPr>
          <w:lang w:eastAsia="hu-HU"/>
        </w:rPr>
      </w:pPr>
      <w:r>
        <w:rPr>
          <w:lang w:eastAsia="hu-HU"/>
        </w:rPr>
        <w:t xml:space="preserve">         bookablePosition.Add(idAttribute);</w:t>
      </w:r>
    </w:p>
    <w:p w14:paraId="05A6271F" w14:textId="054D4B7D" w:rsidR="00E44D76" w:rsidRDefault="00E44D76" w:rsidP="00E44D76">
      <w:pPr>
        <w:pStyle w:val="Kd"/>
        <w:rPr>
          <w:lang w:eastAsia="hu-HU"/>
        </w:rPr>
      </w:pPr>
      <w:r>
        <w:rPr>
          <w:lang w:eastAsia="hu-HU"/>
        </w:rPr>
        <w:t xml:space="preserve">         _context.Add(layoutPosition);</w:t>
      </w:r>
    </w:p>
    <w:p w14:paraId="52378456" w14:textId="0155AD4A" w:rsidR="00E44D76" w:rsidRDefault="00E44D76" w:rsidP="00E44D76">
      <w:pPr>
        <w:pStyle w:val="Kd"/>
        <w:rPr>
          <w:lang w:eastAsia="hu-HU"/>
        </w:rPr>
      </w:pPr>
      <w:r>
        <w:rPr>
          <w:lang w:eastAsia="hu-HU"/>
        </w:rPr>
        <w:t xml:space="preserve">     }</w:t>
      </w:r>
    </w:p>
    <w:p w14:paraId="6134056F" w14:textId="77777777" w:rsidR="00E84092" w:rsidRDefault="00E44D76" w:rsidP="00E44D76">
      <w:pPr>
        <w:pStyle w:val="Kd"/>
        <w:rPr>
          <w:lang w:eastAsia="hu-HU"/>
        </w:rPr>
      </w:pPr>
      <w:r>
        <w:rPr>
          <w:lang w:eastAsia="hu-HU"/>
        </w:rPr>
        <w:t xml:space="preserve">     </w:t>
      </w:r>
      <w:r>
        <w:rPr>
          <w:color w:val="0000FF"/>
          <w:lang w:eastAsia="hu-HU"/>
        </w:rPr>
        <w:t>var</w:t>
      </w:r>
      <w:r>
        <w:rPr>
          <w:lang w:eastAsia="hu-HU"/>
        </w:rPr>
        <w:t xml:space="preserve"> settings = </w:t>
      </w:r>
      <w:r>
        <w:rPr>
          <w:color w:val="0000FF"/>
          <w:lang w:eastAsia="hu-HU"/>
        </w:rPr>
        <w:t>new</w:t>
      </w:r>
      <w:r>
        <w:rPr>
          <w:lang w:eastAsia="hu-HU"/>
        </w:rPr>
        <w:t xml:space="preserve"> </w:t>
      </w:r>
      <w:r w:rsidRPr="006B18D7">
        <w:rPr>
          <w:color w:val="2B91AF"/>
          <w:lang w:eastAsia="hu-HU"/>
        </w:rPr>
        <w:t>XmlWriterSettings</w:t>
      </w:r>
      <w:r>
        <w:rPr>
          <w:lang w:eastAsia="hu-HU"/>
        </w:rPr>
        <w:t xml:space="preserve"> </w:t>
      </w:r>
    </w:p>
    <w:p w14:paraId="1721483C" w14:textId="77777777" w:rsidR="00E84092" w:rsidRDefault="00E84092" w:rsidP="00E44D76">
      <w:pPr>
        <w:pStyle w:val="Kd"/>
        <w:rPr>
          <w:lang w:eastAsia="hu-HU"/>
        </w:rPr>
      </w:pPr>
      <w:r>
        <w:rPr>
          <w:lang w:eastAsia="hu-HU"/>
        </w:rPr>
        <w:t xml:space="preserve">              </w:t>
      </w:r>
      <w:r w:rsidR="00E44D76">
        <w:rPr>
          <w:lang w:eastAsia="hu-HU"/>
        </w:rPr>
        <w:t>{</w:t>
      </w:r>
    </w:p>
    <w:p w14:paraId="10A94818" w14:textId="4F01534F" w:rsidR="00E84092" w:rsidRDefault="00E84092" w:rsidP="00E44D76">
      <w:pPr>
        <w:pStyle w:val="Kd"/>
        <w:rPr>
          <w:lang w:eastAsia="hu-HU"/>
        </w:rPr>
      </w:pPr>
      <w:r>
        <w:rPr>
          <w:lang w:eastAsia="hu-HU"/>
        </w:rPr>
        <w:t xml:space="preserve">                </w:t>
      </w:r>
      <w:r w:rsidR="00E44D76">
        <w:rPr>
          <w:lang w:eastAsia="hu-HU"/>
        </w:rPr>
        <w:t xml:space="preserve"> OmitXmlDeclaration = </w:t>
      </w:r>
      <w:r w:rsidR="00E44D76">
        <w:rPr>
          <w:color w:val="0000FF"/>
          <w:lang w:eastAsia="hu-HU"/>
        </w:rPr>
        <w:t>true</w:t>
      </w:r>
      <w:r w:rsidR="00E44D76">
        <w:rPr>
          <w:lang w:eastAsia="hu-HU"/>
        </w:rPr>
        <w:t>,</w:t>
      </w:r>
    </w:p>
    <w:p w14:paraId="13EECF46" w14:textId="5048E1A0" w:rsidR="00E84092" w:rsidRDefault="00E84092" w:rsidP="00E44D76">
      <w:pPr>
        <w:pStyle w:val="Kd"/>
        <w:rPr>
          <w:lang w:eastAsia="hu-HU"/>
        </w:rPr>
      </w:pPr>
      <w:r>
        <w:rPr>
          <w:lang w:eastAsia="hu-HU"/>
        </w:rPr>
        <w:t xml:space="preserve">               </w:t>
      </w:r>
      <w:r w:rsidR="00E44D76">
        <w:rPr>
          <w:lang w:eastAsia="hu-HU"/>
        </w:rPr>
        <w:t xml:space="preserve"> </w:t>
      </w:r>
      <w:r>
        <w:rPr>
          <w:lang w:eastAsia="hu-HU"/>
        </w:rPr>
        <w:t xml:space="preserve"> </w:t>
      </w:r>
      <w:r w:rsidR="00E44D76">
        <w:rPr>
          <w:lang w:eastAsia="hu-HU"/>
        </w:rPr>
        <w:t>Encoding = Encoding.UTF8</w:t>
      </w:r>
    </w:p>
    <w:p w14:paraId="36DCBA4C" w14:textId="74B835CE" w:rsidR="00E44D76" w:rsidRDefault="00E84092" w:rsidP="00E44D76">
      <w:pPr>
        <w:pStyle w:val="Kd"/>
        <w:rPr>
          <w:lang w:eastAsia="hu-HU"/>
        </w:rPr>
      </w:pPr>
      <w:r>
        <w:rPr>
          <w:lang w:eastAsia="hu-HU"/>
        </w:rPr>
        <w:t xml:space="preserve">               </w:t>
      </w:r>
      <w:r w:rsidR="00E44D76">
        <w:rPr>
          <w:lang w:eastAsia="hu-HU"/>
        </w:rPr>
        <w:t>};</w:t>
      </w:r>
    </w:p>
    <w:p w14:paraId="4CE3D465" w14:textId="5C9AEEDF" w:rsidR="00E44D76" w:rsidRDefault="00E44D76" w:rsidP="00E44D7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memoryStream = </w:t>
      </w:r>
      <w:r>
        <w:rPr>
          <w:color w:val="0000FF"/>
          <w:lang w:eastAsia="hu-HU"/>
        </w:rPr>
        <w:t>new</w:t>
      </w:r>
      <w:r>
        <w:rPr>
          <w:lang w:eastAsia="hu-HU"/>
        </w:rPr>
        <w:t xml:space="preserve"> </w:t>
      </w:r>
      <w:r w:rsidRPr="006B18D7">
        <w:rPr>
          <w:color w:val="2B91AF"/>
          <w:lang w:eastAsia="hu-HU"/>
        </w:rPr>
        <w:t>MemoryStream</w:t>
      </w:r>
      <w:r>
        <w:rPr>
          <w:lang w:eastAsia="hu-HU"/>
        </w:rPr>
        <w:t>())</w:t>
      </w:r>
    </w:p>
    <w:p w14:paraId="5B57F7EA" w14:textId="3ECABDD9" w:rsidR="00E44D76" w:rsidRDefault="00E44D76" w:rsidP="00E44D7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xmlWriter = </w:t>
      </w:r>
      <w:r w:rsidRPr="006B18D7">
        <w:rPr>
          <w:color w:val="2B91AF"/>
          <w:lang w:eastAsia="hu-HU"/>
        </w:rPr>
        <w:t>XmlWriter</w:t>
      </w:r>
      <w:r>
        <w:rPr>
          <w:lang w:eastAsia="hu-HU"/>
        </w:rPr>
        <w:t>.Create(memoryStream, settings))</w:t>
      </w:r>
    </w:p>
    <w:p w14:paraId="58CEA1F3" w14:textId="49CC2A23" w:rsidR="00E44D76" w:rsidRDefault="00E44D76" w:rsidP="00E44D76">
      <w:pPr>
        <w:pStyle w:val="Kd"/>
        <w:rPr>
          <w:lang w:eastAsia="hu-HU"/>
        </w:rPr>
      </w:pPr>
      <w:r>
        <w:rPr>
          <w:lang w:eastAsia="hu-HU"/>
        </w:rPr>
        <w:t xml:space="preserve">       {</w:t>
      </w:r>
    </w:p>
    <w:p w14:paraId="0A27CE3C" w14:textId="387952E9" w:rsidR="00E44D76" w:rsidRDefault="00E44D76" w:rsidP="00E44D76">
      <w:pPr>
        <w:pStyle w:val="Kd"/>
        <w:rPr>
          <w:lang w:eastAsia="hu-HU"/>
        </w:rPr>
      </w:pPr>
      <w:r>
        <w:rPr>
          <w:lang w:eastAsia="hu-HU"/>
        </w:rPr>
        <w:t xml:space="preserve">           xdoc.WriteTo(xmlWriter);</w:t>
      </w:r>
    </w:p>
    <w:p w14:paraId="341F76F0" w14:textId="216E9874" w:rsidR="00E44D76" w:rsidRDefault="00E44D76" w:rsidP="00E44D76">
      <w:pPr>
        <w:pStyle w:val="Kd"/>
        <w:rPr>
          <w:lang w:eastAsia="hu-HU"/>
        </w:rPr>
      </w:pPr>
      <w:r>
        <w:rPr>
          <w:lang w:eastAsia="hu-HU"/>
        </w:rPr>
        <w:t xml:space="preserve">           xmlWriter.Flush();</w:t>
      </w:r>
    </w:p>
    <w:p w14:paraId="3622B64C" w14:textId="2ADB4B85" w:rsidR="00E44D76" w:rsidRDefault="00E44D76" w:rsidP="00E44D76">
      <w:pPr>
        <w:pStyle w:val="Kd"/>
        <w:rPr>
          <w:lang w:eastAsia="hu-HU"/>
        </w:rPr>
      </w:pPr>
      <w:r>
        <w:rPr>
          <w:lang w:eastAsia="hu-HU"/>
        </w:rPr>
        <w:t xml:space="preserve">           </w:t>
      </w:r>
      <w:r>
        <w:rPr>
          <w:color w:val="0000FF"/>
          <w:lang w:eastAsia="hu-HU"/>
        </w:rPr>
        <w:t>return</w:t>
      </w:r>
      <w:r>
        <w:rPr>
          <w:lang w:eastAsia="hu-HU"/>
        </w:rPr>
        <w:t xml:space="preserve"> memoryStream.ToArray();</w:t>
      </w:r>
    </w:p>
    <w:p w14:paraId="6CB844AB" w14:textId="39ECFBB1" w:rsidR="00E44D76" w:rsidRDefault="00E44D76" w:rsidP="00E44D76">
      <w:pPr>
        <w:pStyle w:val="Kd"/>
        <w:rPr>
          <w:lang w:eastAsia="hu-HU"/>
        </w:rPr>
      </w:pPr>
      <w:r>
        <w:rPr>
          <w:lang w:eastAsia="hu-HU"/>
        </w:rPr>
        <w:t xml:space="preserve">       }</w:t>
      </w:r>
    </w:p>
    <w:p w14:paraId="198D1E33" w14:textId="5A64D0ED" w:rsidR="00E44D76" w:rsidRDefault="00E44D76" w:rsidP="00E44D76">
      <w:pPr>
        <w:pStyle w:val="Kd"/>
        <w:rPr>
          <w:lang w:eastAsia="hu-HU"/>
        </w:rPr>
      </w:pPr>
      <w:r>
        <w:rPr>
          <w:lang w:eastAsia="hu-HU"/>
        </w:rP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4BCB5B99" w:rsidR="00F56CF4" w:rsidRDefault="00F56CF4" w:rsidP="00F56CF4">
      <w:pPr>
        <w:pStyle w:val="Cmsor2"/>
      </w:pPr>
      <w:r>
        <w:t>Foglaló portál</w:t>
      </w:r>
    </w:p>
    <w:p w14:paraId="5EAA7727" w14:textId="211D540D" w:rsidR="00C85FE7" w:rsidRPr="00C85FE7" w:rsidRDefault="008B2F95" w:rsidP="008E76E4">
      <w:pPr>
        <w:pStyle w:val="Cmsor1"/>
      </w:pPr>
      <w:r>
        <w:lastRenderedPageBreak/>
        <w:t>Értékelés</w:t>
      </w:r>
      <w:bookmarkEnd w:id="91"/>
    </w:p>
    <w:p w14:paraId="4CAA019D" w14:textId="77777777" w:rsidR="00DC1CF9" w:rsidRDefault="00DC1CF9">
      <w:pPr>
        <w:pStyle w:val="Cmsor1"/>
      </w:pPr>
      <w:bookmarkStart w:id="92" w:name="_Toc20666712"/>
      <w:r>
        <w:lastRenderedPageBreak/>
        <w:t>Irodalomjegyzék</w:t>
      </w:r>
      <w:bookmarkEnd w:id="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DC1CF9" w14:paraId="0571F5CF" w14:textId="77777777" w:rsidTr="00227DD9">
        <w:trPr>
          <w:divId w:val="949169100"/>
          <w:tblCellSpacing w:w="15" w:type="dxa"/>
        </w:trPr>
        <w:tc>
          <w:tcPr>
            <w:tcW w:w="606" w:type="pct"/>
            <w:hideMark/>
          </w:tcPr>
          <w:p w14:paraId="4F5BDD60" w14:textId="77777777" w:rsidR="00DC1CF9" w:rsidRDefault="00DC1CF9">
            <w:pPr>
              <w:pStyle w:val="Irodalomjegyzk"/>
              <w:rPr>
                <w:noProof/>
              </w:rPr>
            </w:pPr>
            <w:r>
              <w:rPr>
                <w:noProof/>
              </w:rPr>
              <w:t xml:space="preserve">[1] </w:t>
            </w:r>
          </w:p>
        </w:tc>
        <w:tc>
          <w:tcPr>
            <w:tcW w:w="0" w:type="auto"/>
            <w:hideMark/>
          </w:tcPr>
          <w:p w14:paraId="12489467" w14:textId="77777777" w:rsidR="00DC1CF9" w:rsidRDefault="00DC1CF9" w:rsidP="00227DD9">
            <w:pPr>
              <w:pStyle w:val="Irodalomjegyzk"/>
              <w:rPr>
                <w:noProof/>
              </w:rPr>
            </w:pPr>
            <w:r>
              <w:rPr>
                <w:noProof/>
              </w:rPr>
              <w:t>Angular, „Angular - Components,” Angular, 28 09 2019. [Online]. Available: https://angular.io/guide/architecture-components.</w:t>
            </w:r>
          </w:p>
        </w:tc>
      </w:tr>
      <w:tr w:rsidR="00DC1CF9" w14:paraId="08DAFE6D" w14:textId="77777777" w:rsidTr="00227DD9">
        <w:trPr>
          <w:divId w:val="949169100"/>
          <w:tblCellSpacing w:w="15" w:type="dxa"/>
        </w:trPr>
        <w:tc>
          <w:tcPr>
            <w:tcW w:w="606" w:type="pct"/>
            <w:hideMark/>
          </w:tcPr>
          <w:p w14:paraId="7FEFB720" w14:textId="77777777" w:rsidR="00DC1CF9" w:rsidRDefault="00DC1CF9">
            <w:pPr>
              <w:pStyle w:val="Irodalomjegyzk"/>
              <w:rPr>
                <w:noProof/>
              </w:rPr>
            </w:pPr>
            <w:r>
              <w:rPr>
                <w:noProof/>
              </w:rPr>
              <w:t xml:space="preserve">[2] </w:t>
            </w:r>
          </w:p>
        </w:tc>
        <w:tc>
          <w:tcPr>
            <w:tcW w:w="0" w:type="auto"/>
            <w:hideMark/>
          </w:tcPr>
          <w:p w14:paraId="2A5137EB" w14:textId="77777777" w:rsidR="00DC1CF9" w:rsidRDefault="00DC1CF9" w:rsidP="00227DD9">
            <w:pPr>
              <w:pStyle w:val="Irodalomjegyzk"/>
              <w:rPr>
                <w:noProof/>
              </w:rPr>
            </w:pPr>
            <w:r>
              <w:rPr>
                <w:noProof/>
              </w:rPr>
              <w:t>Angular, „Angular - Introduction to modules,” 28 09 2019. [Online]. Available: https://angular.io/guide/architecture-modules#introduction-to-modules.</w:t>
            </w:r>
          </w:p>
        </w:tc>
      </w:tr>
      <w:tr w:rsidR="00DC1CF9" w14:paraId="5DA70358" w14:textId="77777777" w:rsidTr="00227DD9">
        <w:trPr>
          <w:divId w:val="949169100"/>
          <w:tblCellSpacing w:w="15" w:type="dxa"/>
        </w:trPr>
        <w:tc>
          <w:tcPr>
            <w:tcW w:w="606" w:type="pct"/>
            <w:hideMark/>
          </w:tcPr>
          <w:p w14:paraId="545F5D16" w14:textId="77777777" w:rsidR="00DC1CF9" w:rsidRDefault="00DC1CF9">
            <w:pPr>
              <w:pStyle w:val="Irodalomjegyzk"/>
              <w:rPr>
                <w:noProof/>
              </w:rPr>
            </w:pPr>
            <w:r>
              <w:rPr>
                <w:noProof/>
              </w:rPr>
              <w:t xml:space="preserve">[3] </w:t>
            </w:r>
          </w:p>
        </w:tc>
        <w:tc>
          <w:tcPr>
            <w:tcW w:w="0" w:type="auto"/>
            <w:hideMark/>
          </w:tcPr>
          <w:p w14:paraId="6982E563" w14:textId="77777777" w:rsidR="00DC1CF9" w:rsidRDefault="00DC1CF9" w:rsidP="00227DD9">
            <w:pPr>
              <w:pStyle w:val="Irodalomjegyzk"/>
              <w:rPr>
                <w:noProof/>
              </w:rPr>
            </w:pPr>
            <w:r>
              <w:rPr>
                <w:noProof/>
              </w:rPr>
              <w:t>Microsoft, „Database Providers,” Microsoft, [Online]. Available: https://docs.microsoft.com/en-us/ef/core/providers/. [Hozzáférés dátuma: 28 09 2019].</w:t>
            </w:r>
          </w:p>
        </w:tc>
      </w:tr>
      <w:tr w:rsidR="00DC1CF9" w14:paraId="6C46FD3F" w14:textId="77777777" w:rsidTr="00227DD9">
        <w:trPr>
          <w:divId w:val="949169100"/>
          <w:tblCellSpacing w:w="15" w:type="dxa"/>
        </w:trPr>
        <w:tc>
          <w:tcPr>
            <w:tcW w:w="606" w:type="pct"/>
            <w:hideMark/>
          </w:tcPr>
          <w:p w14:paraId="6B3834E3" w14:textId="77777777" w:rsidR="00DC1CF9" w:rsidRDefault="00DC1CF9">
            <w:pPr>
              <w:pStyle w:val="Irodalomjegyzk"/>
              <w:rPr>
                <w:noProof/>
              </w:rPr>
            </w:pPr>
            <w:r>
              <w:rPr>
                <w:noProof/>
              </w:rPr>
              <w:t xml:space="preserve">[4] </w:t>
            </w:r>
          </w:p>
        </w:tc>
        <w:tc>
          <w:tcPr>
            <w:tcW w:w="0" w:type="auto"/>
            <w:hideMark/>
          </w:tcPr>
          <w:p w14:paraId="6651D436" w14:textId="77777777" w:rsidR="00DC1CF9" w:rsidRDefault="00DC1CF9" w:rsidP="00227DD9">
            <w:pPr>
              <w:pStyle w:val="Irodalomjegyzk"/>
              <w:rPr>
                <w:noProof/>
              </w:rPr>
            </w:pPr>
            <w:r>
              <w:rPr>
                <w:noProof/>
              </w:rPr>
              <w:t>Microsoft, „Overview of ASP.NET Core MVC,” Microsoft, [Online]. Available: https://docs.microsoft.com/en-us/aspnet/core/mvc/overview?view=aspnetcore-3.0. [Hozzáférés dátuma: 28 09 2019].</w:t>
            </w:r>
          </w:p>
        </w:tc>
      </w:tr>
      <w:tr w:rsidR="00DC1CF9" w14:paraId="05C8C3CB" w14:textId="77777777" w:rsidTr="00227DD9">
        <w:trPr>
          <w:divId w:val="949169100"/>
          <w:tblCellSpacing w:w="15" w:type="dxa"/>
        </w:trPr>
        <w:tc>
          <w:tcPr>
            <w:tcW w:w="606" w:type="pct"/>
            <w:hideMark/>
          </w:tcPr>
          <w:p w14:paraId="7A6E4DB9" w14:textId="77777777" w:rsidR="00DC1CF9" w:rsidRDefault="00DC1CF9">
            <w:pPr>
              <w:pStyle w:val="Irodalomjegyzk"/>
              <w:rPr>
                <w:noProof/>
              </w:rPr>
            </w:pPr>
            <w:r>
              <w:rPr>
                <w:noProof/>
              </w:rPr>
              <w:t xml:space="preserve">[5] </w:t>
            </w:r>
          </w:p>
        </w:tc>
        <w:tc>
          <w:tcPr>
            <w:tcW w:w="0" w:type="auto"/>
            <w:hideMark/>
          </w:tcPr>
          <w:p w14:paraId="74A8AB83" w14:textId="77777777" w:rsidR="00DC1CF9" w:rsidRDefault="00DC1CF9" w:rsidP="00227DD9">
            <w:pPr>
              <w:pStyle w:val="Irodalomjegyzk"/>
              <w:rPr>
                <w:noProof/>
              </w:rPr>
            </w:pPr>
            <w:r>
              <w:rPr>
                <w:noProof/>
              </w:rPr>
              <w:t>Microsoft, „ASP.NET Core Middleware,” Microsoft, [Online]. Available: https://docs.microsoft.com/en-us/aspnet/core/fundamentals/middleware/?view=aspnetcore-3.0. [Hozzáférés dátuma: 28 09 2019].</w:t>
            </w:r>
          </w:p>
        </w:tc>
      </w:tr>
      <w:tr w:rsidR="00DC1CF9" w14:paraId="273B8992" w14:textId="77777777" w:rsidTr="00227DD9">
        <w:trPr>
          <w:divId w:val="949169100"/>
          <w:tblCellSpacing w:w="15" w:type="dxa"/>
        </w:trPr>
        <w:tc>
          <w:tcPr>
            <w:tcW w:w="606" w:type="pct"/>
            <w:hideMark/>
          </w:tcPr>
          <w:p w14:paraId="020BF853" w14:textId="77777777" w:rsidR="00DC1CF9" w:rsidRDefault="00DC1CF9">
            <w:pPr>
              <w:pStyle w:val="Irodalomjegyzk"/>
              <w:rPr>
                <w:noProof/>
              </w:rPr>
            </w:pPr>
            <w:r>
              <w:rPr>
                <w:noProof/>
              </w:rPr>
              <w:t xml:space="preserve">[6] </w:t>
            </w:r>
          </w:p>
        </w:tc>
        <w:tc>
          <w:tcPr>
            <w:tcW w:w="0" w:type="auto"/>
            <w:hideMark/>
          </w:tcPr>
          <w:p w14:paraId="204236C3" w14:textId="77777777" w:rsidR="00DC1CF9" w:rsidRDefault="00DC1CF9" w:rsidP="00227DD9">
            <w:pPr>
              <w:pStyle w:val="Irodalomjegyzk"/>
              <w:rPr>
                <w:noProof/>
              </w:rPr>
            </w:pPr>
            <w:r>
              <w:rPr>
                <w:noProof/>
              </w:rPr>
              <w:t>IETF, „The WebSocket Protocol,” [Online]. Available: https://tools.ietf.org/html/rfc6455. [Hozzáférés dátuma: 28 09 2019].</w:t>
            </w:r>
          </w:p>
        </w:tc>
      </w:tr>
    </w:tbl>
    <w:p w14:paraId="32196F65" w14:textId="77777777" w:rsidR="00DC1CF9" w:rsidRDefault="00DC1CF9">
      <w:pPr>
        <w:divId w:val="949169100"/>
        <w:rPr>
          <w:noProof/>
        </w:rPr>
      </w:pPr>
    </w:p>
    <w:p w14:paraId="14D348DD" w14:textId="77777777" w:rsidR="00DC1CF9" w:rsidRDefault="00DC1CF9"/>
    <w:p w14:paraId="089F1198" w14:textId="77777777" w:rsidR="00B4104A" w:rsidRDefault="00B4104A" w:rsidP="00700E3A">
      <w:pPr>
        <w:pStyle w:val="Cmsor1"/>
      </w:pPr>
      <w:bookmarkStart w:id="93" w:name="_Toc20666713"/>
      <w:r>
        <w:lastRenderedPageBreak/>
        <w:t>Utolsó simítások</w:t>
      </w:r>
      <w:bookmarkEnd w:id="13"/>
      <w:bookmarkEnd w:id="93"/>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36"/>
      <w:footerReference w:type="default" r:id="rId3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2478D" w:rsidRDefault="0042478D">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42478D" w:rsidRDefault="0042478D">
      <w:pPr>
        <w:pStyle w:val="Jegyzetszveg"/>
      </w:pPr>
      <w:r>
        <w:rPr>
          <w:rStyle w:val="Jegyzethivatkozs"/>
        </w:rPr>
        <w:annotationRef/>
      </w:r>
      <w:r>
        <w:t>Kell a pont, sorszámnév.</w:t>
      </w:r>
    </w:p>
  </w:comment>
  <w:comment w:id="6" w:author="User" w:date="2019-09-29T18:35:00Z" w:initials="U">
    <w:p w14:paraId="5014A774" w14:textId="29A92D8B" w:rsidR="0042478D" w:rsidRDefault="0042478D">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42478D" w:rsidRDefault="0042478D">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42478D" w:rsidRDefault="0042478D"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42478D" w:rsidRDefault="0042478D">
      <w:pPr>
        <w:pStyle w:val="Jegyzetszveg"/>
      </w:pPr>
      <w:r>
        <w:rPr>
          <w:rStyle w:val="Jegyzethivatkozs"/>
        </w:rPr>
        <w:annotationRef/>
      </w:r>
      <w:r>
        <w:t>… tesztek is.</w:t>
      </w:r>
    </w:p>
  </w:comment>
  <w:comment w:id="17" w:author="User" w:date="2019-09-29T19:11:00Z" w:initials="U">
    <w:p w14:paraId="07224CFC" w14:textId="0129DF97" w:rsidR="0042478D" w:rsidRDefault="0042478D">
      <w:pPr>
        <w:pStyle w:val="Jegyzetszveg"/>
      </w:pPr>
      <w:r>
        <w:rPr>
          <w:rStyle w:val="Jegyzethivatkozs"/>
        </w:rPr>
        <w:annotationRef/>
      </w:r>
      <w:r>
        <w:t>… kezelésére is ad megoldásokat.</w:t>
      </w:r>
    </w:p>
  </w:comment>
  <w:comment w:id="18" w:author="User" w:date="2019-09-29T19:13:00Z" w:initials="U">
    <w:p w14:paraId="3E734B58" w14:textId="3777CB92" w:rsidR="0042478D" w:rsidRDefault="0042478D">
      <w:pPr>
        <w:pStyle w:val="Jegyzetszveg"/>
      </w:pPr>
      <w:r>
        <w:rPr>
          <w:rStyle w:val="Jegyzethivatkozs"/>
        </w:rPr>
        <w:annotationRef/>
      </w:r>
      <w:r>
        <w:t>… nyelv önmagában nem …</w:t>
      </w:r>
    </w:p>
  </w:comment>
  <w:comment w:id="19" w:author="User" w:date="2019-09-29T19:13:00Z" w:initials="U">
    <w:p w14:paraId="09C9783C" w14:textId="1DD241F1" w:rsidR="0042478D" w:rsidRDefault="0042478D">
      <w:pPr>
        <w:pStyle w:val="Jegyzetszveg"/>
      </w:pPr>
      <w:r>
        <w:rPr>
          <w:rStyle w:val="Jegyzethivatkozs"/>
        </w:rPr>
        <w:annotationRef/>
      </w:r>
      <w:r>
        <w:t>Ide nem kell vessző.</w:t>
      </w:r>
    </w:p>
  </w:comment>
  <w:comment w:id="20" w:author="User" w:date="2019-09-29T19:13:00Z" w:initials="U">
    <w:p w14:paraId="26388089" w14:textId="2F6E96E4" w:rsidR="0042478D" w:rsidRDefault="0042478D">
      <w:pPr>
        <w:pStyle w:val="Jegyzetszveg"/>
      </w:pPr>
      <w:r>
        <w:rPr>
          <w:rStyle w:val="Jegyzethivatkozs"/>
        </w:rPr>
        <w:annotationRef/>
      </w:r>
      <w:r>
        <w:t>…. eszközöket, ezekhez a host ….</w:t>
      </w:r>
    </w:p>
  </w:comment>
  <w:comment w:id="21" w:author="User" w:date="2019-09-29T19:14:00Z" w:initials="U">
    <w:p w14:paraId="635866A2" w14:textId="14585C28" w:rsidR="0042478D" w:rsidRDefault="0042478D">
      <w:pPr>
        <w:pStyle w:val="Jegyzetszveg"/>
      </w:pPr>
      <w:r>
        <w:rPr>
          <w:rStyle w:val="Jegyzethivatkozs"/>
        </w:rPr>
        <w:annotationRef/>
      </w:r>
      <w:r>
        <w:t>A JS programozási nyelv …</w:t>
      </w:r>
    </w:p>
  </w:comment>
  <w:comment w:id="23" w:author="User" w:date="2019-09-29T19:27:00Z" w:initials="U">
    <w:p w14:paraId="5455256E" w14:textId="7F0987B7" w:rsidR="0042478D" w:rsidRDefault="0042478D">
      <w:pPr>
        <w:pStyle w:val="Jegyzetszveg"/>
      </w:pPr>
      <w:r>
        <w:rPr>
          <w:rStyle w:val="Jegyzethivatkozs"/>
        </w:rPr>
        <w:annotationRef/>
      </w:r>
      <w:r>
        <w:t>A két mondatot összevonnám.</w:t>
      </w:r>
    </w:p>
  </w:comment>
  <w:comment w:id="25" w:author="User" w:date="2019-09-29T19:29:00Z" w:initials="U">
    <w:p w14:paraId="2D4F47B7" w14:textId="729DDF55" w:rsidR="0042478D" w:rsidRDefault="0042478D">
      <w:pPr>
        <w:pStyle w:val="Jegyzetszveg"/>
      </w:pPr>
      <w:r>
        <w:rPr>
          <w:rStyle w:val="Jegyzethivatkozs"/>
        </w:rPr>
        <w:annotationRef/>
      </w:r>
      <w:r>
        <w:t>… cross-platform, mely segítségével …</w:t>
      </w:r>
    </w:p>
  </w:comment>
  <w:comment w:id="27" w:author="User" w:date="2019-09-29T19:30:00Z" w:initials="U">
    <w:p w14:paraId="2C8A046F" w14:textId="2DE713EA" w:rsidR="0042478D" w:rsidRDefault="0042478D">
      <w:pPr>
        <w:pStyle w:val="Jegyzetszveg"/>
      </w:pPr>
      <w:r>
        <w:rPr>
          <w:rStyle w:val="Jegyzethivatkozs"/>
        </w:rPr>
        <w:annotationRef/>
      </w:r>
      <w:r>
        <w:t>nem kell vessző</w:t>
      </w:r>
    </w:p>
  </w:comment>
  <w:comment w:id="28" w:author="User" w:date="2019-09-29T19:30:00Z" w:initials="U">
    <w:p w14:paraId="14F3C9C2" w14:textId="437F575B" w:rsidR="0042478D" w:rsidRDefault="0042478D">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42478D" w:rsidRDefault="0042478D">
      <w:pPr>
        <w:pStyle w:val="Jegyzetszveg"/>
      </w:pPr>
      <w:r>
        <w:rPr>
          <w:rStyle w:val="Jegyzethivatkozs"/>
        </w:rPr>
        <w:annotationRef/>
      </w:r>
      <w:r>
        <w:t>nem kell vessző</w:t>
      </w:r>
    </w:p>
  </w:comment>
  <w:comment w:id="31" w:author="User" w:date="2019-09-29T19:43:00Z" w:initials="U">
    <w:p w14:paraId="278E0252" w14:textId="1121EA4B" w:rsidR="0042478D" w:rsidRDefault="0042478D">
      <w:pPr>
        <w:pStyle w:val="Jegyzetszveg"/>
      </w:pPr>
      <w:r>
        <w:rPr>
          <w:rStyle w:val="Jegyzethivatkozs"/>
        </w:rPr>
        <w:annotationRef/>
      </w:r>
      <w:r>
        <w:t>nem kell vessző</w:t>
      </w:r>
    </w:p>
  </w:comment>
  <w:comment w:id="32" w:author="User" w:date="2019-09-29T19:43:00Z" w:initials="U">
    <w:p w14:paraId="5D260813" w14:textId="143B623A" w:rsidR="0042478D" w:rsidRDefault="0042478D">
      <w:pPr>
        <w:pStyle w:val="Jegyzetszveg"/>
      </w:pPr>
      <w:r>
        <w:rPr>
          <w:rStyle w:val="Jegyzethivatkozs"/>
        </w:rPr>
        <w:annotationRef/>
      </w:r>
      <w:r>
        <w:t>beépítve?</w:t>
      </w:r>
    </w:p>
  </w:comment>
  <w:comment w:id="35" w:author="User" w:date="2019-09-29T19:46:00Z" w:initials="U">
    <w:p w14:paraId="0C9B52A0" w14:textId="2B0C24D0" w:rsidR="0042478D" w:rsidRDefault="0042478D">
      <w:pPr>
        <w:pStyle w:val="Jegyzetszveg"/>
      </w:pPr>
      <w:r>
        <w:rPr>
          <w:rStyle w:val="Jegyzethivatkozs"/>
        </w:rPr>
        <w:annotationRef/>
      </w:r>
      <w:r>
        <w:t>meta adatban</w:t>
      </w:r>
    </w:p>
  </w:comment>
  <w:comment w:id="36" w:author="User" w:date="2019-09-29T19:47:00Z" w:initials="U">
    <w:p w14:paraId="21161F01" w14:textId="1987DEAA" w:rsidR="0042478D" w:rsidRDefault="0042478D">
      <w:pPr>
        <w:pStyle w:val="Jegyzetszveg"/>
      </w:pPr>
      <w:r>
        <w:rPr>
          <w:rStyle w:val="Jegyzethivatkozs"/>
        </w:rPr>
        <w:annotationRef/>
      </w:r>
      <w:r>
        <w:t>… meghatározza, hogy melyik …</w:t>
      </w:r>
    </w:p>
  </w:comment>
  <w:comment w:id="38" w:author="User" w:date="2019-09-29T19:48:00Z" w:initials="U">
    <w:p w14:paraId="4459191E" w14:textId="1BA220D4" w:rsidR="0042478D" w:rsidRDefault="0042478D">
      <w:pPr>
        <w:pStyle w:val="Jegyzetszveg"/>
      </w:pPr>
      <w:r>
        <w:rPr>
          <w:rStyle w:val="Jegyzethivatkozs"/>
        </w:rPr>
        <w:annotationRef/>
      </w:r>
      <w:r>
        <w:t>más néven</w:t>
      </w:r>
    </w:p>
  </w:comment>
  <w:comment w:id="39" w:author="User" w:date="2019-09-29T19:48:00Z" w:initials="U">
    <w:p w14:paraId="0798A7FF" w14:textId="4F4CC161" w:rsidR="0042478D" w:rsidRDefault="0042478D">
      <w:pPr>
        <w:pStyle w:val="Jegyzetszveg"/>
      </w:pPr>
      <w:r>
        <w:rPr>
          <w:rStyle w:val="Jegyzethivatkozs"/>
        </w:rPr>
        <w:annotationRef/>
      </w:r>
      <w:r>
        <w:t>talán ide kell vessző</w:t>
      </w:r>
    </w:p>
  </w:comment>
  <w:comment w:id="40" w:author="User" w:date="2019-09-29T19:49:00Z" w:initials="U">
    <w:p w14:paraId="10C97EA1" w14:textId="15C3B71C" w:rsidR="0042478D" w:rsidRDefault="0042478D">
      <w:pPr>
        <w:pStyle w:val="Jegyzetszveg"/>
      </w:pPr>
      <w:r>
        <w:rPr>
          <w:rStyle w:val="Jegyzethivatkozs"/>
        </w:rPr>
        <w:annotationRef/>
      </w:r>
      <w:r w:rsidRPr="00725ED7">
        <w:rPr>
          <w:i/>
        </w:rPr>
        <w:t>}</w:t>
      </w:r>
    </w:p>
  </w:comment>
  <w:comment w:id="41" w:author="User" w:date="2019-09-29T19:52:00Z" w:initials="U">
    <w:p w14:paraId="556B9BEF" w14:textId="23EEA273" w:rsidR="0042478D" w:rsidRDefault="0042478D">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42478D" w:rsidRDefault="0042478D">
      <w:pPr>
        <w:pStyle w:val="Jegyzetszveg"/>
      </w:pPr>
      <w:r>
        <w:rPr>
          <w:rStyle w:val="Jegyzethivatkozs"/>
        </w:rPr>
        <w:annotationRef/>
      </w:r>
      <w:r>
        <w:t>keretrendszerben</w:t>
      </w:r>
    </w:p>
  </w:comment>
  <w:comment w:id="45" w:author="User" w:date="2019-09-29T19:57:00Z" w:initials="U">
    <w:p w14:paraId="4D9F6D63" w14:textId="7E7145B6" w:rsidR="0042478D" w:rsidRDefault="0042478D">
      <w:pPr>
        <w:pStyle w:val="Jegyzetszveg"/>
      </w:pPr>
      <w:r>
        <w:rPr>
          <w:rStyle w:val="Jegyzethivatkozs"/>
        </w:rPr>
        <w:annotationRef/>
      </w:r>
      <w:r>
        <w:t xml:space="preserve">és </w:t>
      </w:r>
    </w:p>
  </w:comment>
  <w:comment w:id="46" w:author="User" w:date="2019-09-29T19:59:00Z" w:initials="U">
    <w:p w14:paraId="5A8C50F3" w14:textId="2D4F3D4B" w:rsidR="0042478D" w:rsidRDefault="0042478D">
      <w:pPr>
        <w:pStyle w:val="Jegyzetszveg"/>
      </w:pPr>
      <w:r>
        <w:rPr>
          <w:rStyle w:val="Jegyzethivatkozs"/>
        </w:rPr>
        <w:annotationRef/>
      </w:r>
      <w:r>
        <w:t>nem kell vessző</w:t>
      </w:r>
    </w:p>
  </w:comment>
  <w:comment w:id="49" w:author="User" w:date="2019-09-29T20:00:00Z" w:initials="U">
    <w:p w14:paraId="53EF32BF" w14:textId="6B5ABB20" w:rsidR="0042478D" w:rsidRDefault="0042478D">
      <w:pPr>
        <w:pStyle w:val="Jegyzetszveg"/>
      </w:pPr>
      <w:r>
        <w:rPr>
          <w:rStyle w:val="Jegyzethivatkozs"/>
        </w:rPr>
        <w:annotationRef/>
      </w:r>
      <w:r>
        <w:t>nem kell vessző</w:t>
      </w:r>
    </w:p>
  </w:comment>
  <w:comment w:id="52" w:author="User" w:date="2019-09-29T20:06:00Z" w:initials="U">
    <w:p w14:paraId="35649C38" w14:textId="045AC2E8" w:rsidR="0042478D" w:rsidRDefault="0042478D">
      <w:pPr>
        <w:pStyle w:val="Jegyzetszveg"/>
      </w:pPr>
      <w:r>
        <w:rPr>
          <w:rStyle w:val="Jegyzethivatkozs"/>
        </w:rPr>
        <w:annotationRef/>
      </w:r>
      <w:r>
        <w:t>lett a</w:t>
      </w:r>
    </w:p>
  </w:comment>
  <w:comment w:id="53" w:author="User" w:date="2019-09-29T20:08:00Z" w:initials="U">
    <w:p w14:paraId="28F3E8D8" w14:textId="7DDC5F34" w:rsidR="0042478D" w:rsidRDefault="0042478D">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42478D" w:rsidRDefault="0042478D" w:rsidP="00B32B4D">
      <w:pPr>
        <w:pStyle w:val="Jegyzetszveg"/>
      </w:pPr>
      <w:r>
        <w:rPr>
          <w:rStyle w:val="Jegyzethivatkozs"/>
        </w:rPr>
        <w:annotationRef/>
      </w:r>
      <w:r>
        <w:t>listás felsorolás volt</w:t>
      </w:r>
    </w:p>
  </w:comment>
  <w:comment w:id="55" w:author="User" w:date="2019-09-29T20:09:00Z" w:initials="U">
    <w:p w14:paraId="5408186A" w14:textId="14996B1A" w:rsidR="0042478D" w:rsidRDefault="0042478D">
      <w:pPr>
        <w:pStyle w:val="Jegyzetszveg"/>
      </w:pPr>
      <w:r>
        <w:rPr>
          <w:rStyle w:val="Jegyzethivatkozs"/>
        </w:rPr>
        <w:annotationRef/>
      </w:r>
      <w:r>
        <w:t>csomagra</w:t>
      </w:r>
    </w:p>
  </w:comment>
  <w:comment w:id="59" w:author="User" w:date="2019-09-29T20:12:00Z" w:initials="U">
    <w:p w14:paraId="60801048" w14:textId="39236399" w:rsidR="0042478D" w:rsidRDefault="0042478D">
      <w:pPr>
        <w:pStyle w:val="Jegyzetszveg"/>
      </w:pPr>
      <w:r>
        <w:rPr>
          <w:rStyle w:val="Jegyzethivatkozs"/>
        </w:rPr>
        <w:annotationRef/>
      </w:r>
      <w:r>
        <w:t>talán :-ot tennék ide</w:t>
      </w:r>
    </w:p>
  </w:comment>
  <w:comment w:id="61" w:author="User" w:date="2019-09-29T20:13:00Z" w:initials="U">
    <w:p w14:paraId="1492EAD8" w14:textId="5FD5D536" w:rsidR="0042478D" w:rsidRDefault="0042478D">
      <w:pPr>
        <w:pStyle w:val="Jegyzetszveg"/>
      </w:pPr>
      <w:r>
        <w:rPr>
          <w:rStyle w:val="Jegyzethivatkozs"/>
        </w:rPr>
        <w:annotationRef/>
      </w:r>
      <w:r>
        <w:t>web alkalmazás</w:t>
      </w:r>
    </w:p>
  </w:comment>
  <w:comment w:id="63" w:author="User" w:date="2019-09-29T20:16:00Z" w:initials="U">
    <w:p w14:paraId="6E9EEAAA" w14:textId="6FA9B522" w:rsidR="0042478D" w:rsidRDefault="0042478D">
      <w:pPr>
        <w:pStyle w:val="Jegyzetszveg"/>
      </w:pPr>
      <w:r>
        <w:rPr>
          <w:rStyle w:val="Jegyzethivatkozs"/>
        </w:rPr>
        <w:annotationRef/>
      </w:r>
      <w:r>
        <w:t>műveletére</w:t>
      </w:r>
    </w:p>
  </w:comment>
  <w:comment w:id="65" w:author="User" w:date="2019-09-29T20:17:00Z" w:initials="U">
    <w:p w14:paraId="6FAB2F0B" w14:textId="391D8E31" w:rsidR="0042478D" w:rsidRDefault="0042478D">
      <w:pPr>
        <w:pStyle w:val="Jegyzetszveg"/>
      </w:pPr>
      <w:r>
        <w:rPr>
          <w:rStyle w:val="Jegyzethivatkozs"/>
        </w:rPr>
        <w:annotationRef/>
      </w:r>
      <w:r>
        <w:t>web alkalmazásokhoz</w:t>
      </w:r>
    </w:p>
  </w:comment>
  <w:comment w:id="66" w:author="User" w:date="2019-09-29T20:17:00Z" w:initials="U">
    <w:p w14:paraId="448E4636" w14:textId="380C8F45" w:rsidR="0042478D" w:rsidRDefault="0042478D">
      <w:pPr>
        <w:pStyle w:val="Jegyzetszveg"/>
      </w:pPr>
      <w:r>
        <w:rPr>
          <w:rStyle w:val="Jegyzethivatkozs"/>
        </w:rPr>
        <w:annotationRef/>
      </w:r>
      <w:r>
        <w:t>nem kell ,</w:t>
      </w:r>
    </w:p>
  </w:comment>
  <w:comment w:id="67" w:author="User" w:date="2019-09-29T20:17:00Z" w:initials="U">
    <w:p w14:paraId="54E12B06" w14:textId="449A3369" w:rsidR="0042478D" w:rsidRDefault="0042478D">
      <w:pPr>
        <w:pStyle w:val="Jegyzetszveg"/>
      </w:pPr>
      <w:r>
        <w:rPr>
          <w:rStyle w:val="Jegyzethivatkozs"/>
        </w:rPr>
        <w:annotationRef/>
      </w:r>
      <w:r>
        <w:t>… illetva a …</w:t>
      </w:r>
    </w:p>
  </w:comment>
  <w:comment w:id="68" w:author="User" w:date="2019-09-29T20:18:00Z" w:initials="U">
    <w:p w14:paraId="54298808" w14:textId="399CC5BE" w:rsidR="0042478D" w:rsidRDefault="0042478D">
      <w:pPr>
        <w:pStyle w:val="Jegyzetszveg"/>
      </w:pPr>
      <w:r>
        <w:rPr>
          <w:rStyle w:val="Jegyzethivatkozs"/>
        </w:rPr>
        <w:annotationRef/>
      </w:r>
      <w:r>
        <w:t>,</w:t>
      </w:r>
    </w:p>
  </w:comment>
  <w:comment w:id="69" w:author="User" w:date="2019-09-29T20:19:00Z" w:initials="U">
    <w:p w14:paraId="4E5ADDF1" w14:textId="4093F108" w:rsidR="0042478D" w:rsidRDefault="0042478D">
      <w:pPr>
        <w:pStyle w:val="Jegyzetszveg"/>
      </w:pPr>
      <w:r>
        <w:rPr>
          <w:rStyle w:val="Jegyzethivatkozs"/>
        </w:rPr>
        <w:annotationRef/>
      </w:r>
      <w:r>
        <w:t>nem kell ,</w:t>
      </w:r>
    </w:p>
  </w:comment>
  <w:comment w:id="70" w:author="User" w:date="2019-09-29T20:22:00Z" w:initials="U">
    <w:p w14:paraId="7C2F27C2" w14:textId="2125B6F5" w:rsidR="0042478D" w:rsidRDefault="0042478D">
      <w:pPr>
        <w:pStyle w:val="Jegyzetszveg"/>
      </w:pPr>
      <w:r>
        <w:rPr>
          <w:rStyle w:val="Jegyzethivatkozs"/>
        </w:rPr>
        <w:annotationRef/>
      </w:r>
      <w:r>
        <w:t>magas szintű</w:t>
      </w:r>
    </w:p>
  </w:comment>
  <w:comment w:id="71" w:author="User" w:date="2019-09-29T20:23:00Z" w:initials="U">
    <w:p w14:paraId="3EE8A5C7" w14:textId="0F7B3FB3" w:rsidR="0042478D" w:rsidRDefault="0042478D">
      <w:pPr>
        <w:pStyle w:val="Jegyzetszveg"/>
      </w:pPr>
      <w:r>
        <w:rPr>
          <w:rStyle w:val="Jegyzethivatkozs"/>
        </w:rPr>
        <w:annotationRef/>
      </w:r>
      <w:r>
        <w:t>amely kezeli</w:t>
      </w:r>
    </w:p>
  </w:comment>
  <w:comment w:id="73" w:author="User" w:date="2019-09-29T20:24:00Z" w:initials="U">
    <w:p w14:paraId="15879AFB" w14:textId="62540994" w:rsidR="0042478D" w:rsidRDefault="0042478D">
      <w:pPr>
        <w:pStyle w:val="Jegyzetszveg"/>
      </w:pPr>
      <w:r>
        <w:rPr>
          <w:rStyle w:val="Jegyzethivatkozs"/>
        </w:rPr>
        <w:annotationRef/>
      </w:r>
      <w:r>
        <w:t>nem kell ,</w:t>
      </w:r>
    </w:p>
  </w:comment>
  <w:comment w:id="75" w:author="User" w:date="2019-09-29T20:26:00Z" w:initials="U">
    <w:p w14:paraId="6F319CF5" w14:textId="2B23AB68" w:rsidR="0042478D" w:rsidRDefault="0042478D">
      <w:pPr>
        <w:pStyle w:val="Jegyzetszveg"/>
      </w:pPr>
      <w:r>
        <w:rPr>
          <w:rStyle w:val="Jegyzethivatkozs"/>
        </w:rPr>
        <w:annotationRef/>
      </w:r>
      <w:r>
        <w:t>raszter grafikával</w:t>
      </w:r>
    </w:p>
  </w:comment>
  <w:comment w:id="77" w:author="User" w:date="2019-09-29T20:27:00Z" w:initials="U">
    <w:p w14:paraId="12737021" w14:textId="54899136" w:rsidR="0042478D" w:rsidRDefault="0042478D">
      <w:pPr>
        <w:pStyle w:val="Jegyzetszveg"/>
      </w:pPr>
      <w:r>
        <w:rPr>
          <w:rStyle w:val="Jegyzethivatkozs"/>
        </w:rPr>
        <w:annotationRef/>
      </w:r>
      <w:r>
        <w:t>web alkalmazások</w:t>
      </w:r>
    </w:p>
  </w:comment>
  <w:comment w:id="78" w:author="User" w:date="2019-09-29T20:27:00Z" w:initials="U">
    <w:p w14:paraId="3C94BA54" w14:textId="0443B47D" w:rsidR="0042478D" w:rsidRDefault="0042478D">
      <w:pPr>
        <w:pStyle w:val="Jegyzetszveg"/>
      </w:pPr>
      <w:r>
        <w:rPr>
          <w:rStyle w:val="Jegyzethivatkozs"/>
        </w:rPr>
        <w:annotationRef/>
      </w:r>
      <w:r>
        <w:t>A Bootstrap …</w:t>
      </w:r>
    </w:p>
  </w:comment>
  <w:comment w:id="80" w:author="User" w:date="2019-09-29T20:29:00Z" w:initials="U">
    <w:p w14:paraId="2B7EC01C" w14:textId="3ECBD45E" w:rsidR="0042478D" w:rsidRDefault="0042478D">
      <w:pPr>
        <w:pStyle w:val="Jegyzetszveg"/>
      </w:pPr>
      <w:r>
        <w:rPr>
          <w:rStyle w:val="Jegyzethivatkozs"/>
        </w:rPr>
        <w:annotationRef/>
      </w:r>
      <w:r>
        <w:t>A xUnit …</w:t>
      </w:r>
    </w:p>
  </w:comment>
  <w:comment w:id="81" w:author="User" w:date="2019-09-29T20:30:00Z" w:initials="U">
    <w:p w14:paraId="2C9EF27E" w14:textId="368BC1B3" w:rsidR="0042478D" w:rsidRDefault="0042478D">
      <w:pPr>
        <w:pStyle w:val="Jegyzetszveg"/>
      </w:pPr>
      <w:r>
        <w:rPr>
          <w:rStyle w:val="Jegyzethivatkozs"/>
        </w:rPr>
        <w:annotationRef/>
      </w:r>
      <w:r>
        <w:t>… függvények, melyek fact …</w:t>
      </w:r>
    </w:p>
  </w:comment>
  <w:comment w:id="82" w:author="User" w:date="2019-09-29T20:31:00Z" w:initials="U">
    <w:p w14:paraId="59AE955E" w14:textId="6F4CABC4" w:rsidR="0042478D" w:rsidRDefault="0042478D">
      <w:pPr>
        <w:pStyle w:val="Jegyzetszveg"/>
      </w:pPr>
      <w:r>
        <w:rPr>
          <w:rStyle w:val="Jegyzethivatkozs"/>
        </w:rPr>
        <w:annotationRef/>
      </w:r>
      <w:r>
        <w:t>ide szerintem kell vessző</w:t>
      </w:r>
    </w:p>
  </w:comment>
  <w:comment w:id="83" w:author="Balazs" w:date="2019-10-12T23:11:00Z" w:initials="B">
    <w:p w14:paraId="05C0FF2C" w14:textId="77777777" w:rsidR="0042478D" w:rsidRDefault="0042478D"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42478D" w:rsidRDefault="0042478D"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2478D" w:rsidRDefault="0042478D"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C88BE" w14:textId="77777777" w:rsidR="00FB348F" w:rsidRDefault="00FB348F">
      <w:r>
        <w:separator/>
      </w:r>
    </w:p>
  </w:endnote>
  <w:endnote w:type="continuationSeparator" w:id="0">
    <w:p w14:paraId="2F763431" w14:textId="77777777" w:rsidR="00FB348F" w:rsidRDefault="00FB3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2478D" w:rsidRDefault="0042478D">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2B7D20DC" w:rsidR="0042478D" w:rsidRDefault="0042478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62140C">
      <w:rPr>
        <w:rStyle w:val="Oldalszm"/>
        <w:noProof/>
      </w:rPr>
      <w:t>38</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C7E016" w14:textId="77777777" w:rsidR="00FB348F" w:rsidRDefault="00FB348F">
      <w:r>
        <w:separator/>
      </w:r>
    </w:p>
  </w:footnote>
  <w:footnote w:type="continuationSeparator" w:id="0">
    <w:p w14:paraId="75147064" w14:textId="77777777" w:rsidR="00FB348F" w:rsidRDefault="00FB348F">
      <w:r>
        <w:continuationSeparator/>
      </w:r>
    </w:p>
  </w:footnote>
  <w:footnote w:id="1">
    <w:p w14:paraId="61440C02" w14:textId="6432428C" w:rsidR="0042478D" w:rsidRDefault="0042478D">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2478D" w:rsidRDefault="0042478D"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2478D" w:rsidRDefault="0042478D">
      <w:pPr>
        <w:pStyle w:val="Lbjegyzetszveg"/>
      </w:pPr>
      <w:r>
        <w:rPr>
          <w:rStyle w:val="Lbjegyzet-hivatkozs"/>
        </w:rPr>
        <w:footnoteRef/>
      </w:r>
      <w:r>
        <w:t xml:space="preserve"> Szabványosított programozási nyelv meghatározás.</w:t>
      </w:r>
    </w:p>
  </w:footnote>
  <w:footnote w:id="4">
    <w:p w14:paraId="2FE5D20E" w14:textId="3FA57DDE" w:rsidR="0042478D" w:rsidRDefault="0042478D"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2478D" w:rsidRDefault="0042478D"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2478D" w:rsidRDefault="0042478D" w:rsidP="00370411">
      <w:pPr>
        <w:pStyle w:val="Lbjegyzetszveg"/>
      </w:pPr>
      <w:r>
        <w:rPr>
          <w:rStyle w:val="Lbjegyzet-hivatkozs"/>
        </w:rPr>
        <w:footnoteRef/>
      </w:r>
      <w:r>
        <w:t xml:space="preserve"> Karakter sorozatok, keresési minták meghatározására.</w:t>
      </w:r>
    </w:p>
  </w:footnote>
  <w:footnote w:id="7">
    <w:p w14:paraId="5449D054" w14:textId="130A81BA" w:rsidR="0042478D" w:rsidRDefault="0042478D"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2478D" w:rsidRDefault="0042478D">
      <w:pPr>
        <w:pStyle w:val="Lbjegyzetszveg"/>
      </w:pPr>
      <w:r>
        <w:rPr>
          <w:rStyle w:val="Lbjegyzet-hivatkozs"/>
        </w:rPr>
        <w:footnoteRef/>
      </w:r>
      <w:r>
        <w:t xml:space="preserve"> Adat transzformációt végző eszköz a HTML sablonban</w:t>
      </w:r>
    </w:p>
  </w:footnote>
  <w:footnote w:id="9">
    <w:p w14:paraId="183FC06E" w14:textId="77777777" w:rsidR="0042478D" w:rsidRDefault="0042478D">
      <w:pPr>
        <w:pStyle w:val="Lbjegyzetszveg"/>
      </w:pPr>
      <w:r>
        <w:rPr>
          <w:rStyle w:val="Lbjegyzet-hivatkozs"/>
        </w:rPr>
        <w:footnoteRef/>
      </w:r>
      <w:r>
        <w:t xml:space="preserve"> Csomagkezelő rendszer JavaScript programozáshoz.</w:t>
      </w:r>
    </w:p>
  </w:footnote>
  <w:footnote w:id="10">
    <w:p w14:paraId="60C5F428" w14:textId="77777777" w:rsidR="0042478D" w:rsidRDefault="0042478D" w:rsidP="00370411">
      <w:pPr>
        <w:pStyle w:val="Lbjegyzetszveg"/>
      </w:pPr>
      <w:r>
        <w:rPr>
          <w:rStyle w:val="Lbjegyzet-hivatkozs"/>
        </w:rPr>
        <w:footnoteRef/>
      </w:r>
      <w:r>
        <w:t xml:space="preserve"> Ez egy csomagkezelő rendszer .NET-es projektek számára.</w:t>
      </w:r>
    </w:p>
  </w:footnote>
  <w:footnote w:id="11">
    <w:p w14:paraId="25348537" w14:textId="77777777" w:rsidR="0042478D" w:rsidRDefault="0042478D">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42478D" w:rsidRDefault="0042478D">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2478D" w:rsidRDefault="0042478D">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2478D" w:rsidRDefault="0042478D">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42478D" w:rsidRDefault="0042478D" w:rsidP="007100EE">
      <w:pPr>
        <w:pStyle w:val="Lbjegyzetszveg"/>
      </w:pPr>
      <w:r>
        <w:rPr>
          <w:rStyle w:val="Lbjegyzet-hivatkozs"/>
        </w:rPr>
        <w:footnoteRef/>
      </w:r>
      <w:r>
        <w:t xml:space="preserve"> Kiegészítő metódus leszármazás nélkül.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2478D" w:rsidRDefault="0042478D"/>
  <w:p w14:paraId="24648B53" w14:textId="77777777" w:rsidR="0042478D" w:rsidRDefault="0042478D"/>
  <w:p w14:paraId="4041B1EA" w14:textId="77777777" w:rsidR="0042478D" w:rsidRDefault="0042478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7174E3A2"/>
    <w:lvl w:ilvl="0">
      <w:start w:val="1"/>
      <w:numFmt w:val="decimal"/>
      <w:pStyle w:val="Cmsor1"/>
      <w:lvlText w:val="%1."/>
      <w:lvlJc w:val="left"/>
      <w:pPr>
        <w:ind w:left="360" w:hanging="36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92F"/>
    <w:rsid w:val="00011B86"/>
    <w:rsid w:val="00013FB9"/>
    <w:rsid w:val="00014A6D"/>
    <w:rsid w:val="000273E0"/>
    <w:rsid w:val="000304AB"/>
    <w:rsid w:val="00035313"/>
    <w:rsid w:val="00050EA3"/>
    <w:rsid w:val="00051B82"/>
    <w:rsid w:val="00052BF0"/>
    <w:rsid w:val="00062720"/>
    <w:rsid w:val="000650E6"/>
    <w:rsid w:val="00067008"/>
    <w:rsid w:val="00067277"/>
    <w:rsid w:val="00070AC6"/>
    <w:rsid w:val="00073221"/>
    <w:rsid w:val="00075B31"/>
    <w:rsid w:val="000768EC"/>
    <w:rsid w:val="00085A1C"/>
    <w:rsid w:val="00093E0D"/>
    <w:rsid w:val="000A2C42"/>
    <w:rsid w:val="000A7358"/>
    <w:rsid w:val="000A7483"/>
    <w:rsid w:val="000B53E0"/>
    <w:rsid w:val="000B59DB"/>
    <w:rsid w:val="000B6B66"/>
    <w:rsid w:val="000B7270"/>
    <w:rsid w:val="000D4F4C"/>
    <w:rsid w:val="000D7EEF"/>
    <w:rsid w:val="000E3675"/>
    <w:rsid w:val="000F1057"/>
    <w:rsid w:val="0010195B"/>
    <w:rsid w:val="0011200A"/>
    <w:rsid w:val="00131326"/>
    <w:rsid w:val="001324F8"/>
    <w:rsid w:val="0014338D"/>
    <w:rsid w:val="0015069F"/>
    <w:rsid w:val="00157AA2"/>
    <w:rsid w:val="00171054"/>
    <w:rsid w:val="00172AB0"/>
    <w:rsid w:val="001756F5"/>
    <w:rsid w:val="0018302E"/>
    <w:rsid w:val="0018589E"/>
    <w:rsid w:val="001900F6"/>
    <w:rsid w:val="00190CAD"/>
    <w:rsid w:val="00191164"/>
    <w:rsid w:val="001A57BC"/>
    <w:rsid w:val="001B6DA0"/>
    <w:rsid w:val="001C00F8"/>
    <w:rsid w:val="001C1392"/>
    <w:rsid w:val="001E5F99"/>
    <w:rsid w:val="001F4B2A"/>
    <w:rsid w:val="002102C3"/>
    <w:rsid w:val="002148BD"/>
    <w:rsid w:val="00215888"/>
    <w:rsid w:val="00225F65"/>
    <w:rsid w:val="00227347"/>
    <w:rsid w:val="00227DD9"/>
    <w:rsid w:val="00230EF5"/>
    <w:rsid w:val="00233E3C"/>
    <w:rsid w:val="00242C04"/>
    <w:rsid w:val="00247AB2"/>
    <w:rsid w:val="00253F89"/>
    <w:rsid w:val="00263CB3"/>
    <w:rsid w:val="00267677"/>
    <w:rsid w:val="00272987"/>
    <w:rsid w:val="00277E2D"/>
    <w:rsid w:val="002841F9"/>
    <w:rsid w:val="002931BC"/>
    <w:rsid w:val="00297B7B"/>
    <w:rsid w:val="002B33D9"/>
    <w:rsid w:val="002D02EC"/>
    <w:rsid w:val="002D0621"/>
    <w:rsid w:val="002D4D4D"/>
    <w:rsid w:val="002D7DA9"/>
    <w:rsid w:val="002E1D2A"/>
    <w:rsid w:val="003017DB"/>
    <w:rsid w:val="00302BB3"/>
    <w:rsid w:val="00307251"/>
    <w:rsid w:val="00312D03"/>
    <w:rsid w:val="00313013"/>
    <w:rsid w:val="00314753"/>
    <w:rsid w:val="003168FE"/>
    <w:rsid w:val="003221C5"/>
    <w:rsid w:val="003317B5"/>
    <w:rsid w:val="0033383A"/>
    <w:rsid w:val="0033494F"/>
    <w:rsid w:val="0033735C"/>
    <w:rsid w:val="003456E7"/>
    <w:rsid w:val="00350AEC"/>
    <w:rsid w:val="00351018"/>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B26AE"/>
    <w:rsid w:val="003B6CFE"/>
    <w:rsid w:val="003B7CDB"/>
    <w:rsid w:val="003D00BE"/>
    <w:rsid w:val="003D1DF0"/>
    <w:rsid w:val="003D622B"/>
    <w:rsid w:val="003E12CC"/>
    <w:rsid w:val="003E33A0"/>
    <w:rsid w:val="003E4D87"/>
    <w:rsid w:val="003E70B1"/>
    <w:rsid w:val="003F4F39"/>
    <w:rsid w:val="003F5425"/>
    <w:rsid w:val="00410924"/>
    <w:rsid w:val="00412EFE"/>
    <w:rsid w:val="00422B31"/>
    <w:rsid w:val="0042478D"/>
    <w:rsid w:val="00426F3A"/>
    <w:rsid w:val="0043211A"/>
    <w:rsid w:val="00434C49"/>
    <w:rsid w:val="0044061D"/>
    <w:rsid w:val="004429B5"/>
    <w:rsid w:val="00443413"/>
    <w:rsid w:val="004567D9"/>
    <w:rsid w:val="00457CD4"/>
    <w:rsid w:val="0047067A"/>
    <w:rsid w:val="00471BF1"/>
    <w:rsid w:val="0048395A"/>
    <w:rsid w:val="004851C7"/>
    <w:rsid w:val="00485358"/>
    <w:rsid w:val="004861D4"/>
    <w:rsid w:val="00492EC4"/>
    <w:rsid w:val="00493F9A"/>
    <w:rsid w:val="004950F4"/>
    <w:rsid w:val="004A0D7A"/>
    <w:rsid w:val="004A212E"/>
    <w:rsid w:val="004A5B87"/>
    <w:rsid w:val="004B18DD"/>
    <w:rsid w:val="004B31B8"/>
    <w:rsid w:val="004C2093"/>
    <w:rsid w:val="004C62B0"/>
    <w:rsid w:val="004C6F97"/>
    <w:rsid w:val="004D0117"/>
    <w:rsid w:val="004E0ED7"/>
    <w:rsid w:val="004F6224"/>
    <w:rsid w:val="004F66BE"/>
    <w:rsid w:val="004F74AF"/>
    <w:rsid w:val="00500B52"/>
    <w:rsid w:val="00502A30"/>
    <w:rsid w:val="00510230"/>
    <w:rsid w:val="005143C6"/>
    <w:rsid w:val="00545B01"/>
    <w:rsid w:val="00546D13"/>
    <w:rsid w:val="00551438"/>
    <w:rsid w:val="005524FC"/>
    <w:rsid w:val="00553491"/>
    <w:rsid w:val="00554208"/>
    <w:rsid w:val="0056065E"/>
    <w:rsid w:val="00561225"/>
    <w:rsid w:val="00567C89"/>
    <w:rsid w:val="00574DBA"/>
    <w:rsid w:val="00576495"/>
    <w:rsid w:val="00586D2A"/>
    <w:rsid w:val="00586FBD"/>
    <w:rsid w:val="005903EB"/>
    <w:rsid w:val="00592B04"/>
    <w:rsid w:val="00596CB8"/>
    <w:rsid w:val="00596EFE"/>
    <w:rsid w:val="005A1A4F"/>
    <w:rsid w:val="005A4514"/>
    <w:rsid w:val="005D3443"/>
    <w:rsid w:val="005E01E0"/>
    <w:rsid w:val="005F66CA"/>
    <w:rsid w:val="006043C2"/>
    <w:rsid w:val="00617F2C"/>
    <w:rsid w:val="0062140C"/>
    <w:rsid w:val="0062185B"/>
    <w:rsid w:val="006243A5"/>
    <w:rsid w:val="0063585C"/>
    <w:rsid w:val="00641018"/>
    <w:rsid w:val="00645F8B"/>
    <w:rsid w:val="006504F5"/>
    <w:rsid w:val="00650C7C"/>
    <w:rsid w:val="00651AA4"/>
    <w:rsid w:val="00660B32"/>
    <w:rsid w:val="006736E2"/>
    <w:rsid w:val="00675281"/>
    <w:rsid w:val="006752E0"/>
    <w:rsid w:val="00681E99"/>
    <w:rsid w:val="0068203E"/>
    <w:rsid w:val="00692605"/>
    <w:rsid w:val="006A1B7F"/>
    <w:rsid w:val="006B18D7"/>
    <w:rsid w:val="006C5CF5"/>
    <w:rsid w:val="006D338C"/>
    <w:rsid w:val="006E142C"/>
    <w:rsid w:val="006E6DE0"/>
    <w:rsid w:val="006E7256"/>
    <w:rsid w:val="006F27D4"/>
    <w:rsid w:val="006F512E"/>
    <w:rsid w:val="00700E3A"/>
    <w:rsid w:val="00702D41"/>
    <w:rsid w:val="007100EE"/>
    <w:rsid w:val="007161A8"/>
    <w:rsid w:val="00722659"/>
    <w:rsid w:val="00724988"/>
    <w:rsid w:val="00725ED7"/>
    <w:rsid w:val="00730B3C"/>
    <w:rsid w:val="00732D68"/>
    <w:rsid w:val="00737444"/>
    <w:rsid w:val="00740C0E"/>
    <w:rsid w:val="00745AA9"/>
    <w:rsid w:val="0074704D"/>
    <w:rsid w:val="00747D8A"/>
    <w:rsid w:val="00752D70"/>
    <w:rsid w:val="0075684A"/>
    <w:rsid w:val="00760158"/>
    <w:rsid w:val="00760DAC"/>
    <w:rsid w:val="007817FA"/>
    <w:rsid w:val="007830E5"/>
    <w:rsid w:val="007A2ACB"/>
    <w:rsid w:val="007B4FCE"/>
    <w:rsid w:val="007C1BEA"/>
    <w:rsid w:val="007C5A4D"/>
    <w:rsid w:val="007C6024"/>
    <w:rsid w:val="007D1FC6"/>
    <w:rsid w:val="007E34ED"/>
    <w:rsid w:val="008043D2"/>
    <w:rsid w:val="00812D56"/>
    <w:rsid w:val="00813356"/>
    <w:rsid w:val="00816BCB"/>
    <w:rsid w:val="008177BA"/>
    <w:rsid w:val="00820D61"/>
    <w:rsid w:val="00824AD5"/>
    <w:rsid w:val="00832B0C"/>
    <w:rsid w:val="0085155F"/>
    <w:rsid w:val="0085482B"/>
    <w:rsid w:val="00854BDC"/>
    <w:rsid w:val="0086600F"/>
    <w:rsid w:val="00872C0E"/>
    <w:rsid w:val="00880E89"/>
    <w:rsid w:val="00884BA8"/>
    <w:rsid w:val="008870F6"/>
    <w:rsid w:val="00893F80"/>
    <w:rsid w:val="008A4745"/>
    <w:rsid w:val="008B1D66"/>
    <w:rsid w:val="008B2F95"/>
    <w:rsid w:val="008B7096"/>
    <w:rsid w:val="008C5124"/>
    <w:rsid w:val="008D039C"/>
    <w:rsid w:val="008E302A"/>
    <w:rsid w:val="008E6412"/>
    <w:rsid w:val="008E7228"/>
    <w:rsid w:val="008E76E4"/>
    <w:rsid w:val="008F2746"/>
    <w:rsid w:val="008F363D"/>
    <w:rsid w:val="008F40B5"/>
    <w:rsid w:val="008F54F8"/>
    <w:rsid w:val="00901A48"/>
    <w:rsid w:val="00905159"/>
    <w:rsid w:val="0090541F"/>
    <w:rsid w:val="00913580"/>
    <w:rsid w:val="00916B81"/>
    <w:rsid w:val="00921E3E"/>
    <w:rsid w:val="009231A1"/>
    <w:rsid w:val="00925538"/>
    <w:rsid w:val="009323A5"/>
    <w:rsid w:val="00936A35"/>
    <w:rsid w:val="00940CB1"/>
    <w:rsid w:val="00951477"/>
    <w:rsid w:val="009604AB"/>
    <w:rsid w:val="009669A3"/>
    <w:rsid w:val="0097154C"/>
    <w:rsid w:val="0097267B"/>
    <w:rsid w:val="0098532E"/>
    <w:rsid w:val="00990F3C"/>
    <w:rsid w:val="0099176D"/>
    <w:rsid w:val="00997E11"/>
    <w:rsid w:val="009A7C25"/>
    <w:rsid w:val="009B1AB8"/>
    <w:rsid w:val="009B7BF8"/>
    <w:rsid w:val="009C1AD9"/>
    <w:rsid w:val="009C1C93"/>
    <w:rsid w:val="009C7370"/>
    <w:rsid w:val="009D5BB2"/>
    <w:rsid w:val="009E005E"/>
    <w:rsid w:val="009E697B"/>
    <w:rsid w:val="009F5A95"/>
    <w:rsid w:val="009F5ED5"/>
    <w:rsid w:val="00A027B3"/>
    <w:rsid w:val="00A17C0F"/>
    <w:rsid w:val="00A21027"/>
    <w:rsid w:val="00A238BB"/>
    <w:rsid w:val="00A27996"/>
    <w:rsid w:val="00A325DB"/>
    <w:rsid w:val="00A34DC4"/>
    <w:rsid w:val="00A63C78"/>
    <w:rsid w:val="00A6742D"/>
    <w:rsid w:val="00A71FFF"/>
    <w:rsid w:val="00A752DD"/>
    <w:rsid w:val="00A7688D"/>
    <w:rsid w:val="00A80C37"/>
    <w:rsid w:val="00A811F1"/>
    <w:rsid w:val="00A94FEA"/>
    <w:rsid w:val="00AA09E5"/>
    <w:rsid w:val="00AA68FC"/>
    <w:rsid w:val="00AA7450"/>
    <w:rsid w:val="00AB511F"/>
    <w:rsid w:val="00AE05C4"/>
    <w:rsid w:val="00AE7CCC"/>
    <w:rsid w:val="00AF3FB1"/>
    <w:rsid w:val="00AF463E"/>
    <w:rsid w:val="00AF4910"/>
    <w:rsid w:val="00AF5FDA"/>
    <w:rsid w:val="00B04A6A"/>
    <w:rsid w:val="00B13FD0"/>
    <w:rsid w:val="00B172C3"/>
    <w:rsid w:val="00B21CA1"/>
    <w:rsid w:val="00B31764"/>
    <w:rsid w:val="00B32B4D"/>
    <w:rsid w:val="00B36E06"/>
    <w:rsid w:val="00B4104A"/>
    <w:rsid w:val="00B432CB"/>
    <w:rsid w:val="00B471B7"/>
    <w:rsid w:val="00B50CAA"/>
    <w:rsid w:val="00B56A73"/>
    <w:rsid w:val="00B57A78"/>
    <w:rsid w:val="00B73723"/>
    <w:rsid w:val="00B76C3F"/>
    <w:rsid w:val="00B76E9A"/>
    <w:rsid w:val="00B76EF0"/>
    <w:rsid w:val="00B81CAE"/>
    <w:rsid w:val="00B96880"/>
    <w:rsid w:val="00BA578D"/>
    <w:rsid w:val="00BB2B42"/>
    <w:rsid w:val="00BC35F5"/>
    <w:rsid w:val="00BD4F0B"/>
    <w:rsid w:val="00BE1960"/>
    <w:rsid w:val="00BE701E"/>
    <w:rsid w:val="00BE75AA"/>
    <w:rsid w:val="00C00556"/>
    <w:rsid w:val="00C00B3C"/>
    <w:rsid w:val="00C26706"/>
    <w:rsid w:val="00C2686E"/>
    <w:rsid w:val="00C31260"/>
    <w:rsid w:val="00C53F92"/>
    <w:rsid w:val="00C64A26"/>
    <w:rsid w:val="00C66D71"/>
    <w:rsid w:val="00C73DEE"/>
    <w:rsid w:val="00C74660"/>
    <w:rsid w:val="00C81F56"/>
    <w:rsid w:val="00C85FE7"/>
    <w:rsid w:val="00C8735B"/>
    <w:rsid w:val="00C932EA"/>
    <w:rsid w:val="00C94621"/>
    <w:rsid w:val="00C94815"/>
    <w:rsid w:val="00CE0C0C"/>
    <w:rsid w:val="00CE1551"/>
    <w:rsid w:val="00CE2AB1"/>
    <w:rsid w:val="00CE5E46"/>
    <w:rsid w:val="00CF6717"/>
    <w:rsid w:val="00D03756"/>
    <w:rsid w:val="00D04A22"/>
    <w:rsid w:val="00D05C30"/>
    <w:rsid w:val="00D07335"/>
    <w:rsid w:val="00D1632F"/>
    <w:rsid w:val="00D16F51"/>
    <w:rsid w:val="00D202D9"/>
    <w:rsid w:val="00D21886"/>
    <w:rsid w:val="00D23BFC"/>
    <w:rsid w:val="00D355E2"/>
    <w:rsid w:val="00D429F2"/>
    <w:rsid w:val="00D5227F"/>
    <w:rsid w:val="00D52374"/>
    <w:rsid w:val="00D53F5A"/>
    <w:rsid w:val="00D56762"/>
    <w:rsid w:val="00D672E4"/>
    <w:rsid w:val="00D73E6E"/>
    <w:rsid w:val="00D74C96"/>
    <w:rsid w:val="00D81927"/>
    <w:rsid w:val="00D83E6E"/>
    <w:rsid w:val="00D907ED"/>
    <w:rsid w:val="00D91182"/>
    <w:rsid w:val="00D92512"/>
    <w:rsid w:val="00D93B8C"/>
    <w:rsid w:val="00D95E2C"/>
    <w:rsid w:val="00D976D8"/>
    <w:rsid w:val="00DA372C"/>
    <w:rsid w:val="00DA5AC3"/>
    <w:rsid w:val="00DC0CF5"/>
    <w:rsid w:val="00DC14F9"/>
    <w:rsid w:val="00DC1CF9"/>
    <w:rsid w:val="00DC56B3"/>
    <w:rsid w:val="00DD3506"/>
    <w:rsid w:val="00DD6A58"/>
    <w:rsid w:val="00DD6D21"/>
    <w:rsid w:val="00DD7CE2"/>
    <w:rsid w:val="00DE3736"/>
    <w:rsid w:val="00DF279C"/>
    <w:rsid w:val="00DF4D43"/>
    <w:rsid w:val="00E00B48"/>
    <w:rsid w:val="00E0210C"/>
    <w:rsid w:val="00E07EE4"/>
    <w:rsid w:val="00E24DA3"/>
    <w:rsid w:val="00E27D14"/>
    <w:rsid w:val="00E3216B"/>
    <w:rsid w:val="00E33A65"/>
    <w:rsid w:val="00E33AB3"/>
    <w:rsid w:val="00E33F1A"/>
    <w:rsid w:val="00E40E9E"/>
    <w:rsid w:val="00E4129C"/>
    <w:rsid w:val="00E42F0D"/>
    <w:rsid w:val="00E44D76"/>
    <w:rsid w:val="00E617AD"/>
    <w:rsid w:val="00E7769E"/>
    <w:rsid w:val="00E80F53"/>
    <w:rsid w:val="00E8385C"/>
    <w:rsid w:val="00E84092"/>
    <w:rsid w:val="00E86A0C"/>
    <w:rsid w:val="00E87DA7"/>
    <w:rsid w:val="00EB3FD4"/>
    <w:rsid w:val="00EC7777"/>
    <w:rsid w:val="00ED3077"/>
    <w:rsid w:val="00ED7053"/>
    <w:rsid w:val="00EE1A1F"/>
    <w:rsid w:val="00EE2264"/>
    <w:rsid w:val="00EF0004"/>
    <w:rsid w:val="00EF6A8E"/>
    <w:rsid w:val="00EF730D"/>
    <w:rsid w:val="00F050F9"/>
    <w:rsid w:val="00F076A6"/>
    <w:rsid w:val="00F13CEE"/>
    <w:rsid w:val="00F2564B"/>
    <w:rsid w:val="00F368B0"/>
    <w:rsid w:val="00F37899"/>
    <w:rsid w:val="00F401A5"/>
    <w:rsid w:val="00F40221"/>
    <w:rsid w:val="00F51066"/>
    <w:rsid w:val="00F55F3D"/>
    <w:rsid w:val="00F56CF4"/>
    <w:rsid w:val="00F66A91"/>
    <w:rsid w:val="00F768C6"/>
    <w:rsid w:val="00F93CEB"/>
    <w:rsid w:val="00FA3351"/>
    <w:rsid w:val="00FB348F"/>
    <w:rsid w:val="00FB458A"/>
    <w:rsid w:val="00FC0351"/>
    <w:rsid w:val="00FC3D8F"/>
    <w:rsid w:val="00FD558E"/>
    <w:rsid w:val="00FE6C01"/>
    <w:rsid w:val="00FF187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B1D66"/>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C2093"/>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370411"/>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C2093"/>
    <w:rPr>
      <w:rFonts w:ascii="Consolas" w:hAnsi="Consolas"/>
      <w:szCs w:val="24"/>
      <w:shd w:val="pct5"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11/relationships/people" Target="peop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s>
</file>

<file path=customXml/itemProps1.xml><?xml version="1.0" encoding="utf-8"?>
<ds:datastoreItem xmlns:ds="http://schemas.openxmlformats.org/officeDocument/2006/customXml" ds:itemID="{1B6CE0E8-6F8D-4E6A-B14A-563833C06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1696</TotalTime>
  <Pages>45</Pages>
  <Words>6967</Words>
  <Characters>48077</Characters>
  <Application>Microsoft Office Word</Application>
  <DocSecurity>0</DocSecurity>
  <Lines>400</Lines>
  <Paragraphs>109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54935</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Balazs Berta</cp:lastModifiedBy>
  <cp:revision>245</cp:revision>
  <cp:lastPrinted>2019-09-30T12:34:00Z</cp:lastPrinted>
  <dcterms:created xsi:type="dcterms:W3CDTF">2019-09-29T16:16:00Z</dcterms:created>
  <dcterms:modified xsi:type="dcterms:W3CDTF">2019-11-05T18:02:00Z</dcterms:modified>
</cp:coreProperties>
</file>