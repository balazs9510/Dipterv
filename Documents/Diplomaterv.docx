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10FE81E9" w:rsidR="004851C7" w:rsidRDefault="00213D23" w:rsidP="00D429F2">
      <w:pPr>
        <w:pStyle w:val="Cmlapkarstanszk"/>
      </w:pPr>
      <w:fldSimple w:instr=" DOCPROPERTY  Company  \* MERGEFORMAT ">
        <w:r w:rsidR="00FB63CE">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456965" w:rsidRDefault="00456965" w:rsidP="00171054">
                            <w:pPr>
                              <w:keepLines/>
                              <w:spacing w:after="0"/>
                              <w:ind w:firstLine="0"/>
                              <w:jc w:val="center"/>
                              <w:rPr>
                                <w:smallCaps/>
                              </w:rPr>
                            </w:pPr>
                            <w:r>
                              <w:rPr>
                                <w:smallCaps/>
                              </w:rPr>
                              <w:t>Konzulens</w:t>
                            </w:r>
                          </w:p>
                          <w:p w14:paraId="4F441DCE" w14:textId="77777777" w:rsidR="00456965" w:rsidRDefault="00456965" w:rsidP="009C1C93">
                            <w:pPr>
                              <w:spacing w:after="0"/>
                              <w:ind w:firstLine="0"/>
                              <w:jc w:val="center"/>
                              <w:rPr>
                                <w:noProof/>
                                <w:sz w:val="40"/>
                              </w:rPr>
                            </w:pPr>
                            <w:r w:rsidRPr="00D05C30">
                              <w:rPr>
                                <w:noProof/>
                                <w:sz w:val="40"/>
                              </w:rPr>
                              <w:t xml:space="preserve">Benedek Zoltán </w:t>
                            </w:r>
                          </w:p>
                          <w:p w14:paraId="03383FF5" w14:textId="356C234A" w:rsidR="00456965" w:rsidRDefault="00456965" w:rsidP="009C1C93">
                            <w:pPr>
                              <w:spacing w:after="0"/>
                              <w:ind w:firstLine="0"/>
                              <w:jc w:val="center"/>
                            </w:pPr>
                            <w:r>
                              <w:t xml:space="preserve">BUDAPEST, </w:t>
                            </w:r>
                            <w:r>
                              <w:fldChar w:fldCharType="begin"/>
                            </w:r>
                            <w:r>
                              <w:instrText xml:space="preserve"> DATE \@ "yyyy" \* MERGEFORMAT </w:instrText>
                            </w:r>
                            <w:r>
                              <w:fldChar w:fldCharType="separate"/>
                            </w:r>
                            <w:r w:rsidR="00EC3E6D">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456965" w:rsidRDefault="00456965" w:rsidP="00171054">
                      <w:pPr>
                        <w:keepLines/>
                        <w:spacing w:after="0"/>
                        <w:ind w:firstLine="0"/>
                        <w:jc w:val="center"/>
                        <w:rPr>
                          <w:smallCaps/>
                        </w:rPr>
                      </w:pPr>
                      <w:r>
                        <w:rPr>
                          <w:smallCaps/>
                        </w:rPr>
                        <w:t>Konzulens</w:t>
                      </w:r>
                    </w:p>
                    <w:p w14:paraId="4F441DCE" w14:textId="77777777" w:rsidR="00456965" w:rsidRDefault="00456965" w:rsidP="009C1C93">
                      <w:pPr>
                        <w:spacing w:after="0"/>
                        <w:ind w:firstLine="0"/>
                        <w:jc w:val="center"/>
                        <w:rPr>
                          <w:noProof/>
                          <w:sz w:val="40"/>
                        </w:rPr>
                      </w:pPr>
                      <w:r w:rsidRPr="00D05C30">
                        <w:rPr>
                          <w:noProof/>
                          <w:sz w:val="40"/>
                        </w:rPr>
                        <w:t xml:space="preserve">Benedek Zoltán </w:t>
                      </w:r>
                    </w:p>
                    <w:p w14:paraId="03383FF5" w14:textId="356C234A" w:rsidR="00456965" w:rsidRDefault="00456965" w:rsidP="009C1C93">
                      <w:pPr>
                        <w:spacing w:after="0"/>
                        <w:ind w:firstLine="0"/>
                        <w:jc w:val="center"/>
                      </w:pPr>
                      <w:r>
                        <w:t xml:space="preserve">BUDAPEST, </w:t>
                      </w:r>
                      <w:r>
                        <w:fldChar w:fldCharType="begin"/>
                      </w:r>
                      <w:r>
                        <w:instrText xml:space="preserve"> DATE \@ "yyyy" \* MERGEFORMAT </w:instrText>
                      </w:r>
                      <w:r>
                        <w:fldChar w:fldCharType="separate"/>
                      </w:r>
                      <w:r w:rsidR="00EC3E6D">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6E548A">
      <w:pPr>
        <w:pStyle w:val="Fejezetcmtartalomjegyzknlkl"/>
      </w:pPr>
      <w:r w:rsidRPr="00B50CAA">
        <w:lastRenderedPageBreak/>
        <w:t>Tartalomjegyzék</w:t>
      </w:r>
    </w:p>
    <w:p w14:paraId="6C4938C2" w14:textId="5B6E42BE" w:rsidR="00FB63CE" w:rsidRDefault="00864892">
      <w:pPr>
        <w:pStyle w:val="TJ1"/>
        <w:rPr>
          <w:rFonts w:asciiTheme="minorHAnsi" w:eastAsiaTheme="minorEastAsia" w:hAnsiTheme="minorHAnsi" w:cstheme="minorBidi"/>
          <w:b w:val="0"/>
          <w:noProof/>
          <w:sz w:val="22"/>
          <w:szCs w:val="22"/>
          <w:lang w:eastAsia="hu-HU"/>
        </w:rPr>
      </w:pPr>
      <w:r>
        <w:fldChar w:fldCharType="begin"/>
      </w:r>
      <w:r>
        <w:instrText xml:space="preserve"> TOC \o "1-4" \h \z \u </w:instrText>
      </w:r>
      <w:r>
        <w:fldChar w:fldCharType="separate"/>
      </w:r>
      <w:hyperlink w:anchor="_Toc26447373" w:history="1">
        <w:r w:rsidR="00FB63CE" w:rsidRPr="00DC6712">
          <w:rPr>
            <w:rStyle w:val="Hiperhivatkozs"/>
            <w:noProof/>
          </w:rPr>
          <w:t>Összefoglaló</w:t>
        </w:r>
        <w:r w:rsidR="00FB63CE">
          <w:rPr>
            <w:noProof/>
            <w:webHidden/>
          </w:rPr>
          <w:tab/>
        </w:r>
        <w:r w:rsidR="00FB63CE">
          <w:rPr>
            <w:noProof/>
            <w:webHidden/>
          </w:rPr>
          <w:fldChar w:fldCharType="begin"/>
        </w:r>
        <w:r w:rsidR="00FB63CE">
          <w:rPr>
            <w:noProof/>
            <w:webHidden/>
          </w:rPr>
          <w:instrText xml:space="preserve"> PAGEREF _Toc26447373 \h </w:instrText>
        </w:r>
        <w:r w:rsidR="00FB63CE">
          <w:rPr>
            <w:noProof/>
            <w:webHidden/>
          </w:rPr>
        </w:r>
        <w:r w:rsidR="00FB63CE">
          <w:rPr>
            <w:noProof/>
            <w:webHidden/>
          </w:rPr>
          <w:fldChar w:fldCharType="separate"/>
        </w:r>
        <w:r w:rsidR="00FB63CE">
          <w:rPr>
            <w:noProof/>
            <w:webHidden/>
          </w:rPr>
          <w:t>6</w:t>
        </w:r>
        <w:r w:rsidR="00FB63CE">
          <w:rPr>
            <w:noProof/>
            <w:webHidden/>
          </w:rPr>
          <w:fldChar w:fldCharType="end"/>
        </w:r>
      </w:hyperlink>
    </w:p>
    <w:p w14:paraId="50136103" w14:textId="1FDCE2AF" w:rsidR="00FB63CE" w:rsidRDefault="00FB63CE">
      <w:pPr>
        <w:pStyle w:val="TJ1"/>
        <w:rPr>
          <w:rFonts w:asciiTheme="minorHAnsi" w:eastAsiaTheme="minorEastAsia" w:hAnsiTheme="minorHAnsi" w:cstheme="minorBidi"/>
          <w:b w:val="0"/>
          <w:noProof/>
          <w:sz w:val="22"/>
          <w:szCs w:val="22"/>
          <w:lang w:eastAsia="hu-HU"/>
        </w:rPr>
      </w:pPr>
      <w:hyperlink w:anchor="_Toc26447374" w:history="1">
        <w:r w:rsidRPr="00DC6712">
          <w:rPr>
            <w:rStyle w:val="Hiperhivatkozs"/>
            <w:noProof/>
          </w:rPr>
          <w:t>Abstract</w:t>
        </w:r>
        <w:r>
          <w:rPr>
            <w:noProof/>
            <w:webHidden/>
          </w:rPr>
          <w:tab/>
        </w:r>
        <w:r>
          <w:rPr>
            <w:noProof/>
            <w:webHidden/>
          </w:rPr>
          <w:fldChar w:fldCharType="begin"/>
        </w:r>
        <w:r>
          <w:rPr>
            <w:noProof/>
            <w:webHidden/>
          </w:rPr>
          <w:instrText xml:space="preserve"> PAGEREF _Toc26447374 \h </w:instrText>
        </w:r>
        <w:r>
          <w:rPr>
            <w:noProof/>
            <w:webHidden/>
          </w:rPr>
        </w:r>
        <w:r>
          <w:rPr>
            <w:noProof/>
            <w:webHidden/>
          </w:rPr>
          <w:fldChar w:fldCharType="separate"/>
        </w:r>
        <w:r>
          <w:rPr>
            <w:noProof/>
            <w:webHidden/>
          </w:rPr>
          <w:t>7</w:t>
        </w:r>
        <w:r>
          <w:rPr>
            <w:noProof/>
            <w:webHidden/>
          </w:rPr>
          <w:fldChar w:fldCharType="end"/>
        </w:r>
      </w:hyperlink>
    </w:p>
    <w:p w14:paraId="127D97B8" w14:textId="49F61072" w:rsidR="00FB63CE" w:rsidRDefault="00FB63CE">
      <w:pPr>
        <w:pStyle w:val="TJ1"/>
        <w:rPr>
          <w:rFonts w:asciiTheme="minorHAnsi" w:eastAsiaTheme="minorEastAsia" w:hAnsiTheme="minorHAnsi" w:cstheme="minorBidi"/>
          <w:b w:val="0"/>
          <w:noProof/>
          <w:sz w:val="22"/>
          <w:szCs w:val="22"/>
          <w:lang w:eastAsia="hu-HU"/>
        </w:rPr>
      </w:pPr>
      <w:hyperlink w:anchor="_Toc26447375" w:history="1">
        <w:r w:rsidRPr="00DC6712">
          <w:rPr>
            <w:rStyle w:val="Hiperhivatkozs"/>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sz w:val="22"/>
            <w:szCs w:val="22"/>
            <w:lang w:eastAsia="hu-HU"/>
          </w:rPr>
          <w:tab/>
        </w:r>
        <w:r w:rsidRPr="00DC6712">
          <w:rPr>
            <w:rStyle w:val="Hiperhivatkozs"/>
            <w:noProof/>
          </w:rPr>
          <w:t>Bevezetés</w:t>
        </w:r>
        <w:r>
          <w:rPr>
            <w:noProof/>
            <w:webHidden/>
          </w:rPr>
          <w:tab/>
        </w:r>
        <w:r>
          <w:rPr>
            <w:noProof/>
            <w:webHidden/>
          </w:rPr>
          <w:fldChar w:fldCharType="begin"/>
        </w:r>
        <w:r>
          <w:rPr>
            <w:noProof/>
            <w:webHidden/>
          </w:rPr>
          <w:instrText xml:space="preserve"> PAGEREF _Toc26447375 \h </w:instrText>
        </w:r>
        <w:r>
          <w:rPr>
            <w:noProof/>
            <w:webHidden/>
          </w:rPr>
        </w:r>
        <w:r>
          <w:rPr>
            <w:noProof/>
            <w:webHidden/>
          </w:rPr>
          <w:fldChar w:fldCharType="separate"/>
        </w:r>
        <w:r>
          <w:rPr>
            <w:noProof/>
            <w:webHidden/>
          </w:rPr>
          <w:t>8</w:t>
        </w:r>
        <w:r>
          <w:rPr>
            <w:noProof/>
            <w:webHidden/>
          </w:rPr>
          <w:fldChar w:fldCharType="end"/>
        </w:r>
      </w:hyperlink>
    </w:p>
    <w:p w14:paraId="77322955" w14:textId="08D192BB" w:rsidR="00FB63CE" w:rsidRDefault="00FB63CE">
      <w:pPr>
        <w:pStyle w:val="TJ1"/>
        <w:rPr>
          <w:rFonts w:asciiTheme="minorHAnsi" w:eastAsiaTheme="minorEastAsia" w:hAnsiTheme="minorHAnsi" w:cstheme="minorBidi"/>
          <w:b w:val="0"/>
          <w:noProof/>
          <w:sz w:val="22"/>
          <w:szCs w:val="22"/>
          <w:lang w:eastAsia="hu-HU"/>
        </w:rPr>
      </w:pPr>
      <w:hyperlink w:anchor="_Toc26447376" w:history="1">
        <w:r w:rsidRPr="00DC6712">
          <w:rPr>
            <w:rStyle w:val="Hiperhivatkozs"/>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szCs w:val="22"/>
            <w:lang w:eastAsia="hu-HU"/>
          </w:rPr>
          <w:tab/>
        </w:r>
        <w:r w:rsidRPr="00DC6712">
          <w:rPr>
            <w:rStyle w:val="Hiperhivatkozs"/>
            <w:noProof/>
          </w:rPr>
          <w:t>Technológiák bemutatása</w:t>
        </w:r>
        <w:r>
          <w:rPr>
            <w:noProof/>
            <w:webHidden/>
          </w:rPr>
          <w:tab/>
        </w:r>
        <w:r>
          <w:rPr>
            <w:noProof/>
            <w:webHidden/>
          </w:rPr>
          <w:fldChar w:fldCharType="begin"/>
        </w:r>
        <w:r>
          <w:rPr>
            <w:noProof/>
            <w:webHidden/>
          </w:rPr>
          <w:instrText xml:space="preserve"> PAGEREF _Toc26447376 \h </w:instrText>
        </w:r>
        <w:r>
          <w:rPr>
            <w:noProof/>
            <w:webHidden/>
          </w:rPr>
        </w:r>
        <w:r>
          <w:rPr>
            <w:noProof/>
            <w:webHidden/>
          </w:rPr>
          <w:fldChar w:fldCharType="separate"/>
        </w:r>
        <w:r>
          <w:rPr>
            <w:noProof/>
            <w:webHidden/>
          </w:rPr>
          <w:t>10</w:t>
        </w:r>
        <w:r>
          <w:rPr>
            <w:noProof/>
            <w:webHidden/>
          </w:rPr>
          <w:fldChar w:fldCharType="end"/>
        </w:r>
      </w:hyperlink>
    </w:p>
    <w:p w14:paraId="5A68AA9F" w14:textId="6918B98A"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77" w:history="1">
        <w:r w:rsidRPr="00DC6712">
          <w:rPr>
            <w:rStyle w:val="Hiperhivatkozs"/>
            <w:noProof/>
          </w:rPr>
          <w:t>2.1 JavaScript</w:t>
        </w:r>
        <w:r>
          <w:rPr>
            <w:noProof/>
            <w:webHidden/>
          </w:rPr>
          <w:tab/>
        </w:r>
        <w:r>
          <w:rPr>
            <w:noProof/>
            <w:webHidden/>
          </w:rPr>
          <w:fldChar w:fldCharType="begin"/>
        </w:r>
        <w:r>
          <w:rPr>
            <w:noProof/>
            <w:webHidden/>
          </w:rPr>
          <w:instrText xml:space="preserve"> PAGEREF _Toc26447377 \h </w:instrText>
        </w:r>
        <w:r>
          <w:rPr>
            <w:noProof/>
            <w:webHidden/>
          </w:rPr>
        </w:r>
        <w:r>
          <w:rPr>
            <w:noProof/>
            <w:webHidden/>
          </w:rPr>
          <w:fldChar w:fldCharType="separate"/>
        </w:r>
        <w:r>
          <w:rPr>
            <w:noProof/>
            <w:webHidden/>
          </w:rPr>
          <w:t>10</w:t>
        </w:r>
        <w:r>
          <w:rPr>
            <w:noProof/>
            <w:webHidden/>
          </w:rPr>
          <w:fldChar w:fldCharType="end"/>
        </w:r>
      </w:hyperlink>
    </w:p>
    <w:p w14:paraId="7C6682A1" w14:textId="6919D6DD"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78" w:history="1">
        <w:r w:rsidRPr="00DC6712">
          <w:rPr>
            <w:rStyle w:val="Hiperhivatkozs"/>
            <w:noProof/>
          </w:rPr>
          <w:t>2.1.1 TypeScript</w:t>
        </w:r>
        <w:r>
          <w:rPr>
            <w:noProof/>
            <w:webHidden/>
          </w:rPr>
          <w:tab/>
        </w:r>
        <w:r>
          <w:rPr>
            <w:noProof/>
            <w:webHidden/>
          </w:rPr>
          <w:fldChar w:fldCharType="begin"/>
        </w:r>
        <w:r>
          <w:rPr>
            <w:noProof/>
            <w:webHidden/>
          </w:rPr>
          <w:instrText xml:space="preserve"> PAGEREF _Toc26447378 \h </w:instrText>
        </w:r>
        <w:r>
          <w:rPr>
            <w:noProof/>
            <w:webHidden/>
          </w:rPr>
        </w:r>
        <w:r>
          <w:rPr>
            <w:noProof/>
            <w:webHidden/>
          </w:rPr>
          <w:fldChar w:fldCharType="separate"/>
        </w:r>
        <w:r>
          <w:rPr>
            <w:noProof/>
            <w:webHidden/>
          </w:rPr>
          <w:t>11</w:t>
        </w:r>
        <w:r>
          <w:rPr>
            <w:noProof/>
            <w:webHidden/>
          </w:rPr>
          <w:fldChar w:fldCharType="end"/>
        </w:r>
      </w:hyperlink>
    </w:p>
    <w:p w14:paraId="03AE57C6" w14:textId="0947AC08"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79" w:history="1">
        <w:r w:rsidRPr="00DC6712">
          <w:rPr>
            <w:rStyle w:val="Hiperhivatkozs"/>
            <w:noProof/>
          </w:rPr>
          <w:t>2.2 Angular (Angular 2+)</w:t>
        </w:r>
        <w:r>
          <w:rPr>
            <w:noProof/>
            <w:webHidden/>
          </w:rPr>
          <w:tab/>
        </w:r>
        <w:r>
          <w:rPr>
            <w:noProof/>
            <w:webHidden/>
          </w:rPr>
          <w:fldChar w:fldCharType="begin"/>
        </w:r>
        <w:r>
          <w:rPr>
            <w:noProof/>
            <w:webHidden/>
          </w:rPr>
          <w:instrText xml:space="preserve"> PAGEREF _Toc26447379 \h </w:instrText>
        </w:r>
        <w:r>
          <w:rPr>
            <w:noProof/>
            <w:webHidden/>
          </w:rPr>
        </w:r>
        <w:r>
          <w:rPr>
            <w:noProof/>
            <w:webHidden/>
          </w:rPr>
          <w:fldChar w:fldCharType="separate"/>
        </w:r>
        <w:r>
          <w:rPr>
            <w:noProof/>
            <w:webHidden/>
          </w:rPr>
          <w:t>11</w:t>
        </w:r>
        <w:r>
          <w:rPr>
            <w:noProof/>
            <w:webHidden/>
          </w:rPr>
          <w:fldChar w:fldCharType="end"/>
        </w:r>
      </w:hyperlink>
    </w:p>
    <w:p w14:paraId="5269EF04" w14:textId="7FD4166F"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80" w:history="1">
        <w:r w:rsidRPr="00DC6712">
          <w:rPr>
            <w:rStyle w:val="Hiperhivatkozs"/>
            <w:noProof/>
          </w:rPr>
          <w:t>2.2.1 Felépítés</w:t>
        </w:r>
        <w:r>
          <w:rPr>
            <w:noProof/>
            <w:webHidden/>
          </w:rPr>
          <w:tab/>
        </w:r>
        <w:r>
          <w:rPr>
            <w:noProof/>
            <w:webHidden/>
          </w:rPr>
          <w:fldChar w:fldCharType="begin"/>
        </w:r>
        <w:r>
          <w:rPr>
            <w:noProof/>
            <w:webHidden/>
          </w:rPr>
          <w:instrText xml:space="preserve"> PAGEREF _Toc26447380 \h </w:instrText>
        </w:r>
        <w:r>
          <w:rPr>
            <w:noProof/>
            <w:webHidden/>
          </w:rPr>
        </w:r>
        <w:r>
          <w:rPr>
            <w:noProof/>
            <w:webHidden/>
          </w:rPr>
          <w:fldChar w:fldCharType="separate"/>
        </w:r>
        <w:r>
          <w:rPr>
            <w:noProof/>
            <w:webHidden/>
          </w:rPr>
          <w:t>11</w:t>
        </w:r>
        <w:r>
          <w:rPr>
            <w:noProof/>
            <w:webHidden/>
          </w:rPr>
          <w:fldChar w:fldCharType="end"/>
        </w:r>
      </w:hyperlink>
    </w:p>
    <w:p w14:paraId="45034D1C" w14:textId="7AA632B6"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81" w:history="1">
        <w:r w:rsidRPr="00DC6712">
          <w:rPr>
            <w:rStyle w:val="Hiperhivatkozs"/>
            <w:noProof/>
          </w:rPr>
          <w:t>2.2.2 Modulok</w:t>
        </w:r>
        <w:r>
          <w:rPr>
            <w:noProof/>
            <w:webHidden/>
          </w:rPr>
          <w:tab/>
        </w:r>
        <w:r>
          <w:rPr>
            <w:noProof/>
            <w:webHidden/>
          </w:rPr>
          <w:fldChar w:fldCharType="begin"/>
        </w:r>
        <w:r>
          <w:rPr>
            <w:noProof/>
            <w:webHidden/>
          </w:rPr>
          <w:instrText xml:space="preserve"> PAGEREF _Toc26447381 \h </w:instrText>
        </w:r>
        <w:r>
          <w:rPr>
            <w:noProof/>
            <w:webHidden/>
          </w:rPr>
        </w:r>
        <w:r>
          <w:rPr>
            <w:noProof/>
            <w:webHidden/>
          </w:rPr>
          <w:fldChar w:fldCharType="separate"/>
        </w:r>
        <w:r>
          <w:rPr>
            <w:noProof/>
            <w:webHidden/>
          </w:rPr>
          <w:t>11</w:t>
        </w:r>
        <w:r>
          <w:rPr>
            <w:noProof/>
            <w:webHidden/>
          </w:rPr>
          <w:fldChar w:fldCharType="end"/>
        </w:r>
      </w:hyperlink>
    </w:p>
    <w:p w14:paraId="2AB21127" w14:textId="4C216FD5"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82" w:history="1">
        <w:r w:rsidRPr="00DC6712">
          <w:rPr>
            <w:rStyle w:val="Hiperhivatkozs"/>
            <w:noProof/>
          </w:rPr>
          <w:t>2.2.3 Komponensek</w:t>
        </w:r>
        <w:r>
          <w:rPr>
            <w:noProof/>
            <w:webHidden/>
          </w:rPr>
          <w:tab/>
        </w:r>
        <w:r>
          <w:rPr>
            <w:noProof/>
            <w:webHidden/>
          </w:rPr>
          <w:fldChar w:fldCharType="begin"/>
        </w:r>
        <w:r>
          <w:rPr>
            <w:noProof/>
            <w:webHidden/>
          </w:rPr>
          <w:instrText xml:space="preserve"> PAGEREF _Toc26447382 \h </w:instrText>
        </w:r>
        <w:r>
          <w:rPr>
            <w:noProof/>
            <w:webHidden/>
          </w:rPr>
        </w:r>
        <w:r>
          <w:rPr>
            <w:noProof/>
            <w:webHidden/>
          </w:rPr>
          <w:fldChar w:fldCharType="separate"/>
        </w:r>
        <w:r>
          <w:rPr>
            <w:noProof/>
            <w:webHidden/>
          </w:rPr>
          <w:t>13</w:t>
        </w:r>
        <w:r>
          <w:rPr>
            <w:noProof/>
            <w:webHidden/>
          </w:rPr>
          <w:fldChar w:fldCharType="end"/>
        </w:r>
      </w:hyperlink>
    </w:p>
    <w:p w14:paraId="0C48C0D0" w14:textId="35719D3C"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83" w:history="1">
        <w:r w:rsidRPr="00DC6712">
          <w:rPr>
            <w:rStyle w:val="Hiperhivatkozs"/>
            <w:noProof/>
          </w:rPr>
          <w:t>2.2.4 Sablon szintaxis és adatkötés</w:t>
        </w:r>
        <w:r>
          <w:rPr>
            <w:noProof/>
            <w:webHidden/>
          </w:rPr>
          <w:tab/>
        </w:r>
        <w:r>
          <w:rPr>
            <w:noProof/>
            <w:webHidden/>
          </w:rPr>
          <w:fldChar w:fldCharType="begin"/>
        </w:r>
        <w:r>
          <w:rPr>
            <w:noProof/>
            <w:webHidden/>
          </w:rPr>
          <w:instrText xml:space="preserve"> PAGEREF _Toc26447383 \h </w:instrText>
        </w:r>
        <w:r>
          <w:rPr>
            <w:noProof/>
            <w:webHidden/>
          </w:rPr>
        </w:r>
        <w:r>
          <w:rPr>
            <w:noProof/>
            <w:webHidden/>
          </w:rPr>
          <w:fldChar w:fldCharType="separate"/>
        </w:r>
        <w:r>
          <w:rPr>
            <w:noProof/>
            <w:webHidden/>
          </w:rPr>
          <w:t>13</w:t>
        </w:r>
        <w:r>
          <w:rPr>
            <w:noProof/>
            <w:webHidden/>
          </w:rPr>
          <w:fldChar w:fldCharType="end"/>
        </w:r>
      </w:hyperlink>
    </w:p>
    <w:p w14:paraId="5E19B584" w14:textId="09DC7827"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84" w:history="1">
        <w:r w:rsidRPr="00DC6712">
          <w:rPr>
            <w:rStyle w:val="Hiperhivatkozs"/>
            <w:noProof/>
          </w:rPr>
          <w:t>2.2.5 Szolgáltatások és függőség injektálás</w:t>
        </w:r>
        <w:r>
          <w:rPr>
            <w:noProof/>
            <w:webHidden/>
          </w:rPr>
          <w:tab/>
        </w:r>
        <w:r>
          <w:rPr>
            <w:noProof/>
            <w:webHidden/>
          </w:rPr>
          <w:fldChar w:fldCharType="begin"/>
        </w:r>
        <w:r>
          <w:rPr>
            <w:noProof/>
            <w:webHidden/>
          </w:rPr>
          <w:instrText xml:space="preserve"> PAGEREF _Toc26447384 \h </w:instrText>
        </w:r>
        <w:r>
          <w:rPr>
            <w:noProof/>
            <w:webHidden/>
          </w:rPr>
        </w:r>
        <w:r>
          <w:rPr>
            <w:noProof/>
            <w:webHidden/>
          </w:rPr>
          <w:fldChar w:fldCharType="separate"/>
        </w:r>
        <w:r>
          <w:rPr>
            <w:noProof/>
            <w:webHidden/>
          </w:rPr>
          <w:t>14</w:t>
        </w:r>
        <w:r>
          <w:rPr>
            <w:noProof/>
            <w:webHidden/>
          </w:rPr>
          <w:fldChar w:fldCharType="end"/>
        </w:r>
      </w:hyperlink>
    </w:p>
    <w:p w14:paraId="1B556D82" w14:textId="01A45242"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85" w:history="1">
        <w:r w:rsidRPr="00DC6712">
          <w:rPr>
            <w:rStyle w:val="Hiperhivatkozs"/>
            <w:noProof/>
          </w:rPr>
          <w:t>2.2.6 Működés</w:t>
        </w:r>
        <w:r>
          <w:rPr>
            <w:noProof/>
            <w:webHidden/>
          </w:rPr>
          <w:tab/>
        </w:r>
        <w:r>
          <w:rPr>
            <w:noProof/>
            <w:webHidden/>
          </w:rPr>
          <w:fldChar w:fldCharType="begin"/>
        </w:r>
        <w:r>
          <w:rPr>
            <w:noProof/>
            <w:webHidden/>
          </w:rPr>
          <w:instrText xml:space="preserve"> PAGEREF _Toc26447385 \h </w:instrText>
        </w:r>
        <w:r>
          <w:rPr>
            <w:noProof/>
            <w:webHidden/>
          </w:rPr>
        </w:r>
        <w:r>
          <w:rPr>
            <w:noProof/>
            <w:webHidden/>
          </w:rPr>
          <w:fldChar w:fldCharType="separate"/>
        </w:r>
        <w:r>
          <w:rPr>
            <w:noProof/>
            <w:webHidden/>
          </w:rPr>
          <w:t>15</w:t>
        </w:r>
        <w:r>
          <w:rPr>
            <w:noProof/>
            <w:webHidden/>
          </w:rPr>
          <w:fldChar w:fldCharType="end"/>
        </w:r>
      </w:hyperlink>
    </w:p>
    <w:p w14:paraId="3756E4ED" w14:textId="77548DC6"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86" w:history="1">
        <w:r w:rsidRPr="00DC6712">
          <w:rPr>
            <w:rStyle w:val="Hiperhivatkozs"/>
            <w:noProof/>
          </w:rPr>
          <w:t>2.3 Entity Framework Core</w:t>
        </w:r>
        <w:r>
          <w:rPr>
            <w:noProof/>
            <w:webHidden/>
          </w:rPr>
          <w:tab/>
        </w:r>
        <w:r>
          <w:rPr>
            <w:noProof/>
            <w:webHidden/>
          </w:rPr>
          <w:fldChar w:fldCharType="begin"/>
        </w:r>
        <w:r>
          <w:rPr>
            <w:noProof/>
            <w:webHidden/>
          </w:rPr>
          <w:instrText xml:space="preserve"> PAGEREF _Toc26447386 \h </w:instrText>
        </w:r>
        <w:r>
          <w:rPr>
            <w:noProof/>
            <w:webHidden/>
          </w:rPr>
        </w:r>
        <w:r>
          <w:rPr>
            <w:noProof/>
            <w:webHidden/>
          </w:rPr>
          <w:fldChar w:fldCharType="separate"/>
        </w:r>
        <w:r>
          <w:rPr>
            <w:noProof/>
            <w:webHidden/>
          </w:rPr>
          <w:t>15</w:t>
        </w:r>
        <w:r>
          <w:rPr>
            <w:noProof/>
            <w:webHidden/>
          </w:rPr>
          <w:fldChar w:fldCharType="end"/>
        </w:r>
      </w:hyperlink>
    </w:p>
    <w:p w14:paraId="1B9923A1" w14:textId="21590197"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87" w:history="1">
        <w:r w:rsidRPr="00DC6712">
          <w:rPr>
            <w:rStyle w:val="Hiperhivatkozs"/>
            <w:noProof/>
          </w:rPr>
          <w:t>2.4 ASP.NET Core</w:t>
        </w:r>
        <w:r>
          <w:rPr>
            <w:noProof/>
            <w:webHidden/>
          </w:rPr>
          <w:tab/>
        </w:r>
        <w:r>
          <w:rPr>
            <w:noProof/>
            <w:webHidden/>
          </w:rPr>
          <w:fldChar w:fldCharType="begin"/>
        </w:r>
        <w:r>
          <w:rPr>
            <w:noProof/>
            <w:webHidden/>
          </w:rPr>
          <w:instrText xml:space="preserve"> PAGEREF _Toc26447387 \h </w:instrText>
        </w:r>
        <w:r>
          <w:rPr>
            <w:noProof/>
            <w:webHidden/>
          </w:rPr>
        </w:r>
        <w:r>
          <w:rPr>
            <w:noProof/>
            <w:webHidden/>
          </w:rPr>
          <w:fldChar w:fldCharType="separate"/>
        </w:r>
        <w:r>
          <w:rPr>
            <w:noProof/>
            <w:webHidden/>
          </w:rPr>
          <w:t>16</w:t>
        </w:r>
        <w:r>
          <w:rPr>
            <w:noProof/>
            <w:webHidden/>
          </w:rPr>
          <w:fldChar w:fldCharType="end"/>
        </w:r>
      </w:hyperlink>
    </w:p>
    <w:p w14:paraId="5CF88E8F" w14:textId="4B9FE412"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88" w:history="1">
        <w:r w:rsidRPr="00DC6712">
          <w:rPr>
            <w:rStyle w:val="Hiperhivatkozs"/>
            <w:noProof/>
          </w:rPr>
          <w:t>2.4.1 Modell-nézet-vezérlő minta</w:t>
        </w:r>
        <w:r>
          <w:rPr>
            <w:noProof/>
            <w:webHidden/>
          </w:rPr>
          <w:tab/>
        </w:r>
        <w:r>
          <w:rPr>
            <w:noProof/>
            <w:webHidden/>
          </w:rPr>
          <w:fldChar w:fldCharType="begin"/>
        </w:r>
        <w:r>
          <w:rPr>
            <w:noProof/>
            <w:webHidden/>
          </w:rPr>
          <w:instrText xml:space="preserve"> PAGEREF _Toc26447388 \h </w:instrText>
        </w:r>
        <w:r>
          <w:rPr>
            <w:noProof/>
            <w:webHidden/>
          </w:rPr>
        </w:r>
        <w:r>
          <w:rPr>
            <w:noProof/>
            <w:webHidden/>
          </w:rPr>
          <w:fldChar w:fldCharType="separate"/>
        </w:r>
        <w:r>
          <w:rPr>
            <w:noProof/>
            <w:webHidden/>
          </w:rPr>
          <w:t>17</w:t>
        </w:r>
        <w:r>
          <w:rPr>
            <w:noProof/>
            <w:webHidden/>
          </w:rPr>
          <w:fldChar w:fldCharType="end"/>
        </w:r>
      </w:hyperlink>
    </w:p>
    <w:p w14:paraId="4681F132" w14:textId="440CACA3"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89" w:history="1">
        <w:r w:rsidRPr="00DC6712">
          <w:rPr>
            <w:rStyle w:val="Hiperhivatkozs"/>
            <w:noProof/>
          </w:rPr>
          <w:t>2.4.2 Web API</w:t>
        </w:r>
        <w:r>
          <w:rPr>
            <w:noProof/>
            <w:webHidden/>
          </w:rPr>
          <w:tab/>
        </w:r>
        <w:r>
          <w:rPr>
            <w:noProof/>
            <w:webHidden/>
          </w:rPr>
          <w:fldChar w:fldCharType="begin"/>
        </w:r>
        <w:r>
          <w:rPr>
            <w:noProof/>
            <w:webHidden/>
          </w:rPr>
          <w:instrText xml:space="preserve"> PAGEREF _Toc26447389 \h </w:instrText>
        </w:r>
        <w:r>
          <w:rPr>
            <w:noProof/>
            <w:webHidden/>
          </w:rPr>
        </w:r>
        <w:r>
          <w:rPr>
            <w:noProof/>
            <w:webHidden/>
          </w:rPr>
          <w:fldChar w:fldCharType="separate"/>
        </w:r>
        <w:r>
          <w:rPr>
            <w:noProof/>
            <w:webHidden/>
          </w:rPr>
          <w:t>17</w:t>
        </w:r>
        <w:r>
          <w:rPr>
            <w:noProof/>
            <w:webHidden/>
          </w:rPr>
          <w:fldChar w:fldCharType="end"/>
        </w:r>
      </w:hyperlink>
    </w:p>
    <w:p w14:paraId="020EDE90" w14:textId="1AB036F0"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90" w:history="1">
        <w:r w:rsidRPr="00DC6712">
          <w:rPr>
            <w:rStyle w:val="Hiperhivatkozs"/>
            <w:noProof/>
          </w:rPr>
          <w:t>2.4.3 Single-page application Middleware</w:t>
        </w:r>
        <w:r>
          <w:rPr>
            <w:noProof/>
            <w:webHidden/>
          </w:rPr>
          <w:tab/>
        </w:r>
        <w:r>
          <w:rPr>
            <w:noProof/>
            <w:webHidden/>
          </w:rPr>
          <w:fldChar w:fldCharType="begin"/>
        </w:r>
        <w:r>
          <w:rPr>
            <w:noProof/>
            <w:webHidden/>
          </w:rPr>
          <w:instrText xml:space="preserve"> PAGEREF _Toc26447390 \h </w:instrText>
        </w:r>
        <w:r>
          <w:rPr>
            <w:noProof/>
            <w:webHidden/>
          </w:rPr>
        </w:r>
        <w:r>
          <w:rPr>
            <w:noProof/>
            <w:webHidden/>
          </w:rPr>
          <w:fldChar w:fldCharType="separate"/>
        </w:r>
        <w:r>
          <w:rPr>
            <w:noProof/>
            <w:webHidden/>
          </w:rPr>
          <w:t>18</w:t>
        </w:r>
        <w:r>
          <w:rPr>
            <w:noProof/>
            <w:webHidden/>
          </w:rPr>
          <w:fldChar w:fldCharType="end"/>
        </w:r>
      </w:hyperlink>
    </w:p>
    <w:p w14:paraId="0F7CF429" w14:textId="2907E34B"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391" w:history="1">
        <w:r w:rsidRPr="00DC6712">
          <w:rPr>
            <w:rStyle w:val="Hiperhivatkozs"/>
            <w:noProof/>
            <w:lang w:eastAsia="hu-HU"/>
          </w:rPr>
          <w:t>2.4.4 SignalR</w:t>
        </w:r>
        <w:r>
          <w:rPr>
            <w:noProof/>
            <w:webHidden/>
          </w:rPr>
          <w:tab/>
        </w:r>
        <w:r>
          <w:rPr>
            <w:noProof/>
            <w:webHidden/>
          </w:rPr>
          <w:fldChar w:fldCharType="begin"/>
        </w:r>
        <w:r>
          <w:rPr>
            <w:noProof/>
            <w:webHidden/>
          </w:rPr>
          <w:instrText xml:space="preserve"> PAGEREF _Toc26447391 \h </w:instrText>
        </w:r>
        <w:r>
          <w:rPr>
            <w:noProof/>
            <w:webHidden/>
          </w:rPr>
        </w:r>
        <w:r>
          <w:rPr>
            <w:noProof/>
            <w:webHidden/>
          </w:rPr>
          <w:fldChar w:fldCharType="separate"/>
        </w:r>
        <w:r>
          <w:rPr>
            <w:noProof/>
            <w:webHidden/>
          </w:rPr>
          <w:t>20</w:t>
        </w:r>
        <w:r>
          <w:rPr>
            <w:noProof/>
            <w:webHidden/>
          </w:rPr>
          <w:fldChar w:fldCharType="end"/>
        </w:r>
      </w:hyperlink>
    </w:p>
    <w:p w14:paraId="47AF8510" w14:textId="00A96153"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392" w:history="1">
        <w:r w:rsidRPr="00DC6712">
          <w:rPr>
            <w:rStyle w:val="Hiperhivatkozs"/>
            <w:noProof/>
          </w:rPr>
          <w:t>2.4.4.1 Régebbi megoldások valós idejű web alkalmazásokhoz</w:t>
        </w:r>
        <w:r>
          <w:rPr>
            <w:noProof/>
            <w:webHidden/>
          </w:rPr>
          <w:tab/>
        </w:r>
        <w:r>
          <w:rPr>
            <w:noProof/>
            <w:webHidden/>
          </w:rPr>
          <w:fldChar w:fldCharType="begin"/>
        </w:r>
        <w:r>
          <w:rPr>
            <w:noProof/>
            <w:webHidden/>
          </w:rPr>
          <w:instrText xml:space="preserve"> PAGEREF _Toc26447392 \h </w:instrText>
        </w:r>
        <w:r>
          <w:rPr>
            <w:noProof/>
            <w:webHidden/>
          </w:rPr>
        </w:r>
        <w:r>
          <w:rPr>
            <w:noProof/>
            <w:webHidden/>
          </w:rPr>
          <w:fldChar w:fldCharType="separate"/>
        </w:r>
        <w:r>
          <w:rPr>
            <w:noProof/>
            <w:webHidden/>
          </w:rPr>
          <w:t>20</w:t>
        </w:r>
        <w:r>
          <w:rPr>
            <w:noProof/>
            <w:webHidden/>
          </w:rPr>
          <w:fldChar w:fldCharType="end"/>
        </w:r>
      </w:hyperlink>
    </w:p>
    <w:p w14:paraId="3390A230" w14:textId="47A9A4C5"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393" w:history="1">
        <w:r w:rsidRPr="00DC6712">
          <w:rPr>
            <w:rStyle w:val="Hiperhivatkozs"/>
            <w:noProof/>
          </w:rPr>
          <w:t>2.4.4.2 Megvalósítás</w:t>
        </w:r>
        <w:r>
          <w:rPr>
            <w:noProof/>
            <w:webHidden/>
          </w:rPr>
          <w:tab/>
        </w:r>
        <w:r>
          <w:rPr>
            <w:noProof/>
            <w:webHidden/>
          </w:rPr>
          <w:fldChar w:fldCharType="begin"/>
        </w:r>
        <w:r>
          <w:rPr>
            <w:noProof/>
            <w:webHidden/>
          </w:rPr>
          <w:instrText xml:space="preserve"> PAGEREF _Toc26447393 \h </w:instrText>
        </w:r>
        <w:r>
          <w:rPr>
            <w:noProof/>
            <w:webHidden/>
          </w:rPr>
        </w:r>
        <w:r>
          <w:rPr>
            <w:noProof/>
            <w:webHidden/>
          </w:rPr>
          <w:fldChar w:fldCharType="separate"/>
        </w:r>
        <w:r>
          <w:rPr>
            <w:noProof/>
            <w:webHidden/>
          </w:rPr>
          <w:t>21</w:t>
        </w:r>
        <w:r>
          <w:rPr>
            <w:noProof/>
            <w:webHidden/>
          </w:rPr>
          <w:fldChar w:fldCharType="end"/>
        </w:r>
      </w:hyperlink>
    </w:p>
    <w:p w14:paraId="4EAACA14" w14:textId="46627DA2"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94" w:history="1">
        <w:r w:rsidRPr="00DC6712">
          <w:rPr>
            <w:rStyle w:val="Hiperhivatkozs"/>
            <w:noProof/>
          </w:rPr>
          <w:t>2.5 AutoMapper</w:t>
        </w:r>
        <w:r>
          <w:rPr>
            <w:noProof/>
            <w:webHidden/>
          </w:rPr>
          <w:tab/>
        </w:r>
        <w:r>
          <w:rPr>
            <w:noProof/>
            <w:webHidden/>
          </w:rPr>
          <w:fldChar w:fldCharType="begin"/>
        </w:r>
        <w:r>
          <w:rPr>
            <w:noProof/>
            <w:webHidden/>
          </w:rPr>
          <w:instrText xml:space="preserve"> PAGEREF _Toc26447394 \h </w:instrText>
        </w:r>
        <w:r>
          <w:rPr>
            <w:noProof/>
            <w:webHidden/>
          </w:rPr>
        </w:r>
        <w:r>
          <w:rPr>
            <w:noProof/>
            <w:webHidden/>
          </w:rPr>
          <w:fldChar w:fldCharType="separate"/>
        </w:r>
        <w:r>
          <w:rPr>
            <w:noProof/>
            <w:webHidden/>
          </w:rPr>
          <w:t>22</w:t>
        </w:r>
        <w:r>
          <w:rPr>
            <w:noProof/>
            <w:webHidden/>
          </w:rPr>
          <w:fldChar w:fldCharType="end"/>
        </w:r>
      </w:hyperlink>
    </w:p>
    <w:p w14:paraId="0917356A" w14:textId="4D08F28C"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95" w:history="1">
        <w:r w:rsidRPr="00DC6712">
          <w:rPr>
            <w:rStyle w:val="Hiperhivatkozs"/>
            <w:noProof/>
          </w:rPr>
          <w:t>2.6 Skálázható Vektor Grafika (SVG)</w:t>
        </w:r>
        <w:r>
          <w:rPr>
            <w:noProof/>
            <w:webHidden/>
          </w:rPr>
          <w:tab/>
        </w:r>
        <w:r>
          <w:rPr>
            <w:noProof/>
            <w:webHidden/>
          </w:rPr>
          <w:fldChar w:fldCharType="begin"/>
        </w:r>
        <w:r>
          <w:rPr>
            <w:noProof/>
            <w:webHidden/>
          </w:rPr>
          <w:instrText xml:space="preserve"> PAGEREF _Toc26447395 \h </w:instrText>
        </w:r>
        <w:r>
          <w:rPr>
            <w:noProof/>
            <w:webHidden/>
          </w:rPr>
        </w:r>
        <w:r>
          <w:rPr>
            <w:noProof/>
            <w:webHidden/>
          </w:rPr>
          <w:fldChar w:fldCharType="separate"/>
        </w:r>
        <w:r>
          <w:rPr>
            <w:noProof/>
            <w:webHidden/>
          </w:rPr>
          <w:t>22</w:t>
        </w:r>
        <w:r>
          <w:rPr>
            <w:noProof/>
            <w:webHidden/>
          </w:rPr>
          <w:fldChar w:fldCharType="end"/>
        </w:r>
      </w:hyperlink>
    </w:p>
    <w:p w14:paraId="5A68D64F" w14:textId="485FC6D3"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96" w:history="1">
        <w:r w:rsidRPr="00DC6712">
          <w:rPr>
            <w:rStyle w:val="Hiperhivatkozs"/>
            <w:noProof/>
          </w:rPr>
          <w:t>2.7 Bootstrap</w:t>
        </w:r>
        <w:r>
          <w:rPr>
            <w:noProof/>
            <w:webHidden/>
          </w:rPr>
          <w:tab/>
        </w:r>
        <w:r>
          <w:rPr>
            <w:noProof/>
            <w:webHidden/>
          </w:rPr>
          <w:fldChar w:fldCharType="begin"/>
        </w:r>
        <w:r>
          <w:rPr>
            <w:noProof/>
            <w:webHidden/>
          </w:rPr>
          <w:instrText xml:space="preserve"> PAGEREF _Toc26447396 \h </w:instrText>
        </w:r>
        <w:r>
          <w:rPr>
            <w:noProof/>
            <w:webHidden/>
          </w:rPr>
        </w:r>
        <w:r>
          <w:rPr>
            <w:noProof/>
            <w:webHidden/>
          </w:rPr>
          <w:fldChar w:fldCharType="separate"/>
        </w:r>
        <w:r>
          <w:rPr>
            <w:noProof/>
            <w:webHidden/>
          </w:rPr>
          <w:t>23</w:t>
        </w:r>
        <w:r>
          <w:rPr>
            <w:noProof/>
            <w:webHidden/>
          </w:rPr>
          <w:fldChar w:fldCharType="end"/>
        </w:r>
      </w:hyperlink>
    </w:p>
    <w:p w14:paraId="02F27463" w14:textId="55AFDD6F"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97" w:history="1">
        <w:r w:rsidRPr="00DC6712">
          <w:rPr>
            <w:rStyle w:val="Hiperhivatkozs"/>
            <w:noProof/>
          </w:rPr>
          <w:t>2.8 xUnit.net</w:t>
        </w:r>
        <w:r>
          <w:rPr>
            <w:noProof/>
            <w:webHidden/>
          </w:rPr>
          <w:tab/>
        </w:r>
        <w:r>
          <w:rPr>
            <w:noProof/>
            <w:webHidden/>
          </w:rPr>
          <w:fldChar w:fldCharType="begin"/>
        </w:r>
        <w:r>
          <w:rPr>
            <w:noProof/>
            <w:webHidden/>
          </w:rPr>
          <w:instrText xml:space="preserve"> PAGEREF _Toc26447397 \h </w:instrText>
        </w:r>
        <w:r>
          <w:rPr>
            <w:noProof/>
            <w:webHidden/>
          </w:rPr>
        </w:r>
        <w:r>
          <w:rPr>
            <w:noProof/>
            <w:webHidden/>
          </w:rPr>
          <w:fldChar w:fldCharType="separate"/>
        </w:r>
        <w:r>
          <w:rPr>
            <w:noProof/>
            <w:webHidden/>
          </w:rPr>
          <w:t>25</w:t>
        </w:r>
        <w:r>
          <w:rPr>
            <w:noProof/>
            <w:webHidden/>
          </w:rPr>
          <w:fldChar w:fldCharType="end"/>
        </w:r>
      </w:hyperlink>
    </w:p>
    <w:p w14:paraId="2A67ABB8" w14:textId="2CC213CF" w:rsidR="00FB63CE" w:rsidRDefault="00FB63CE">
      <w:pPr>
        <w:pStyle w:val="TJ1"/>
        <w:rPr>
          <w:rFonts w:asciiTheme="minorHAnsi" w:eastAsiaTheme="minorEastAsia" w:hAnsiTheme="minorHAnsi" w:cstheme="minorBidi"/>
          <w:b w:val="0"/>
          <w:noProof/>
          <w:sz w:val="22"/>
          <w:szCs w:val="22"/>
          <w:lang w:eastAsia="hu-HU"/>
        </w:rPr>
      </w:pPr>
      <w:hyperlink w:anchor="_Toc26447398" w:history="1">
        <w:r w:rsidRPr="00DC6712">
          <w:rPr>
            <w:rStyle w:val="Hiperhivatkozs"/>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szCs w:val="22"/>
            <w:lang w:eastAsia="hu-HU"/>
          </w:rPr>
          <w:tab/>
        </w:r>
        <w:r w:rsidRPr="00DC6712">
          <w:rPr>
            <w:rStyle w:val="Hiperhivatkozs"/>
            <w:noProof/>
          </w:rPr>
          <w:t>Az alkalmazás megtervezése</w:t>
        </w:r>
        <w:r>
          <w:rPr>
            <w:noProof/>
            <w:webHidden/>
          </w:rPr>
          <w:tab/>
        </w:r>
        <w:r>
          <w:rPr>
            <w:noProof/>
            <w:webHidden/>
          </w:rPr>
          <w:fldChar w:fldCharType="begin"/>
        </w:r>
        <w:r>
          <w:rPr>
            <w:noProof/>
            <w:webHidden/>
          </w:rPr>
          <w:instrText xml:space="preserve"> PAGEREF _Toc26447398 \h </w:instrText>
        </w:r>
        <w:r>
          <w:rPr>
            <w:noProof/>
            <w:webHidden/>
          </w:rPr>
        </w:r>
        <w:r>
          <w:rPr>
            <w:noProof/>
            <w:webHidden/>
          </w:rPr>
          <w:fldChar w:fldCharType="separate"/>
        </w:r>
        <w:r>
          <w:rPr>
            <w:noProof/>
            <w:webHidden/>
          </w:rPr>
          <w:t>26</w:t>
        </w:r>
        <w:r>
          <w:rPr>
            <w:noProof/>
            <w:webHidden/>
          </w:rPr>
          <w:fldChar w:fldCharType="end"/>
        </w:r>
      </w:hyperlink>
    </w:p>
    <w:p w14:paraId="66337CB3" w14:textId="2D3D466E"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399" w:history="1">
        <w:r w:rsidRPr="00DC6712">
          <w:rPr>
            <w:rStyle w:val="Hiperhivatkozs"/>
            <w:noProof/>
          </w:rPr>
          <w:t>3.1 Alkalmazás tervének bemutatása</w:t>
        </w:r>
        <w:r>
          <w:rPr>
            <w:noProof/>
            <w:webHidden/>
          </w:rPr>
          <w:tab/>
        </w:r>
        <w:r>
          <w:rPr>
            <w:noProof/>
            <w:webHidden/>
          </w:rPr>
          <w:fldChar w:fldCharType="begin"/>
        </w:r>
        <w:r>
          <w:rPr>
            <w:noProof/>
            <w:webHidden/>
          </w:rPr>
          <w:instrText xml:space="preserve"> PAGEREF _Toc26447399 \h </w:instrText>
        </w:r>
        <w:r>
          <w:rPr>
            <w:noProof/>
            <w:webHidden/>
          </w:rPr>
        </w:r>
        <w:r>
          <w:rPr>
            <w:noProof/>
            <w:webHidden/>
          </w:rPr>
          <w:fldChar w:fldCharType="separate"/>
        </w:r>
        <w:r>
          <w:rPr>
            <w:noProof/>
            <w:webHidden/>
          </w:rPr>
          <w:t>26</w:t>
        </w:r>
        <w:r>
          <w:rPr>
            <w:noProof/>
            <w:webHidden/>
          </w:rPr>
          <w:fldChar w:fldCharType="end"/>
        </w:r>
      </w:hyperlink>
    </w:p>
    <w:p w14:paraId="6043BB1D" w14:textId="66BF7F91"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00" w:history="1">
        <w:r w:rsidRPr="00DC6712">
          <w:rPr>
            <w:rStyle w:val="Hiperhivatkozs"/>
            <w:noProof/>
          </w:rPr>
          <w:t>3.2 Szerepkörök bemutatása</w:t>
        </w:r>
        <w:r>
          <w:rPr>
            <w:noProof/>
            <w:webHidden/>
          </w:rPr>
          <w:tab/>
        </w:r>
        <w:r>
          <w:rPr>
            <w:noProof/>
            <w:webHidden/>
          </w:rPr>
          <w:fldChar w:fldCharType="begin"/>
        </w:r>
        <w:r>
          <w:rPr>
            <w:noProof/>
            <w:webHidden/>
          </w:rPr>
          <w:instrText xml:space="preserve"> PAGEREF _Toc26447400 \h </w:instrText>
        </w:r>
        <w:r>
          <w:rPr>
            <w:noProof/>
            <w:webHidden/>
          </w:rPr>
        </w:r>
        <w:r>
          <w:rPr>
            <w:noProof/>
            <w:webHidden/>
          </w:rPr>
          <w:fldChar w:fldCharType="separate"/>
        </w:r>
        <w:r>
          <w:rPr>
            <w:noProof/>
            <w:webHidden/>
          </w:rPr>
          <w:t>26</w:t>
        </w:r>
        <w:r>
          <w:rPr>
            <w:noProof/>
            <w:webHidden/>
          </w:rPr>
          <w:fldChar w:fldCharType="end"/>
        </w:r>
      </w:hyperlink>
    </w:p>
    <w:p w14:paraId="216E2A71" w14:textId="57DDCD07"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01" w:history="1">
        <w:r w:rsidRPr="00DC6712">
          <w:rPr>
            <w:rStyle w:val="Hiperhivatkozs"/>
            <w:noProof/>
          </w:rPr>
          <w:t>3.2.1 Normál felhasználó</w:t>
        </w:r>
        <w:r>
          <w:rPr>
            <w:noProof/>
            <w:webHidden/>
          </w:rPr>
          <w:tab/>
        </w:r>
        <w:r>
          <w:rPr>
            <w:noProof/>
            <w:webHidden/>
          </w:rPr>
          <w:fldChar w:fldCharType="begin"/>
        </w:r>
        <w:r>
          <w:rPr>
            <w:noProof/>
            <w:webHidden/>
          </w:rPr>
          <w:instrText xml:space="preserve"> PAGEREF _Toc26447401 \h </w:instrText>
        </w:r>
        <w:r>
          <w:rPr>
            <w:noProof/>
            <w:webHidden/>
          </w:rPr>
        </w:r>
        <w:r>
          <w:rPr>
            <w:noProof/>
            <w:webHidden/>
          </w:rPr>
          <w:fldChar w:fldCharType="separate"/>
        </w:r>
        <w:r>
          <w:rPr>
            <w:noProof/>
            <w:webHidden/>
          </w:rPr>
          <w:t>27</w:t>
        </w:r>
        <w:r>
          <w:rPr>
            <w:noProof/>
            <w:webHidden/>
          </w:rPr>
          <w:fldChar w:fldCharType="end"/>
        </w:r>
      </w:hyperlink>
    </w:p>
    <w:p w14:paraId="1A5F01E7" w14:textId="7C724731"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02" w:history="1">
        <w:r w:rsidRPr="00DC6712">
          <w:rPr>
            <w:rStyle w:val="Hiperhivatkozs"/>
            <w:noProof/>
          </w:rPr>
          <w:t>3.2.2 Ügyintéző felhasználó</w:t>
        </w:r>
        <w:r>
          <w:rPr>
            <w:noProof/>
            <w:webHidden/>
          </w:rPr>
          <w:tab/>
        </w:r>
        <w:r>
          <w:rPr>
            <w:noProof/>
            <w:webHidden/>
          </w:rPr>
          <w:fldChar w:fldCharType="begin"/>
        </w:r>
        <w:r>
          <w:rPr>
            <w:noProof/>
            <w:webHidden/>
          </w:rPr>
          <w:instrText xml:space="preserve"> PAGEREF _Toc26447402 \h </w:instrText>
        </w:r>
        <w:r>
          <w:rPr>
            <w:noProof/>
            <w:webHidden/>
          </w:rPr>
        </w:r>
        <w:r>
          <w:rPr>
            <w:noProof/>
            <w:webHidden/>
          </w:rPr>
          <w:fldChar w:fldCharType="separate"/>
        </w:r>
        <w:r>
          <w:rPr>
            <w:noProof/>
            <w:webHidden/>
          </w:rPr>
          <w:t>28</w:t>
        </w:r>
        <w:r>
          <w:rPr>
            <w:noProof/>
            <w:webHidden/>
          </w:rPr>
          <w:fldChar w:fldCharType="end"/>
        </w:r>
      </w:hyperlink>
    </w:p>
    <w:p w14:paraId="49D8AE05" w14:textId="541668D0"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03" w:history="1">
        <w:r w:rsidRPr="00DC6712">
          <w:rPr>
            <w:rStyle w:val="Hiperhivatkozs"/>
            <w:noProof/>
          </w:rPr>
          <w:t>3.3 Nem-funkcionális követelmények</w:t>
        </w:r>
        <w:r>
          <w:rPr>
            <w:noProof/>
            <w:webHidden/>
          </w:rPr>
          <w:tab/>
        </w:r>
        <w:r>
          <w:rPr>
            <w:noProof/>
            <w:webHidden/>
          </w:rPr>
          <w:fldChar w:fldCharType="begin"/>
        </w:r>
        <w:r>
          <w:rPr>
            <w:noProof/>
            <w:webHidden/>
          </w:rPr>
          <w:instrText xml:space="preserve"> PAGEREF _Toc26447403 \h </w:instrText>
        </w:r>
        <w:r>
          <w:rPr>
            <w:noProof/>
            <w:webHidden/>
          </w:rPr>
        </w:r>
        <w:r>
          <w:rPr>
            <w:noProof/>
            <w:webHidden/>
          </w:rPr>
          <w:fldChar w:fldCharType="separate"/>
        </w:r>
        <w:r>
          <w:rPr>
            <w:noProof/>
            <w:webHidden/>
          </w:rPr>
          <w:t>29</w:t>
        </w:r>
        <w:r>
          <w:rPr>
            <w:noProof/>
            <w:webHidden/>
          </w:rPr>
          <w:fldChar w:fldCharType="end"/>
        </w:r>
      </w:hyperlink>
    </w:p>
    <w:p w14:paraId="1898CB03" w14:textId="5BCBEB6B"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04" w:history="1">
        <w:r w:rsidRPr="00DC6712">
          <w:rPr>
            <w:rStyle w:val="Hiperhivatkozs"/>
            <w:noProof/>
          </w:rPr>
          <w:t>3.4 Architektúra bemutatása</w:t>
        </w:r>
        <w:r>
          <w:rPr>
            <w:noProof/>
            <w:webHidden/>
          </w:rPr>
          <w:tab/>
        </w:r>
        <w:r>
          <w:rPr>
            <w:noProof/>
            <w:webHidden/>
          </w:rPr>
          <w:fldChar w:fldCharType="begin"/>
        </w:r>
        <w:r>
          <w:rPr>
            <w:noProof/>
            <w:webHidden/>
          </w:rPr>
          <w:instrText xml:space="preserve"> PAGEREF _Toc26447404 \h </w:instrText>
        </w:r>
        <w:r>
          <w:rPr>
            <w:noProof/>
            <w:webHidden/>
          </w:rPr>
        </w:r>
        <w:r>
          <w:rPr>
            <w:noProof/>
            <w:webHidden/>
          </w:rPr>
          <w:fldChar w:fldCharType="separate"/>
        </w:r>
        <w:r>
          <w:rPr>
            <w:noProof/>
            <w:webHidden/>
          </w:rPr>
          <w:t>29</w:t>
        </w:r>
        <w:r>
          <w:rPr>
            <w:noProof/>
            <w:webHidden/>
          </w:rPr>
          <w:fldChar w:fldCharType="end"/>
        </w:r>
      </w:hyperlink>
    </w:p>
    <w:p w14:paraId="38B0F9B9" w14:textId="5D1A5865"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05" w:history="1">
        <w:r w:rsidRPr="00DC6712">
          <w:rPr>
            <w:rStyle w:val="Hiperhivatkozs"/>
            <w:noProof/>
          </w:rPr>
          <w:t>3.4.1 Projektek</w:t>
        </w:r>
        <w:r>
          <w:rPr>
            <w:noProof/>
            <w:webHidden/>
          </w:rPr>
          <w:tab/>
        </w:r>
        <w:r>
          <w:rPr>
            <w:noProof/>
            <w:webHidden/>
          </w:rPr>
          <w:fldChar w:fldCharType="begin"/>
        </w:r>
        <w:r>
          <w:rPr>
            <w:noProof/>
            <w:webHidden/>
          </w:rPr>
          <w:instrText xml:space="preserve"> PAGEREF _Toc26447405 \h </w:instrText>
        </w:r>
        <w:r>
          <w:rPr>
            <w:noProof/>
            <w:webHidden/>
          </w:rPr>
        </w:r>
        <w:r>
          <w:rPr>
            <w:noProof/>
            <w:webHidden/>
          </w:rPr>
          <w:fldChar w:fldCharType="separate"/>
        </w:r>
        <w:r>
          <w:rPr>
            <w:noProof/>
            <w:webHidden/>
          </w:rPr>
          <w:t>30</w:t>
        </w:r>
        <w:r>
          <w:rPr>
            <w:noProof/>
            <w:webHidden/>
          </w:rPr>
          <w:fldChar w:fldCharType="end"/>
        </w:r>
      </w:hyperlink>
    </w:p>
    <w:p w14:paraId="7868FA8E" w14:textId="6B8B99C5"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06" w:history="1">
        <w:r w:rsidRPr="00DC6712">
          <w:rPr>
            <w:rStyle w:val="Hiperhivatkozs"/>
            <w:noProof/>
          </w:rPr>
          <w:t>3.4.2 Adatbázis terv</w:t>
        </w:r>
        <w:r>
          <w:rPr>
            <w:noProof/>
            <w:webHidden/>
          </w:rPr>
          <w:tab/>
        </w:r>
        <w:r>
          <w:rPr>
            <w:noProof/>
            <w:webHidden/>
          </w:rPr>
          <w:fldChar w:fldCharType="begin"/>
        </w:r>
        <w:r>
          <w:rPr>
            <w:noProof/>
            <w:webHidden/>
          </w:rPr>
          <w:instrText xml:space="preserve"> PAGEREF _Toc26447406 \h </w:instrText>
        </w:r>
        <w:r>
          <w:rPr>
            <w:noProof/>
            <w:webHidden/>
          </w:rPr>
        </w:r>
        <w:r>
          <w:rPr>
            <w:noProof/>
            <w:webHidden/>
          </w:rPr>
          <w:fldChar w:fldCharType="separate"/>
        </w:r>
        <w:r>
          <w:rPr>
            <w:noProof/>
            <w:webHidden/>
          </w:rPr>
          <w:t>32</w:t>
        </w:r>
        <w:r>
          <w:rPr>
            <w:noProof/>
            <w:webHidden/>
          </w:rPr>
          <w:fldChar w:fldCharType="end"/>
        </w:r>
      </w:hyperlink>
    </w:p>
    <w:p w14:paraId="6E611D4F" w14:textId="2DC68F5D"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07" w:history="1">
        <w:r w:rsidRPr="00DC6712">
          <w:rPr>
            <w:rStyle w:val="Hiperhivatkozs"/>
            <w:noProof/>
          </w:rPr>
          <w:t>3.4.2.1 Tervezői döntések</w:t>
        </w:r>
        <w:r>
          <w:rPr>
            <w:noProof/>
            <w:webHidden/>
          </w:rPr>
          <w:tab/>
        </w:r>
        <w:r>
          <w:rPr>
            <w:noProof/>
            <w:webHidden/>
          </w:rPr>
          <w:fldChar w:fldCharType="begin"/>
        </w:r>
        <w:r>
          <w:rPr>
            <w:noProof/>
            <w:webHidden/>
          </w:rPr>
          <w:instrText xml:space="preserve"> PAGEREF _Toc26447407 \h </w:instrText>
        </w:r>
        <w:r>
          <w:rPr>
            <w:noProof/>
            <w:webHidden/>
          </w:rPr>
        </w:r>
        <w:r>
          <w:rPr>
            <w:noProof/>
            <w:webHidden/>
          </w:rPr>
          <w:fldChar w:fldCharType="separate"/>
        </w:r>
        <w:r>
          <w:rPr>
            <w:noProof/>
            <w:webHidden/>
          </w:rPr>
          <w:t>32</w:t>
        </w:r>
        <w:r>
          <w:rPr>
            <w:noProof/>
            <w:webHidden/>
          </w:rPr>
          <w:fldChar w:fldCharType="end"/>
        </w:r>
      </w:hyperlink>
    </w:p>
    <w:p w14:paraId="1EAE4621" w14:textId="380C62B6" w:rsidR="00FB63CE" w:rsidRDefault="00FB63CE">
      <w:pPr>
        <w:pStyle w:val="TJ1"/>
        <w:rPr>
          <w:rFonts w:asciiTheme="minorHAnsi" w:eastAsiaTheme="minorEastAsia" w:hAnsiTheme="minorHAnsi" w:cstheme="minorBidi"/>
          <w:b w:val="0"/>
          <w:noProof/>
          <w:sz w:val="22"/>
          <w:szCs w:val="22"/>
          <w:lang w:eastAsia="hu-HU"/>
        </w:rPr>
      </w:pPr>
      <w:hyperlink w:anchor="_Toc26447408" w:history="1">
        <w:r w:rsidRPr="00DC6712">
          <w:rPr>
            <w:rStyle w:val="Hiperhivatkozs"/>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sz w:val="22"/>
            <w:szCs w:val="22"/>
            <w:lang w:eastAsia="hu-HU"/>
          </w:rPr>
          <w:tab/>
        </w:r>
        <w:r w:rsidRPr="00DC6712">
          <w:rPr>
            <w:rStyle w:val="Hiperhivatkozs"/>
            <w:noProof/>
          </w:rPr>
          <w:t>Megvalósítás</w:t>
        </w:r>
        <w:r>
          <w:rPr>
            <w:noProof/>
            <w:webHidden/>
          </w:rPr>
          <w:tab/>
        </w:r>
        <w:r>
          <w:rPr>
            <w:noProof/>
            <w:webHidden/>
          </w:rPr>
          <w:fldChar w:fldCharType="begin"/>
        </w:r>
        <w:r>
          <w:rPr>
            <w:noProof/>
            <w:webHidden/>
          </w:rPr>
          <w:instrText xml:space="preserve"> PAGEREF _Toc26447408 \h </w:instrText>
        </w:r>
        <w:r>
          <w:rPr>
            <w:noProof/>
            <w:webHidden/>
          </w:rPr>
        </w:r>
        <w:r>
          <w:rPr>
            <w:noProof/>
            <w:webHidden/>
          </w:rPr>
          <w:fldChar w:fldCharType="separate"/>
        </w:r>
        <w:r>
          <w:rPr>
            <w:noProof/>
            <w:webHidden/>
          </w:rPr>
          <w:t>34</w:t>
        </w:r>
        <w:r>
          <w:rPr>
            <w:noProof/>
            <w:webHidden/>
          </w:rPr>
          <w:fldChar w:fldCharType="end"/>
        </w:r>
      </w:hyperlink>
    </w:p>
    <w:p w14:paraId="1EC51F28" w14:textId="0F4F47DF"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09" w:history="1">
        <w:r w:rsidRPr="00DC6712">
          <w:rPr>
            <w:rStyle w:val="Hiperhivatkozs"/>
            <w:noProof/>
          </w:rPr>
          <w:t>4.1 Adatelérési réteg (DAL)</w:t>
        </w:r>
        <w:r>
          <w:rPr>
            <w:noProof/>
            <w:webHidden/>
          </w:rPr>
          <w:tab/>
        </w:r>
        <w:r>
          <w:rPr>
            <w:noProof/>
            <w:webHidden/>
          </w:rPr>
          <w:fldChar w:fldCharType="begin"/>
        </w:r>
        <w:r>
          <w:rPr>
            <w:noProof/>
            <w:webHidden/>
          </w:rPr>
          <w:instrText xml:space="preserve"> PAGEREF _Toc26447409 \h </w:instrText>
        </w:r>
        <w:r>
          <w:rPr>
            <w:noProof/>
            <w:webHidden/>
          </w:rPr>
        </w:r>
        <w:r>
          <w:rPr>
            <w:noProof/>
            <w:webHidden/>
          </w:rPr>
          <w:fldChar w:fldCharType="separate"/>
        </w:r>
        <w:r>
          <w:rPr>
            <w:noProof/>
            <w:webHidden/>
          </w:rPr>
          <w:t>34</w:t>
        </w:r>
        <w:r>
          <w:rPr>
            <w:noProof/>
            <w:webHidden/>
          </w:rPr>
          <w:fldChar w:fldCharType="end"/>
        </w:r>
      </w:hyperlink>
    </w:p>
    <w:p w14:paraId="0B48F9BB" w14:textId="46B2AF98"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10" w:history="1">
        <w:r w:rsidRPr="00DC6712">
          <w:rPr>
            <w:rStyle w:val="Hiperhivatkozs"/>
            <w:noProof/>
            <w:lang w:eastAsia="hu-HU"/>
          </w:rPr>
          <w:t>4.2 Üzleti logikai réteg (BLL)</w:t>
        </w:r>
        <w:r>
          <w:rPr>
            <w:noProof/>
            <w:webHidden/>
          </w:rPr>
          <w:tab/>
        </w:r>
        <w:r>
          <w:rPr>
            <w:noProof/>
            <w:webHidden/>
          </w:rPr>
          <w:fldChar w:fldCharType="begin"/>
        </w:r>
        <w:r>
          <w:rPr>
            <w:noProof/>
            <w:webHidden/>
          </w:rPr>
          <w:instrText xml:space="preserve"> PAGEREF _Toc26447410 \h </w:instrText>
        </w:r>
        <w:r>
          <w:rPr>
            <w:noProof/>
            <w:webHidden/>
          </w:rPr>
        </w:r>
        <w:r>
          <w:rPr>
            <w:noProof/>
            <w:webHidden/>
          </w:rPr>
          <w:fldChar w:fldCharType="separate"/>
        </w:r>
        <w:r>
          <w:rPr>
            <w:noProof/>
            <w:webHidden/>
          </w:rPr>
          <w:t>37</w:t>
        </w:r>
        <w:r>
          <w:rPr>
            <w:noProof/>
            <w:webHidden/>
          </w:rPr>
          <w:fldChar w:fldCharType="end"/>
        </w:r>
      </w:hyperlink>
    </w:p>
    <w:p w14:paraId="09A13741" w14:textId="2341FC57"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11" w:history="1">
        <w:r w:rsidRPr="00DC6712">
          <w:rPr>
            <w:rStyle w:val="Hiperhivatkozs"/>
            <w:noProof/>
          </w:rPr>
          <w:t>4.3 Ügyintézői portál</w:t>
        </w:r>
        <w:r>
          <w:rPr>
            <w:noProof/>
            <w:webHidden/>
          </w:rPr>
          <w:tab/>
        </w:r>
        <w:r>
          <w:rPr>
            <w:noProof/>
            <w:webHidden/>
          </w:rPr>
          <w:fldChar w:fldCharType="begin"/>
        </w:r>
        <w:r>
          <w:rPr>
            <w:noProof/>
            <w:webHidden/>
          </w:rPr>
          <w:instrText xml:space="preserve"> PAGEREF _Toc26447411 \h </w:instrText>
        </w:r>
        <w:r>
          <w:rPr>
            <w:noProof/>
            <w:webHidden/>
          </w:rPr>
        </w:r>
        <w:r>
          <w:rPr>
            <w:noProof/>
            <w:webHidden/>
          </w:rPr>
          <w:fldChar w:fldCharType="separate"/>
        </w:r>
        <w:r>
          <w:rPr>
            <w:noProof/>
            <w:webHidden/>
          </w:rPr>
          <w:t>38</w:t>
        </w:r>
        <w:r>
          <w:rPr>
            <w:noProof/>
            <w:webHidden/>
          </w:rPr>
          <w:fldChar w:fldCharType="end"/>
        </w:r>
      </w:hyperlink>
    </w:p>
    <w:p w14:paraId="08D1748F" w14:textId="59CDB69B"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12" w:history="1">
        <w:r w:rsidRPr="00DC6712">
          <w:rPr>
            <w:rStyle w:val="Hiperhivatkozs"/>
            <w:noProof/>
          </w:rPr>
          <w:t>4.3.1 Felépítés</w:t>
        </w:r>
        <w:r>
          <w:rPr>
            <w:noProof/>
            <w:webHidden/>
          </w:rPr>
          <w:tab/>
        </w:r>
        <w:r>
          <w:rPr>
            <w:noProof/>
            <w:webHidden/>
          </w:rPr>
          <w:fldChar w:fldCharType="begin"/>
        </w:r>
        <w:r>
          <w:rPr>
            <w:noProof/>
            <w:webHidden/>
          </w:rPr>
          <w:instrText xml:space="preserve"> PAGEREF _Toc26447412 \h </w:instrText>
        </w:r>
        <w:r>
          <w:rPr>
            <w:noProof/>
            <w:webHidden/>
          </w:rPr>
        </w:r>
        <w:r>
          <w:rPr>
            <w:noProof/>
            <w:webHidden/>
          </w:rPr>
          <w:fldChar w:fldCharType="separate"/>
        </w:r>
        <w:r>
          <w:rPr>
            <w:noProof/>
            <w:webHidden/>
          </w:rPr>
          <w:t>38</w:t>
        </w:r>
        <w:r>
          <w:rPr>
            <w:noProof/>
            <w:webHidden/>
          </w:rPr>
          <w:fldChar w:fldCharType="end"/>
        </w:r>
      </w:hyperlink>
    </w:p>
    <w:p w14:paraId="66715169" w14:textId="0AF7DFFE"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13" w:history="1">
        <w:r w:rsidRPr="00DC6712">
          <w:rPr>
            <w:rStyle w:val="Hiperhivatkozs"/>
            <w:noProof/>
            <w:lang w:eastAsia="hu-HU"/>
          </w:rPr>
          <w:t>4.3.2 Felhasználókezelés</w:t>
        </w:r>
        <w:r>
          <w:rPr>
            <w:noProof/>
            <w:webHidden/>
          </w:rPr>
          <w:tab/>
        </w:r>
        <w:r>
          <w:rPr>
            <w:noProof/>
            <w:webHidden/>
          </w:rPr>
          <w:fldChar w:fldCharType="begin"/>
        </w:r>
        <w:r>
          <w:rPr>
            <w:noProof/>
            <w:webHidden/>
          </w:rPr>
          <w:instrText xml:space="preserve"> PAGEREF _Toc26447413 \h </w:instrText>
        </w:r>
        <w:r>
          <w:rPr>
            <w:noProof/>
            <w:webHidden/>
          </w:rPr>
        </w:r>
        <w:r>
          <w:rPr>
            <w:noProof/>
            <w:webHidden/>
          </w:rPr>
          <w:fldChar w:fldCharType="separate"/>
        </w:r>
        <w:r>
          <w:rPr>
            <w:noProof/>
            <w:webHidden/>
          </w:rPr>
          <w:t>40</w:t>
        </w:r>
        <w:r>
          <w:rPr>
            <w:noProof/>
            <w:webHidden/>
          </w:rPr>
          <w:fldChar w:fldCharType="end"/>
        </w:r>
      </w:hyperlink>
    </w:p>
    <w:p w14:paraId="244D2394" w14:textId="52F68CE4"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14" w:history="1">
        <w:r w:rsidRPr="00DC6712">
          <w:rPr>
            <w:rStyle w:val="Hiperhivatkozs"/>
            <w:noProof/>
            <w:lang w:eastAsia="hu-HU"/>
          </w:rPr>
          <w:t>4.3.3 Működés</w:t>
        </w:r>
        <w:r>
          <w:rPr>
            <w:noProof/>
            <w:webHidden/>
          </w:rPr>
          <w:tab/>
        </w:r>
        <w:r>
          <w:rPr>
            <w:noProof/>
            <w:webHidden/>
          </w:rPr>
          <w:fldChar w:fldCharType="begin"/>
        </w:r>
        <w:r>
          <w:rPr>
            <w:noProof/>
            <w:webHidden/>
          </w:rPr>
          <w:instrText xml:space="preserve"> PAGEREF _Toc26447414 \h </w:instrText>
        </w:r>
        <w:r>
          <w:rPr>
            <w:noProof/>
            <w:webHidden/>
          </w:rPr>
        </w:r>
        <w:r>
          <w:rPr>
            <w:noProof/>
            <w:webHidden/>
          </w:rPr>
          <w:fldChar w:fldCharType="separate"/>
        </w:r>
        <w:r>
          <w:rPr>
            <w:noProof/>
            <w:webHidden/>
          </w:rPr>
          <w:t>41</w:t>
        </w:r>
        <w:r>
          <w:rPr>
            <w:noProof/>
            <w:webHidden/>
          </w:rPr>
          <w:fldChar w:fldCharType="end"/>
        </w:r>
      </w:hyperlink>
    </w:p>
    <w:p w14:paraId="3E5AB6F6" w14:textId="08C66822"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15" w:history="1">
        <w:r w:rsidRPr="00DC6712">
          <w:rPr>
            <w:rStyle w:val="Hiperhivatkozs"/>
            <w:noProof/>
            <w:lang w:eastAsia="hu-HU"/>
          </w:rPr>
          <w:t>4.3.3.1 Szolgáltatások kezelése</w:t>
        </w:r>
        <w:r>
          <w:rPr>
            <w:noProof/>
            <w:webHidden/>
          </w:rPr>
          <w:tab/>
        </w:r>
        <w:r>
          <w:rPr>
            <w:noProof/>
            <w:webHidden/>
          </w:rPr>
          <w:fldChar w:fldCharType="begin"/>
        </w:r>
        <w:r>
          <w:rPr>
            <w:noProof/>
            <w:webHidden/>
          </w:rPr>
          <w:instrText xml:space="preserve"> PAGEREF _Toc26447415 \h </w:instrText>
        </w:r>
        <w:r>
          <w:rPr>
            <w:noProof/>
            <w:webHidden/>
          </w:rPr>
        </w:r>
        <w:r>
          <w:rPr>
            <w:noProof/>
            <w:webHidden/>
          </w:rPr>
          <w:fldChar w:fldCharType="separate"/>
        </w:r>
        <w:r>
          <w:rPr>
            <w:noProof/>
            <w:webHidden/>
          </w:rPr>
          <w:t>41</w:t>
        </w:r>
        <w:r>
          <w:rPr>
            <w:noProof/>
            <w:webHidden/>
          </w:rPr>
          <w:fldChar w:fldCharType="end"/>
        </w:r>
      </w:hyperlink>
    </w:p>
    <w:p w14:paraId="3929DF2C" w14:textId="173CEE4A"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16" w:history="1">
        <w:r w:rsidRPr="00DC6712">
          <w:rPr>
            <w:rStyle w:val="Hiperhivatkozs"/>
            <w:noProof/>
          </w:rPr>
          <w:t>4.3.3.2 Szolgáltatás helyek létrehozása</w:t>
        </w:r>
        <w:r>
          <w:rPr>
            <w:noProof/>
            <w:webHidden/>
          </w:rPr>
          <w:tab/>
        </w:r>
        <w:r>
          <w:rPr>
            <w:noProof/>
            <w:webHidden/>
          </w:rPr>
          <w:fldChar w:fldCharType="begin"/>
        </w:r>
        <w:r>
          <w:rPr>
            <w:noProof/>
            <w:webHidden/>
          </w:rPr>
          <w:instrText xml:space="preserve"> PAGEREF _Toc26447416 \h </w:instrText>
        </w:r>
        <w:r>
          <w:rPr>
            <w:noProof/>
            <w:webHidden/>
          </w:rPr>
        </w:r>
        <w:r>
          <w:rPr>
            <w:noProof/>
            <w:webHidden/>
          </w:rPr>
          <w:fldChar w:fldCharType="separate"/>
        </w:r>
        <w:r>
          <w:rPr>
            <w:noProof/>
            <w:webHidden/>
          </w:rPr>
          <w:t>44</w:t>
        </w:r>
        <w:r>
          <w:rPr>
            <w:noProof/>
            <w:webHidden/>
          </w:rPr>
          <w:fldChar w:fldCharType="end"/>
        </w:r>
      </w:hyperlink>
    </w:p>
    <w:p w14:paraId="166372BA" w14:textId="36F77918"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17" w:history="1">
        <w:r w:rsidRPr="00DC6712">
          <w:rPr>
            <w:rStyle w:val="Hiperhivatkozs"/>
            <w:noProof/>
          </w:rPr>
          <w:t>4.4 Foglaló portál</w:t>
        </w:r>
        <w:r>
          <w:rPr>
            <w:noProof/>
            <w:webHidden/>
          </w:rPr>
          <w:tab/>
        </w:r>
        <w:r>
          <w:rPr>
            <w:noProof/>
            <w:webHidden/>
          </w:rPr>
          <w:fldChar w:fldCharType="begin"/>
        </w:r>
        <w:r>
          <w:rPr>
            <w:noProof/>
            <w:webHidden/>
          </w:rPr>
          <w:instrText xml:space="preserve"> PAGEREF _Toc26447417 \h </w:instrText>
        </w:r>
        <w:r>
          <w:rPr>
            <w:noProof/>
            <w:webHidden/>
          </w:rPr>
        </w:r>
        <w:r>
          <w:rPr>
            <w:noProof/>
            <w:webHidden/>
          </w:rPr>
          <w:fldChar w:fldCharType="separate"/>
        </w:r>
        <w:r>
          <w:rPr>
            <w:noProof/>
            <w:webHidden/>
          </w:rPr>
          <w:t>46</w:t>
        </w:r>
        <w:r>
          <w:rPr>
            <w:noProof/>
            <w:webHidden/>
          </w:rPr>
          <w:fldChar w:fldCharType="end"/>
        </w:r>
      </w:hyperlink>
    </w:p>
    <w:p w14:paraId="003517F3" w14:textId="66357FC3"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18" w:history="1">
        <w:r w:rsidRPr="00DC6712">
          <w:rPr>
            <w:rStyle w:val="Hiperhivatkozs"/>
            <w:noProof/>
          </w:rPr>
          <w:t>4.4.1 Felépítés</w:t>
        </w:r>
        <w:r>
          <w:rPr>
            <w:noProof/>
            <w:webHidden/>
          </w:rPr>
          <w:tab/>
        </w:r>
        <w:r>
          <w:rPr>
            <w:noProof/>
            <w:webHidden/>
          </w:rPr>
          <w:fldChar w:fldCharType="begin"/>
        </w:r>
        <w:r>
          <w:rPr>
            <w:noProof/>
            <w:webHidden/>
          </w:rPr>
          <w:instrText xml:space="preserve"> PAGEREF _Toc26447418 \h </w:instrText>
        </w:r>
        <w:r>
          <w:rPr>
            <w:noProof/>
            <w:webHidden/>
          </w:rPr>
        </w:r>
        <w:r>
          <w:rPr>
            <w:noProof/>
            <w:webHidden/>
          </w:rPr>
          <w:fldChar w:fldCharType="separate"/>
        </w:r>
        <w:r>
          <w:rPr>
            <w:noProof/>
            <w:webHidden/>
          </w:rPr>
          <w:t>46</w:t>
        </w:r>
        <w:r>
          <w:rPr>
            <w:noProof/>
            <w:webHidden/>
          </w:rPr>
          <w:fldChar w:fldCharType="end"/>
        </w:r>
      </w:hyperlink>
    </w:p>
    <w:p w14:paraId="0FE4789B" w14:textId="5A229848"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19" w:history="1">
        <w:r w:rsidRPr="00DC6712">
          <w:rPr>
            <w:rStyle w:val="Hiperhivatkozs"/>
            <w:noProof/>
          </w:rPr>
          <w:t>4.4.1.1 Szerver felépítése</w:t>
        </w:r>
        <w:r>
          <w:rPr>
            <w:noProof/>
            <w:webHidden/>
          </w:rPr>
          <w:tab/>
        </w:r>
        <w:r>
          <w:rPr>
            <w:noProof/>
            <w:webHidden/>
          </w:rPr>
          <w:fldChar w:fldCharType="begin"/>
        </w:r>
        <w:r>
          <w:rPr>
            <w:noProof/>
            <w:webHidden/>
          </w:rPr>
          <w:instrText xml:space="preserve"> PAGEREF _Toc26447419 \h </w:instrText>
        </w:r>
        <w:r>
          <w:rPr>
            <w:noProof/>
            <w:webHidden/>
          </w:rPr>
        </w:r>
        <w:r>
          <w:rPr>
            <w:noProof/>
            <w:webHidden/>
          </w:rPr>
          <w:fldChar w:fldCharType="separate"/>
        </w:r>
        <w:r>
          <w:rPr>
            <w:noProof/>
            <w:webHidden/>
          </w:rPr>
          <w:t>46</w:t>
        </w:r>
        <w:r>
          <w:rPr>
            <w:noProof/>
            <w:webHidden/>
          </w:rPr>
          <w:fldChar w:fldCharType="end"/>
        </w:r>
      </w:hyperlink>
    </w:p>
    <w:p w14:paraId="4AF3960B" w14:textId="3C7D0E90"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0" w:history="1">
        <w:r w:rsidRPr="00DC6712">
          <w:rPr>
            <w:rStyle w:val="Hiperhivatkozs"/>
            <w:noProof/>
          </w:rPr>
          <w:t>4.4.1.2 Élő kommunikáció</w:t>
        </w:r>
        <w:r>
          <w:rPr>
            <w:noProof/>
            <w:webHidden/>
          </w:rPr>
          <w:tab/>
        </w:r>
        <w:r>
          <w:rPr>
            <w:noProof/>
            <w:webHidden/>
          </w:rPr>
          <w:fldChar w:fldCharType="begin"/>
        </w:r>
        <w:r>
          <w:rPr>
            <w:noProof/>
            <w:webHidden/>
          </w:rPr>
          <w:instrText xml:space="preserve"> PAGEREF _Toc26447420 \h </w:instrText>
        </w:r>
        <w:r>
          <w:rPr>
            <w:noProof/>
            <w:webHidden/>
          </w:rPr>
        </w:r>
        <w:r>
          <w:rPr>
            <w:noProof/>
            <w:webHidden/>
          </w:rPr>
          <w:fldChar w:fldCharType="separate"/>
        </w:r>
        <w:r>
          <w:rPr>
            <w:noProof/>
            <w:webHidden/>
          </w:rPr>
          <w:t>47</w:t>
        </w:r>
        <w:r>
          <w:rPr>
            <w:noProof/>
            <w:webHidden/>
          </w:rPr>
          <w:fldChar w:fldCharType="end"/>
        </w:r>
      </w:hyperlink>
    </w:p>
    <w:p w14:paraId="7DD013FE" w14:textId="29B43065"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1" w:history="1">
        <w:r w:rsidRPr="00DC6712">
          <w:rPr>
            <w:rStyle w:val="Hiperhivatkozs"/>
            <w:noProof/>
          </w:rPr>
          <w:t>4.4.1.3 Kliens alkalmazás felépítése</w:t>
        </w:r>
        <w:r>
          <w:rPr>
            <w:noProof/>
            <w:webHidden/>
          </w:rPr>
          <w:tab/>
        </w:r>
        <w:r>
          <w:rPr>
            <w:noProof/>
            <w:webHidden/>
          </w:rPr>
          <w:fldChar w:fldCharType="begin"/>
        </w:r>
        <w:r>
          <w:rPr>
            <w:noProof/>
            <w:webHidden/>
          </w:rPr>
          <w:instrText xml:space="preserve"> PAGEREF _Toc26447421 \h </w:instrText>
        </w:r>
        <w:r>
          <w:rPr>
            <w:noProof/>
            <w:webHidden/>
          </w:rPr>
        </w:r>
        <w:r>
          <w:rPr>
            <w:noProof/>
            <w:webHidden/>
          </w:rPr>
          <w:fldChar w:fldCharType="separate"/>
        </w:r>
        <w:r>
          <w:rPr>
            <w:noProof/>
            <w:webHidden/>
          </w:rPr>
          <w:t>48</w:t>
        </w:r>
        <w:r>
          <w:rPr>
            <w:noProof/>
            <w:webHidden/>
          </w:rPr>
          <w:fldChar w:fldCharType="end"/>
        </w:r>
      </w:hyperlink>
    </w:p>
    <w:p w14:paraId="329BEE30" w14:textId="47014A5C" w:rsidR="00FB63CE" w:rsidRDefault="00FB63CE">
      <w:pPr>
        <w:pStyle w:val="TJ3"/>
        <w:tabs>
          <w:tab w:val="right" w:leader="dot" w:pos="8494"/>
        </w:tabs>
        <w:rPr>
          <w:rFonts w:asciiTheme="minorHAnsi" w:eastAsiaTheme="minorEastAsia" w:hAnsiTheme="minorHAnsi" w:cstheme="minorBidi"/>
          <w:noProof/>
          <w:sz w:val="22"/>
          <w:szCs w:val="22"/>
          <w:lang w:eastAsia="hu-HU"/>
        </w:rPr>
      </w:pPr>
      <w:hyperlink w:anchor="_Toc26447422" w:history="1">
        <w:r w:rsidRPr="00DC6712">
          <w:rPr>
            <w:rStyle w:val="Hiperhivatkozs"/>
            <w:noProof/>
          </w:rPr>
          <w:t>4.4.2 Működés</w:t>
        </w:r>
        <w:r>
          <w:rPr>
            <w:noProof/>
            <w:webHidden/>
          </w:rPr>
          <w:tab/>
        </w:r>
        <w:r>
          <w:rPr>
            <w:noProof/>
            <w:webHidden/>
          </w:rPr>
          <w:fldChar w:fldCharType="begin"/>
        </w:r>
        <w:r>
          <w:rPr>
            <w:noProof/>
            <w:webHidden/>
          </w:rPr>
          <w:instrText xml:space="preserve"> PAGEREF _Toc26447422 \h </w:instrText>
        </w:r>
        <w:r>
          <w:rPr>
            <w:noProof/>
            <w:webHidden/>
          </w:rPr>
        </w:r>
        <w:r>
          <w:rPr>
            <w:noProof/>
            <w:webHidden/>
          </w:rPr>
          <w:fldChar w:fldCharType="separate"/>
        </w:r>
        <w:r>
          <w:rPr>
            <w:noProof/>
            <w:webHidden/>
          </w:rPr>
          <w:t>50</w:t>
        </w:r>
        <w:r>
          <w:rPr>
            <w:noProof/>
            <w:webHidden/>
          </w:rPr>
          <w:fldChar w:fldCharType="end"/>
        </w:r>
      </w:hyperlink>
    </w:p>
    <w:p w14:paraId="230D651B" w14:textId="43FEA249"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3" w:history="1">
        <w:r w:rsidRPr="00DC6712">
          <w:rPr>
            <w:rStyle w:val="Hiperhivatkozs"/>
            <w:noProof/>
            <w:lang w:eastAsia="hu-HU"/>
          </w:rPr>
          <w:t xml:space="preserve">4.4.2.1 AppComponent </w:t>
        </w:r>
        <w:r w:rsidRPr="00DC6712">
          <w:rPr>
            <w:rStyle w:val="Hiperhivatkozs"/>
            <w:noProof/>
          </w:rPr>
          <w:t>(</w:t>
        </w:r>
        <w:r w:rsidRPr="00DC6712">
          <w:rPr>
            <w:rStyle w:val="Hiperhivatkozs"/>
            <w:rFonts w:ascii="Consolas" w:hAnsi="Consolas"/>
            <w:noProof/>
          </w:rPr>
          <w:t>app-</w:t>
        </w:r>
        <w:r w:rsidRPr="00DC6712">
          <w:rPr>
            <w:rStyle w:val="Hiperhivatkozs"/>
            <w:rFonts w:ascii="Consolas" w:hAnsi="Consolas"/>
            <w:noProof/>
            <w:lang w:eastAsia="hu-HU"/>
          </w:rPr>
          <w:t>root</w:t>
        </w:r>
        <w:r w:rsidRPr="00DC6712">
          <w:rPr>
            <w:rStyle w:val="Hiperhivatkozs"/>
            <w:noProof/>
          </w:rPr>
          <w:t>)</w:t>
        </w:r>
        <w:r>
          <w:rPr>
            <w:noProof/>
            <w:webHidden/>
          </w:rPr>
          <w:tab/>
        </w:r>
        <w:r>
          <w:rPr>
            <w:noProof/>
            <w:webHidden/>
          </w:rPr>
          <w:fldChar w:fldCharType="begin"/>
        </w:r>
        <w:r>
          <w:rPr>
            <w:noProof/>
            <w:webHidden/>
          </w:rPr>
          <w:instrText xml:space="preserve"> PAGEREF _Toc26447423 \h </w:instrText>
        </w:r>
        <w:r>
          <w:rPr>
            <w:noProof/>
            <w:webHidden/>
          </w:rPr>
        </w:r>
        <w:r>
          <w:rPr>
            <w:noProof/>
            <w:webHidden/>
          </w:rPr>
          <w:fldChar w:fldCharType="separate"/>
        </w:r>
        <w:r>
          <w:rPr>
            <w:noProof/>
            <w:webHidden/>
          </w:rPr>
          <w:t>51</w:t>
        </w:r>
        <w:r>
          <w:rPr>
            <w:noProof/>
            <w:webHidden/>
          </w:rPr>
          <w:fldChar w:fldCharType="end"/>
        </w:r>
      </w:hyperlink>
    </w:p>
    <w:p w14:paraId="53EC8317" w14:textId="1645457B"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4" w:history="1">
        <w:r w:rsidRPr="00DC6712">
          <w:rPr>
            <w:rStyle w:val="Hiperhivatkozs"/>
            <w:noProof/>
          </w:rPr>
          <w:t>4.4.2.2</w:t>
        </w:r>
        <w:r w:rsidRPr="00DC6712">
          <w:rPr>
            <w:rStyle w:val="Hiperhivatkozs"/>
            <w:noProof/>
            <w:lang w:eastAsia="hu-HU"/>
          </w:rPr>
          <w:t xml:space="preserve"> NavMenuComponent </w:t>
        </w:r>
        <w:r w:rsidRPr="00DC6712">
          <w:rPr>
            <w:rStyle w:val="Hiperhivatkozs"/>
            <w:noProof/>
          </w:rPr>
          <w:t>(</w:t>
        </w:r>
        <w:r w:rsidRPr="00DC6712">
          <w:rPr>
            <w:rStyle w:val="Hiperhivatkozs"/>
            <w:rFonts w:ascii="Consolas" w:hAnsi="Consolas"/>
            <w:noProof/>
          </w:rPr>
          <w:t>app-nav-menu</w:t>
        </w:r>
        <w:r w:rsidRPr="00DC6712">
          <w:rPr>
            <w:rStyle w:val="Hiperhivatkozs"/>
            <w:noProof/>
          </w:rPr>
          <w:t>)</w:t>
        </w:r>
        <w:r>
          <w:rPr>
            <w:noProof/>
            <w:webHidden/>
          </w:rPr>
          <w:tab/>
        </w:r>
        <w:r>
          <w:rPr>
            <w:noProof/>
            <w:webHidden/>
          </w:rPr>
          <w:fldChar w:fldCharType="begin"/>
        </w:r>
        <w:r>
          <w:rPr>
            <w:noProof/>
            <w:webHidden/>
          </w:rPr>
          <w:instrText xml:space="preserve"> PAGEREF _Toc26447424 \h </w:instrText>
        </w:r>
        <w:r>
          <w:rPr>
            <w:noProof/>
            <w:webHidden/>
          </w:rPr>
        </w:r>
        <w:r>
          <w:rPr>
            <w:noProof/>
            <w:webHidden/>
          </w:rPr>
          <w:fldChar w:fldCharType="separate"/>
        </w:r>
        <w:r>
          <w:rPr>
            <w:noProof/>
            <w:webHidden/>
          </w:rPr>
          <w:t>51</w:t>
        </w:r>
        <w:r>
          <w:rPr>
            <w:noProof/>
            <w:webHidden/>
          </w:rPr>
          <w:fldChar w:fldCharType="end"/>
        </w:r>
      </w:hyperlink>
    </w:p>
    <w:p w14:paraId="336DF1BB" w14:textId="08913531"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5" w:history="1">
        <w:r w:rsidRPr="00DC6712">
          <w:rPr>
            <w:rStyle w:val="Hiperhivatkozs"/>
            <w:noProof/>
          </w:rPr>
          <w:t>4.4.2.3</w:t>
        </w:r>
        <w:r w:rsidRPr="00DC6712">
          <w:rPr>
            <w:rStyle w:val="Hiperhivatkozs"/>
            <w:noProof/>
            <w:lang w:eastAsia="hu-HU"/>
          </w:rPr>
          <w:t xml:space="preserve"> LoaderComponent </w:t>
        </w:r>
        <w:r w:rsidRPr="00DC6712">
          <w:rPr>
            <w:rStyle w:val="Hiperhivatkozs"/>
            <w:noProof/>
          </w:rPr>
          <w:t>(</w:t>
        </w:r>
        <w:r w:rsidRPr="00DC6712">
          <w:rPr>
            <w:rStyle w:val="Hiperhivatkozs"/>
            <w:rFonts w:ascii="Consolas" w:hAnsi="Consolas"/>
            <w:noProof/>
          </w:rPr>
          <w:t>app-loader</w:t>
        </w:r>
        <w:r w:rsidRPr="00DC6712">
          <w:rPr>
            <w:rStyle w:val="Hiperhivatkozs"/>
            <w:noProof/>
          </w:rPr>
          <w:t>)</w:t>
        </w:r>
        <w:r>
          <w:rPr>
            <w:noProof/>
            <w:webHidden/>
          </w:rPr>
          <w:tab/>
        </w:r>
        <w:r>
          <w:rPr>
            <w:noProof/>
            <w:webHidden/>
          </w:rPr>
          <w:fldChar w:fldCharType="begin"/>
        </w:r>
        <w:r>
          <w:rPr>
            <w:noProof/>
            <w:webHidden/>
          </w:rPr>
          <w:instrText xml:space="preserve"> PAGEREF _Toc26447425 \h </w:instrText>
        </w:r>
        <w:r>
          <w:rPr>
            <w:noProof/>
            <w:webHidden/>
          </w:rPr>
        </w:r>
        <w:r>
          <w:rPr>
            <w:noProof/>
            <w:webHidden/>
          </w:rPr>
          <w:fldChar w:fldCharType="separate"/>
        </w:r>
        <w:r>
          <w:rPr>
            <w:noProof/>
            <w:webHidden/>
          </w:rPr>
          <w:t>51</w:t>
        </w:r>
        <w:r>
          <w:rPr>
            <w:noProof/>
            <w:webHidden/>
          </w:rPr>
          <w:fldChar w:fldCharType="end"/>
        </w:r>
      </w:hyperlink>
    </w:p>
    <w:p w14:paraId="1BDF6DC0" w14:textId="11C519B3"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6" w:history="1">
        <w:r w:rsidRPr="00DC6712">
          <w:rPr>
            <w:rStyle w:val="Hiperhivatkozs"/>
            <w:noProof/>
            <w:lang w:eastAsia="hu-HU"/>
          </w:rPr>
          <w:t>4.4.2.4 HomeComponent (</w:t>
        </w:r>
        <w:r w:rsidRPr="00DC6712">
          <w:rPr>
            <w:rStyle w:val="Hiperhivatkozs"/>
            <w:rFonts w:ascii="Consolas" w:hAnsi="Consolas"/>
            <w:noProof/>
            <w:lang w:eastAsia="hu-HU"/>
          </w:rPr>
          <w:t>app-home</w:t>
        </w:r>
        <w:r w:rsidRPr="00DC6712">
          <w:rPr>
            <w:rStyle w:val="Hiperhivatkozs"/>
            <w:noProof/>
            <w:lang w:eastAsia="hu-HU"/>
          </w:rPr>
          <w:t>)</w:t>
        </w:r>
        <w:r>
          <w:rPr>
            <w:noProof/>
            <w:webHidden/>
          </w:rPr>
          <w:tab/>
        </w:r>
        <w:r>
          <w:rPr>
            <w:noProof/>
            <w:webHidden/>
          </w:rPr>
          <w:fldChar w:fldCharType="begin"/>
        </w:r>
        <w:r>
          <w:rPr>
            <w:noProof/>
            <w:webHidden/>
          </w:rPr>
          <w:instrText xml:space="preserve"> PAGEREF _Toc26447426 \h </w:instrText>
        </w:r>
        <w:r>
          <w:rPr>
            <w:noProof/>
            <w:webHidden/>
          </w:rPr>
        </w:r>
        <w:r>
          <w:rPr>
            <w:noProof/>
            <w:webHidden/>
          </w:rPr>
          <w:fldChar w:fldCharType="separate"/>
        </w:r>
        <w:r>
          <w:rPr>
            <w:noProof/>
            <w:webHidden/>
          </w:rPr>
          <w:t>51</w:t>
        </w:r>
        <w:r>
          <w:rPr>
            <w:noProof/>
            <w:webHidden/>
          </w:rPr>
          <w:fldChar w:fldCharType="end"/>
        </w:r>
      </w:hyperlink>
    </w:p>
    <w:p w14:paraId="658217EB" w14:textId="5AB82250"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7" w:history="1">
        <w:r w:rsidRPr="00DC6712">
          <w:rPr>
            <w:rStyle w:val="Hiperhivatkozs"/>
            <w:noProof/>
          </w:rPr>
          <w:t>4.4.2.5 ServiceListPageComponent (</w:t>
        </w:r>
        <w:r w:rsidRPr="00DC6712">
          <w:rPr>
            <w:rStyle w:val="Hiperhivatkozs"/>
            <w:rFonts w:ascii="Consolas" w:hAnsi="Consolas"/>
            <w:noProof/>
          </w:rPr>
          <w:t>app-service-list-page</w:t>
        </w:r>
        <w:r w:rsidRPr="00DC6712">
          <w:rPr>
            <w:rStyle w:val="Hiperhivatkozs"/>
            <w:noProof/>
          </w:rPr>
          <w:t>)</w:t>
        </w:r>
        <w:r>
          <w:rPr>
            <w:noProof/>
            <w:webHidden/>
          </w:rPr>
          <w:tab/>
        </w:r>
        <w:r>
          <w:rPr>
            <w:noProof/>
            <w:webHidden/>
          </w:rPr>
          <w:fldChar w:fldCharType="begin"/>
        </w:r>
        <w:r>
          <w:rPr>
            <w:noProof/>
            <w:webHidden/>
          </w:rPr>
          <w:instrText xml:space="preserve"> PAGEREF _Toc26447427 \h </w:instrText>
        </w:r>
        <w:r>
          <w:rPr>
            <w:noProof/>
            <w:webHidden/>
          </w:rPr>
        </w:r>
        <w:r>
          <w:rPr>
            <w:noProof/>
            <w:webHidden/>
          </w:rPr>
          <w:fldChar w:fldCharType="separate"/>
        </w:r>
        <w:r>
          <w:rPr>
            <w:noProof/>
            <w:webHidden/>
          </w:rPr>
          <w:t>53</w:t>
        </w:r>
        <w:r>
          <w:rPr>
            <w:noProof/>
            <w:webHidden/>
          </w:rPr>
          <w:fldChar w:fldCharType="end"/>
        </w:r>
      </w:hyperlink>
    </w:p>
    <w:p w14:paraId="4ADC82EA" w14:textId="2B873086"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8" w:history="1">
        <w:r w:rsidRPr="00DC6712">
          <w:rPr>
            <w:rStyle w:val="Hiperhivatkozs"/>
            <w:noProof/>
          </w:rPr>
          <w:t>4.4.2.6 EventListPageComponent (</w:t>
        </w:r>
        <w:r w:rsidRPr="00DC6712">
          <w:rPr>
            <w:rStyle w:val="Hiperhivatkozs"/>
            <w:rFonts w:ascii="Consolas" w:hAnsi="Consolas"/>
            <w:noProof/>
          </w:rPr>
          <w:t>app-event-list-page</w:t>
        </w:r>
        <w:r w:rsidRPr="00DC6712">
          <w:rPr>
            <w:rStyle w:val="Hiperhivatkozs"/>
            <w:noProof/>
          </w:rPr>
          <w:t>)</w:t>
        </w:r>
        <w:r>
          <w:rPr>
            <w:noProof/>
            <w:webHidden/>
          </w:rPr>
          <w:tab/>
        </w:r>
        <w:r>
          <w:rPr>
            <w:noProof/>
            <w:webHidden/>
          </w:rPr>
          <w:fldChar w:fldCharType="begin"/>
        </w:r>
        <w:r>
          <w:rPr>
            <w:noProof/>
            <w:webHidden/>
          </w:rPr>
          <w:instrText xml:space="preserve"> PAGEREF _Toc26447428 \h </w:instrText>
        </w:r>
        <w:r>
          <w:rPr>
            <w:noProof/>
            <w:webHidden/>
          </w:rPr>
        </w:r>
        <w:r>
          <w:rPr>
            <w:noProof/>
            <w:webHidden/>
          </w:rPr>
          <w:fldChar w:fldCharType="separate"/>
        </w:r>
        <w:r>
          <w:rPr>
            <w:noProof/>
            <w:webHidden/>
          </w:rPr>
          <w:t>55</w:t>
        </w:r>
        <w:r>
          <w:rPr>
            <w:noProof/>
            <w:webHidden/>
          </w:rPr>
          <w:fldChar w:fldCharType="end"/>
        </w:r>
      </w:hyperlink>
    </w:p>
    <w:p w14:paraId="08971E1B" w14:textId="46DEEC47"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29" w:history="1">
        <w:r w:rsidRPr="00DC6712">
          <w:rPr>
            <w:rStyle w:val="Hiperhivatkozs"/>
            <w:noProof/>
          </w:rPr>
          <w:t>4.4.2.7 EventPageComponent (</w:t>
        </w:r>
        <w:r w:rsidRPr="00DC6712">
          <w:rPr>
            <w:rStyle w:val="Hiperhivatkozs"/>
            <w:rFonts w:ascii="Consolas" w:hAnsi="Consolas"/>
            <w:noProof/>
          </w:rPr>
          <w:t>app-event</w:t>
        </w:r>
        <w:r w:rsidRPr="00DC6712">
          <w:rPr>
            <w:rStyle w:val="Hiperhivatkozs"/>
            <w:noProof/>
          </w:rPr>
          <w:t>)</w:t>
        </w:r>
        <w:r>
          <w:rPr>
            <w:noProof/>
            <w:webHidden/>
          </w:rPr>
          <w:tab/>
        </w:r>
        <w:r>
          <w:rPr>
            <w:noProof/>
            <w:webHidden/>
          </w:rPr>
          <w:fldChar w:fldCharType="begin"/>
        </w:r>
        <w:r>
          <w:rPr>
            <w:noProof/>
            <w:webHidden/>
          </w:rPr>
          <w:instrText xml:space="preserve"> PAGEREF _Toc26447429 \h </w:instrText>
        </w:r>
        <w:r>
          <w:rPr>
            <w:noProof/>
            <w:webHidden/>
          </w:rPr>
        </w:r>
        <w:r>
          <w:rPr>
            <w:noProof/>
            <w:webHidden/>
          </w:rPr>
          <w:fldChar w:fldCharType="separate"/>
        </w:r>
        <w:r>
          <w:rPr>
            <w:noProof/>
            <w:webHidden/>
          </w:rPr>
          <w:t>56</w:t>
        </w:r>
        <w:r>
          <w:rPr>
            <w:noProof/>
            <w:webHidden/>
          </w:rPr>
          <w:fldChar w:fldCharType="end"/>
        </w:r>
      </w:hyperlink>
    </w:p>
    <w:p w14:paraId="286AB625" w14:textId="0D34EFDC"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30" w:history="1">
        <w:r w:rsidRPr="00DC6712">
          <w:rPr>
            <w:rStyle w:val="Hiperhivatkozs"/>
            <w:noProof/>
          </w:rPr>
          <w:t>4.4.2.8 EventScheduleComponent (</w:t>
        </w:r>
        <w:r w:rsidRPr="00DC6712">
          <w:rPr>
            <w:rStyle w:val="Hiperhivatkozs"/>
            <w:rFonts w:ascii="Consolas" w:hAnsi="Consolas"/>
            <w:noProof/>
          </w:rPr>
          <w:t>app-event-schedule</w:t>
        </w:r>
        <w:r w:rsidRPr="00DC6712">
          <w:rPr>
            <w:rStyle w:val="Hiperhivatkozs"/>
            <w:noProof/>
          </w:rPr>
          <w:t>)</w:t>
        </w:r>
        <w:r>
          <w:rPr>
            <w:noProof/>
            <w:webHidden/>
          </w:rPr>
          <w:tab/>
        </w:r>
        <w:r>
          <w:rPr>
            <w:noProof/>
            <w:webHidden/>
          </w:rPr>
          <w:fldChar w:fldCharType="begin"/>
        </w:r>
        <w:r>
          <w:rPr>
            <w:noProof/>
            <w:webHidden/>
          </w:rPr>
          <w:instrText xml:space="preserve"> PAGEREF _Toc26447430 \h </w:instrText>
        </w:r>
        <w:r>
          <w:rPr>
            <w:noProof/>
            <w:webHidden/>
          </w:rPr>
        </w:r>
        <w:r>
          <w:rPr>
            <w:noProof/>
            <w:webHidden/>
          </w:rPr>
          <w:fldChar w:fldCharType="separate"/>
        </w:r>
        <w:r>
          <w:rPr>
            <w:noProof/>
            <w:webHidden/>
          </w:rPr>
          <w:t>57</w:t>
        </w:r>
        <w:r>
          <w:rPr>
            <w:noProof/>
            <w:webHidden/>
          </w:rPr>
          <w:fldChar w:fldCharType="end"/>
        </w:r>
      </w:hyperlink>
    </w:p>
    <w:p w14:paraId="20DA7618" w14:textId="4C7782BC" w:rsidR="00FB63CE" w:rsidRDefault="00FB63CE">
      <w:pPr>
        <w:pStyle w:val="TJ4"/>
        <w:tabs>
          <w:tab w:val="right" w:leader="dot" w:pos="8494"/>
        </w:tabs>
        <w:rPr>
          <w:rFonts w:asciiTheme="minorHAnsi" w:eastAsiaTheme="minorEastAsia" w:hAnsiTheme="minorHAnsi" w:cstheme="minorBidi"/>
          <w:noProof/>
          <w:sz w:val="22"/>
          <w:szCs w:val="22"/>
          <w:lang w:eastAsia="hu-HU"/>
        </w:rPr>
      </w:pPr>
      <w:hyperlink w:anchor="_Toc26447431" w:history="1">
        <w:r w:rsidRPr="00DC6712">
          <w:rPr>
            <w:rStyle w:val="Hiperhivatkozs"/>
            <w:noProof/>
          </w:rPr>
          <w:t>4.4.2.9 BookingComponent (</w:t>
        </w:r>
        <w:r w:rsidRPr="00DC6712">
          <w:rPr>
            <w:rStyle w:val="Hiperhivatkozs"/>
            <w:rFonts w:ascii="Consolas" w:hAnsi="Consolas"/>
            <w:noProof/>
          </w:rPr>
          <w:t>app-booking</w:t>
        </w:r>
        <w:r w:rsidRPr="00DC6712">
          <w:rPr>
            <w:rStyle w:val="Hiperhivatkozs"/>
            <w:noProof/>
          </w:rPr>
          <w:t>)</w:t>
        </w:r>
        <w:r>
          <w:rPr>
            <w:noProof/>
            <w:webHidden/>
          </w:rPr>
          <w:tab/>
        </w:r>
        <w:r>
          <w:rPr>
            <w:noProof/>
            <w:webHidden/>
          </w:rPr>
          <w:fldChar w:fldCharType="begin"/>
        </w:r>
        <w:r>
          <w:rPr>
            <w:noProof/>
            <w:webHidden/>
          </w:rPr>
          <w:instrText xml:space="preserve"> PAGEREF _Toc26447431 \h </w:instrText>
        </w:r>
        <w:r>
          <w:rPr>
            <w:noProof/>
            <w:webHidden/>
          </w:rPr>
        </w:r>
        <w:r>
          <w:rPr>
            <w:noProof/>
            <w:webHidden/>
          </w:rPr>
          <w:fldChar w:fldCharType="separate"/>
        </w:r>
        <w:r>
          <w:rPr>
            <w:noProof/>
            <w:webHidden/>
          </w:rPr>
          <w:t>61</w:t>
        </w:r>
        <w:r>
          <w:rPr>
            <w:noProof/>
            <w:webHidden/>
          </w:rPr>
          <w:fldChar w:fldCharType="end"/>
        </w:r>
      </w:hyperlink>
    </w:p>
    <w:p w14:paraId="77F14996" w14:textId="1BCC9B24"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32" w:history="1">
        <w:r w:rsidRPr="00DC6712">
          <w:rPr>
            <w:rStyle w:val="Hiperhivatkozs"/>
            <w:noProof/>
          </w:rPr>
          <w:t>4.5 Tesztelés</w:t>
        </w:r>
        <w:r>
          <w:rPr>
            <w:noProof/>
            <w:webHidden/>
          </w:rPr>
          <w:tab/>
        </w:r>
        <w:r>
          <w:rPr>
            <w:noProof/>
            <w:webHidden/>
          </w:rPr>
          <w:fldChar w:fldCharType="begin"/>
        </w:r>
        <w:r>
          <w:rPr>
            <w:noProof/>
            <w:webHidden/>
          </w:rPr>
          <w:instrText xml:space="preserve"> PAGEREF _Toc26447432 \h </w:instrText>
        </w:r>
        <w:r>
          <w:rPr>
            <w:noProof/>
            <w:webHidden/>
          </w:rPr>
        </w:r>
        <w:r>
          <w:rPr>
            <w:noProof/>
            <w:webHidden/>
          </w:rPr>
          <w:fldChar w:fldCharType="separate"/>
        </w:r>
        <w:r>
          <w:rPr>
            <w:noProof/>
            <w:webHidden/>
          </w:rPr>
          <w:t>62</w:t>
        </w:r>
        <w:r>
          <w:rPr>
            <w:noProof/>
            <w:webHidden/>
          </w:rPr>
          <w:fldChar w:fldCharType="end"/>
        </w:r>
      </w:hyperlink>
    </w:p>
    <w:p w14:paraId="7EA0FBA5" w14:textId="4753694E" w:rsidR="00FB63CE" w:rsidRDefault="00FB63CE">
      <w:pPr>
        <w:pStyle w:val="TJ1"/>
        <w:rPr>
          <w:rFonts w:asciiTheme="minorHAnsi" w:eastAsiaTheme="minorEastAsia" w:hAnsiTheme="minorHAnsi" w:cstheme="minorBidi"/>
          <w:b w:val="0"/>
          <w:noProof/>
          <w:sz w:val="22"/>
          <w:szCs w:val="22"/>
          <w:lang w:eastAsia="hu-HU"/>
        </w:rPr>
      </w:pPr>
      <w:hyperlink w:anchor="_Toc26447433" w:history="1">
        <w:r w:rsidRPr="00DC6712">
          <w:rPr>
            <w:rStyle w:val="Hiperhivatkozs"/>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sz w:val="22"/>
            <w:szCs w:val="22"/>
            <w:lang w:eastAsia="hu-HU"/>
          </w:rPr>
          <w:tab/>
        </w:r>
        <w:r w:rsidRPr="00DC6712">
          <w:rPr>
            <w:rStyle w:val="Hiperhivatkozs"/>
            <w:noProof/>
          </w:rPr>
          <w:t>Összefoglalás</w:t>
        </w:r>
        <w:r>
          <w:rPr>
            <w:noProof/>
            <w:webHidden/>
          </w:rPr>
          <w:tab/>
        </w:r>
        <w:r>
          <w:rPr>
            <w:noProof/>
            <w:webHidden/>
          </w:rPr>
          <w:fldChar w:fldCharType="begin"/>
        </w:r>
        <w:r>
          <w:rPr>
            <w:noProof/>
            <w:webHidden/>
          </w:rPr>
          <w:instrText xml:space="preserve"> PAGEREF _Toc26447433 \h </w:instrText>
        </w:r>
        <w:r>
          <w:rPr>
            <w:noProof/>
            <w:webHidden/>
          </w:rPr>
        </w:r>
        <w:r>
          <w:rPr>
            <w:noProof/>
            <w:webHidden/>
          </w:rPr>
          <w:fldChar w:fldCharType="separate"/>
        </w:r>
        <w:r>
          <w:rPr>
            <w:noProof/>
            <w:webHidden/>
          </w:rPr>
          <w:t>65</w:t>
        </w:r>
        <w:r>
          <w:rPr>
            <w:noProof/>
            <w:webHidden/>
          </w:rPr>
          <w:fldChar w:fldCharType="end"/>
        </w:r>
      </w:hyperlink>
    </w:p>
    <w:p w14:paraId="00E2E866" w14:textId="1E7504BC"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34" w:history="1">
        <w:r w:rsidRPr="00DC6712">
          <w:rPr>
            <w:rStyle w:val="Hiperhivatkozs"/>
            <w:noProof/>
          </w:rPr>
          <w:t>5.1 Elvégzett munka</w:t>
        </w:r>
        <w:r>
          <w:rPr>
            <w:noProof/>
            <w:webHidden/>
          </w:rPr>
          <w:tab/>
        </w:r>
        <w:r>
          <w:rPr>
            <w:noProof/>
            <w:webHidden/>
          </w:rPr>
          <w:fldChar w:fldCharType="begin"/>
        </w:r>
        <w:r>
          <w:rPr>
            <w:noProof/>
            <w:webHidden/>
          </w:rPr>
          <w:instrText xml:space="preserve"> PAGEREF _Toc26447434 \h </w:instrText>
        </w:r>
        <w:r>
          <w:rPr>
            <w:noProof/>
            <w:webHidden/>
          </w:rPr>
        </w:r>
        <w:r>
          <w:rPr>
            <w:noProof/>
            <w:webHidden/>
          </w:rPr>
          <w:fldChar w:fldCharType="separate"/>
        </w:r>
        <w:r>
          <w:rPr>
            <w:noProof/>
            <w:webHidden/>
          </w:rPr>
          <w:t>65</w:t>
        </w:r>
        <w:r>
          <w:rPr>
            <w:noProof/>
            <w:webHidden/>
          </w:rPr>
          <w:fldChar w:fldCharType="end"/>
        </w:r>
      </w:hyperlink>
    </w:p>
    <w:p w14:paraId="1BFA437C" w14:textId="3D7BE0B3"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35" w:history="1">
        <w:r w:rsidRPr="00DC6712">
          <w:rPr>
            <w:rStyle w:val="Hiperhivatkozs"/>
            <w:noProof/>
          </w:rPr>
          <w:t>5.2 Munkám értékelése, tapasztalatok</w:t>
        </w:r>
        <w:r>
          <w:rPr>
            <w:noProof/>
            <w:webHidden/>
          </w:rPr>
          <w:tab/>
        </w:r>
        <w:r>
          <w:rPr>
            <w:noProof/>
            <w:webHidden/>
          </w:rPr>
          <w:fldChar w:fldCharType="begin"/>
        </w:r>
        <w:r>
          <w:rPr>
            <w:noProof/>
            <w:webHidden/>
          </w:rPr>
          <w:instrText xml:space="preserve"> PAGEREF _Toc26447435 \h </w:instrText>
        </w:r>
        <w:r>
          <w:rPr>
            <w:noProof/>
            <w:webHidden/>
          </w:rPr>
        </w:r>
        <w:r>
          <w:rPr>
            <w:noProof/>
            <w:webHidden/>
          </w:rPr>
          <w:fldChar w:fldCharType="separate"/>
        </w:r>
        <w:r>
          <w:rPr>
            <w:noProof/>
            <w:webHidden/>
          </w:rPr>
          <w:t>65</w:t>
        </w:r>
        <w:r>
          <w:rPr>
            <w:noProof/>
            <w:webHidden/>
          </w:rPr>
          <w:fldChar w:fldCharType="end"/>
        </w:r>
      </w:hyperlink>
    </w:p>
    <w:p w14:paraId="6AFBA8E3" w14:textId="6315F891" w:rsidR="00FB63CE" w:rsidRDefault="00FB63CE">
      <w:pPr>
        <w:pStyle w:val="TJ2"/>
        <w:tabs>
          <w:tab w:val="right" w:leader="dot" w:pos="8494"/>
        </w:tabs>
        <w:rPr>
          <w:rFonts w:asciiTheme="minorHAnsi" w:eastAsiaTheme="minorEastAsia" w:hAnsiTheme="minorHAnsi" w:cstheme="minorBidi"/>
          <w:noProof/>
          <w:sz w:val="22"/>
          <w:szCs w:val="22"/>
          <w:lang w:eastAsia="hu-HU"/>
        </w:rPr>
      </w:pPr>
      <w:hyperlink w:anchor="_Toc26447436" w:history="1">
        <w:r w:rsidRPr="00DC6712">
          <w:rPr>
            <w:rStyle w:val="Hiperhivatkozs"/>
            <w:noProof/>
          </w:rPr>
          <w:t>5.3 Továbbfejlesztési lehetőségek</w:t>
        </w:r>
        <w:r>
          <w:rPr>
            <w:noProof/>
            <w:webHidden/>
          </w:rPr>
          <w:tab/>
        </w:r>
        <w:r>
          <w:rPr>
            <w:noProof/>
            <w:webHidden/>
          </w:rPr>
          <w:fldChar w:fldCharType="begin"/>
        </w:r>
        <w:r>
          <w:rPr>
            <w:noProof/>
            <w:webHidden/>
          </w:rPr>
          <w:instrText xml:space="preserve"> PAGEREF _Toc26447436 \h </w:instrText>
        </w:r>
        <w:r>
          <w:rPr>
            <w:noProof/>
            <w:webHidden/>
          </w:rPr>
        </w:r>
        <w:r>
          <w:rPr>
            <w:noProof/>
            <w:webHidden/>
          </w:rPr>
          <w:fldChar w:fldCharType="separate"/>
        </w:r>
        <w:r>
          <w:rPr>
            <w:noProof/>
            <w:webHidden/>
          </w:rPr>
          <w:t>66</w:t>
        </w:r>
        <w:r>
          <w:rPr>
            <w:noProof/>
            <w:webHidden/>
          </w:rPr>
          <w:fldChar w:fldCharType="end"/>
        </w:r>
      </w:hyperlink>
    </w:p>
    <w:p w14:paraId="538B04B0" w14:textId="793043B2" w:rsidR="00FB63CE" w:rsidRDefault="00FB63CE">
      <w:pPr>
        <w:pStyle w:val="TJ1"/>
        <w:rPr>
          <w:rFonts w:asciiTheme="minorHAnsi" w:eastAsiaTheme="minorEastAsia" w:hAnsiTheme="minorHAnsi" w:cstheme="minorBidi"/>
          <w:b w:val="0"/>
          <w:noProof/>
          <w:sz w:val="22"/>
          <w:szCs w:val="22"/>
          <w:lang w:eastAsia="hu-HU"/>
        </w:rPr>
      </w:pPr>
      <w:hyperlink w:anchor="_Toc26447437" w:history="1">
        <w:r w:rsidRPr="00DC6712">
          <w:rPr>
            <w:rStyle w:val="Hiperhivatkozs"/>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sz w:val="22"/>
            <w:szCs w:val="22"/>
            <w:lang w:eastAsia="hu-HU"/>
          </w:rPr>
          <w:tab/>
        </w:r>
        <w:r w:rsidRPr="00DC6712">
          <w:rPr>
            <w:rStyle w:val="Hiperhivatkozs"/>
            <w:noProof/>
          </w:rPr>
          <w:t>Hivatkozások</w:t>
        </w:r>
        <w:r>
          <w:rPr>
            <w:noProof/>
            <w:webHidden/>
          </w:rPr>
          <w:tab/>
        </w:r>
        <w:r>
          <w:rPr>
            <w:noProof/>
            <w:webHidden/>
          </w:rPr>
          <w:fldChar w:fldCharType="begin"/>
        </w:r>
        <w:r>
          <w:rPr>
            <w:noProof/>
            <w:webHidden/>
          </w:rPr>
          <w:instrText xml:space="preserve"> PAGEREF _Toc26447437 \h </w:instrText>
        </w:r>
        <w:r>
          <w:rPr>
            <w:noProof/>
            <w:webHidden/>
          </w:rPr>
        </w:r>
        <w:r>
          <w:rPr>
            <w:noProof/>
            <w:webHidden/>
          </w:rPr>
          <w:fldChar w:fldCharType="separate"/>
        </w:r>
        <w:r>
          <w:rPr>
            <w:noProof/>
            <w:webHidden/>
          </w:rPr>
          <w:t>67</w:t>
        </w:r>
        <w:r>
          <w:rPr>
            <w:noProof/>
            <w:webHidden/>
          </w:rPr>
          <w:fldChar w:fldCharType="end"/>
        </w:r>
      </w:hyperlink>
    </w:p>
    <w:p w14:paraId="6B3D7B8E" w14:textId="0EDDC131" w:rsidR="00730B3C" w:rsidRDefault="00864892">
      <w:r>
        <w:rPr>
          <w:b/>
        </w:rPr>
        <w:fldChar w:fldCharType="end"/>
      </w:r>
      <w:commentRangeStart w:id="0"/>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220FB548"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B63CE">
        <w:rPr>
          <w:noProof/>
        </w:rPr>
        <w:t>2019. 12. 05.</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233715A5" w:rsidR="0063585C" w:rsidRDefault="0063585C" w:rsidP="006E548A">
      <w:pPr>
        <w:pStyle w:val="Fejezetcimszmozsnlkl"/>
      </w:pPr>
      <w:bookmarkStart w:id="1" w:name="_Toc26447373"/>
      <w:r w:rsidRPr="00B50CAA">
        <w:lastRenderedPageBreak/>
        <w:t>Összefoglaló</w:t>
      </w:r>
      <w:bookmarkEnd w:id="1"/>
    </w:p>
    <w:p w14:paraId="1346159D" w14:textId="2D15C28C" w:rsidR="008F7915" w:rsidRPr="008F7915" w:rsidRDefault="00F653B5" w:rsidP="000E1497">
      <w:r>
        <w:rPr>
          <w:shd w:val="clear" w:color="auto" w:fill="FFFFFF" w:themeFill="background1"/>
        </w:rPr>
        <w:t xml:space="preserve">A </w:t>
      </w:r>
      <w:r w:rsidRPr="003F13D3">
        <w:rPr>
          <w:shd w:val="clear" w:color="auto" w:fill="FFFFFF" w:themeFill="background1"/>
        </w:rPr>
        <w:t xml:space="preserve">mai </w:t>
      </w:r>
      <w:r>
        <w:rPr>
          <w:shd w:val="clear" w:color="auto" w:fill="FFFFFF" w:themeFill="background1"/>
        </w:rPr>
        <w:t xml:space="preserve">felgyorsult </w:t>
      </w:r>
      <w:r w:rsidRPr="003F13D3">
        <w:rPr>
          <w:shd w:val="clear" w:color="auto" w:fill="FFFFFF" w:themeFill="background1"/>
        </w:rPr>
        <w:t xml:space="preserve">világban </w:t>
      </w:r>
      <w:r>
        <w:rPr>
          <w:shd w:val="clear" w:color="auto" w:fill="FFFFFF" w:themeFill="background1"/>
        </w:rPr>
        <w:t xml:space="preserve">igyekszünk mindennapjainkat tudatosan megszervezni, lehetőséget adni magunknak, hogy a modern társadalom nyújtotta szolgáltatások széles tárházát tudjuk kihasználni akár a gazdasági élet, akár a kultúra, vendéglátás vagy a szórakozás területén. A programokkal, feladatokkal teli napjaink megszervezésére jellemzően kevés időt tudunk szánni, de az </w:t>
      </w:r>
      <w:r w:rsidRPr="003F13D3">
        <w:rPr>
          <w:shd w:val="clear" w:color="auto" w:fill="FFFFFF" w:themeFill="background1"/>
        </w:rPr>
        <w:t xml:space="preserve">internet szinte mindig rendelkezésünkre áll, mely rengeteg időt </w:t>
      </w:r>
      <w:r>
        <w:rPr>
          <w:shd w:val="clear" w:color="auto" w:fill="FFFFFF" w:themeFill="background1"/>
        </w:rPr>
        <w:t>takaríthat</w:t>
      </w:r>
      <w:r w:rsidRPr="003F13D3">
        <w:rPr>
          <w:shd w:val="clear" w:color="auto" w:fill="FFFFFF" w:themeFill="background1"/>
        </w:rPr>
        <w:t xml:space="preserve"> meg nekünk</w:t>
      </w:r>
      <w:r>
        <w:rPr>
          <w:shd w:val="clear" w:color="auto" w:fill="FFFFFF" w:themeFill="background1"/>
        </w:rPr>
        <w:t xml:space="preserve">. </w:t>
      </w:r>
      <w:r w:rsidR="000E1497">
        <w:t xml:space="preserve">Ha egy eseményen részt szeretnénk venni, a foglalásokat nem szükséges telefonon leadni, illetve személyesen átvenni. Ezek kezelésére megoldást nyújthat egy alkalmazás, ami valós időben mutatja a felhasználóknak a foglalásokat. Erre egy célszerű megoldás egy reszponzív webes alkalmazás készítése, ami bármilyen </w:t>
      </w:r>
      <w:r w:rsidR="007B688A">
        <w:rPr>
          <w:shd w:val="clear" w:color="auto" w:fill="FFFFFF" w:themeFill="background1"/>
        </w:rPr>
        <w:t xml:space="preserve">online kapcsolatra alkalmas </w:t>
      </w:r>
      <w:r w:rsidR="000E1497">
        <w:t>eszközön képes futni, lehet az telefon, tablet vagy akár asztali számítógép.</w:t>
      </w:r>
    </w:p>
    <w:p w14:paraId="4CBE8A5C" w14:textId="0C06E0FF" w:rsidR="00401CBB" w:rsidRDefault="00401CBB" w:rsidP="005E70D9">
      <w:r>
        <w:t xml:space="preserve">A diplomatervem célja egy </w:t>
      </w:r>
      <w:r w:rsidR="000E1497">
        <w:t xml:space="preserve">ilyen </w:t>
      </w:r>
      <w:r>
        <w:t>foglalási rendszer megvalósítása volt. A következő célokat tűztem ki: az egyszerű felhasználók számára egy foglalási alkalmazás, amin böngészhetnek a szolgáltatások és az események között</w:t>
      </w:r>
      <w:r w:rsidR="001E5DE5">
        <w:t>, valós időben láthatják a többi felhasználó foglalását. Az ügyintézők számára egy olyan webalkalmazás, ami segíti az adminisztrációs tevékenységeiket.</w:t>
      </w:r>
    </w:p>
    <w:p w14:paraId="7467574A" w14:textId="22899904" w:rsidR="00D23BFC" w:rsidRDefault="00906A1D" w:rsidP="005E70D9">
      <w:r>
        <w:t>A dolgozatom két részből épül fel, az első része az általam felhasznált technológiákat, Angular, ASP.NET Core mutatja be, második pedig az általam készített rendszer felépítését részletezi.</w:t>
      </w:r>
      <w:r w:rsidR="00BA067C">
        <w:t xml:space="preserve"> Elsőként a három rétegű architektúrám komponenseit mutatom be. Mind az üzleti logikai-, az adatelérési- és a felhasználói felületi réteg külön fejezetben kerül bemutatásra</w:t>
      </w:r>
      <w:r w:rsidR="007D2BD0">
        <w:t>. Ezt követően az ügyintéző portál megvalósítását fejtem ki, a felépítésének és a működésének leírásával.</w:t>
      </w:r>
    </w:p>
    <w:p w14:paraId="101A30AE" w14:textId="78C4D017" w:rsidR="007D2BD0" w:rsidRDefault="007D2BD0" w:rsidP="008F7915">
      <w:r>
        <w:t>A foglaló portál öleli fel a legnagyobb részt a megvalósításban, mert a valós idejű adat megjelenítés itt valósult meg. A felépítés bemutatása után, az Angular komponenseken keresztül a működést is szemléltetem.</w:t>
      </w:r>
      <w:r w:rsidR="008F7915">
        <w:t xml:space="preserve"> </w:t>
      </w:r>
      <w:r>
        <w:t>Legvégül a rendszerem teszteléséről, az általam elvégzett munkáról és az értékeléséről is beszámolo</w:t>
      </w:r>
      <w:r w:rsidR="00024E95">
        <w:t>k</w:t>
      </w:r>
      <w:r>
        <w:t>.</w:t>
      </w:r>
    </w:p>
    <w:p w14:paraId="6C3C3AEF" w14:textId="19C139D4" w:rsidR="007D2BD0" w:rsidRDefault="007D2BD0" w:rsidP="00906A1D">
      <w:pPr>
        <w:ind w:firstLine="0"/>
      </w:pPr>
    </w:p>
    <w:p w14:paraId="3B8C9816" w14:textId="4B7B868E" w:rsidR="0063585C" w:rsidRDefault="0063585C" w:rsidP="006E548A">
      <w:pPr>
        <w:pStyle w:val="Fejezetcimszmozsnlkl"/>
      </w:pPr>
      <w:bookmarkStart w:id="2" w:name="_Toc26447374"/>
      <w:r w:rsidRPr="00B50CAA">
        <w:lastRenderedPageBreak/>
        <w:t>Abstract</w:t>
      </w:r>
      <w:bookmarkEnd w:id="2"/>
    </w:p>
    <w:p w14:paraId="34E06083" w14:textId="226C9382" w:rsidR="000A4F87" w:rsidRDefault="00F653B5" w:rsidP="00B15DA7">
      <w:pPr>
        <w:rPr>
          <w:lang w:val="en-US"/>
        </w:rPr>
      </w:pPr>
      <w:r w:rsidRPr="00F653B5">
        <w:rPr>
          <w:lang w:val="en-US"/>
        </w:rPr>
        <w:t xml:space="preserve">In today's accelerated world, we </w:t>
      </w:r>
      <w:r w:rsidR="00E90FBB">
        <w:rPr>
          <w:lang w:val="en-US"/>
        </w:rPr>
        <w:t>try</w:t>
      </w:r>
      <w:r w:rsidRPr="00F653B5">
        <w:rPr>
          <w:lang w:val="en-US"/>
        </w:rPr>
        <w:t xml:space="preserve"> to organize our daily lives consciously, to enable ourselves to take advantage of the vast array of services offered by modern society, whether in business, culture, hospitality or entertainment. We typically spend little time organizing our day full of programs and tasks, but the internet is almost always available, which can save us a lot of time. You do not need to make reservations by phone or pick up personally to attend an event. An application that provides users with real-time bookings can provide a solution to these issues. A good way to do this is to create a responsive web application that can run on any device that has an online connection, be it a phone, tablet or even a desktop computer.</w:t>
      </w:r>
      <w:r>
        <w:rPr>
          <w:lang w:val="en-US"/>
        </w:rPr>
        <w:t xml:space="preserve"> </w:t>
      </w:r>
    </w:p>
    <w:p w14:paraId="2E34BEDF" w14:textId="173705A6" w:rsidR="00B15DA7" w:rsidRPr="00FA0977" w:rsidRDefault="00B15DA7" w:rsidP="00B15DA7">
      <w:pPr>
        <w:rPr>
          <w:lang w:val="en-US"/>
        </w:rPr>
      </w:pPr>
      <w:r w:rsidRPr="00FA0977">
        <w:rPr>
          <w:lang w:val="en-US"/>
        </w:rPr>
        <w:t xml:space="preserve">The purpose of my thesis was to implement </w:t>
      </w:r>
      <w:r w:rsidR="00FA0977" w:rsidRPr="00FA0977">
        <w:rPr>
          <w:lang w:val="en-US"/>
        </w:rPr>
        <w:t xml:space="preserve">such </w:t>
      </w:r>
      <w:r w:rsidRPr="00FA0977">
        <w:rPr>
          <w:lang w:val="en-US"/>
        </w:rPr>
        <w:t xml:space="preserve">a booking system. My goals are: For simple users, a booking application that lets you browse services and events, and see other users' bookings in real time. </w:t>
      </w:r>
      <w:r w:rsidR="00FA0977" w:rsidRPr="00FA0977">
        <w:rPr>
          <w:lang w:val="en-US"/>
        </w:rPr>
        <w:t>Another</w:t>
      </w:r>
      <w:r w:rsidRPr="00FA0977">
        <w:rPr>
          <w:lang w:val="en-US"/>
        </w:rPr>
        <w:t xml:space="preserve"> web application for clerks to help with their administrative activities.</w:t>
      </w:r>
    </w:p>
    <w:p w14:paraId="388B3AF7" w14:textId="1B074A4D" w:rsidR="00B15DA7" w:rsidRPr="00FA0977" w:rsidRDefault="00B15DA7" w:rsidP="00B15DA7">
      <w:pPr>
        <w:rPr>
          <w:lang w:val="en-US"/>
        </w:rPr>
      </w:pPr>
      <w:r w:rsidRPr="00FA0977">
        <w:rPr>
          <w:lang w:val="en-US"/>
        </w:rPr>
        <w:t>My dissertation consists of two parts, the first part describes the technologies I use, Angular, ASP.NET Core, and the second details the structure of my system. First, I introduce the components of my three-tier architecture. Each of the business logic, data access, and user interface layers is presented in a separate chapter. After that I explain the implementation of the administration portal, describing its structure and operation.</w:t>
      </w:r>
    </w:p>
    <w:p w14:paraId="1BB3548B" w14:textId="55760966" w:rsidR="00692605" w:rsidRPr="00FA0977" w:rsidRDefault="00B15DA7" w:rsidP="00B15DA7">
      <w:pPr>
        <w:rPr>
          <w:lang w:val="en-US"/>
        </w:rPr>
      </w:pPr>
      <w:r w:rsidRPr="00FA0977">
        <w:rPr>
          <w:lang w:val="en-US"/>
        </w:rPr>
        <w:t xml:space="preserve">The </w:t>
      </w:r>
      <w:r w:rsidR="0068732C" w:rsidRPr="00FA0977">
        <w:rPr>
          <w:lang w:val="en-US"/>
        </w:rPr>
        <w:t>booking</w:t>
      </w:r>
      <w:r w:rsidRPr="00FA0977">
        <w:rPr>
          <w:lang w:val="en-US"/>
        </w:rPr>
        <w:t xml:space="preserve"> portal encompasses most of the implementation because real-time data rendering is implemented here. After presenting the structure, I demonstrate the operation through the Angular components.</w:t>
      </w:r>
      <w:r w:rsidR="008F7915" w:rsidRPr="00FA0977">
        <w:rPr>
          <w:lang w:val="en-US"/>
        </w:rPr>
        <w:t xml:space="preserve"> </w:t>
      </w:r>
      <w:r w:rsidRPr="00FA0977">
        <w:rPr>
          <w:lang w:val="en-US"/>
        </w:rPr>
        <w:t>Finally, I report the testing of my system, the work I have done, and the evaluation.</w:t>
      </w:r>
    </w:p>
    <w:p w14:paraId="49BF1616" w14:textId="77777777" w:rsidR="001A57BC" w:rsidRDefault="003F5425" w:rsidP="006E548A">
      <w:pPr>
        <w:pStyle w:val="Cmsor1"/>
      </w:pPr>
      <w:bookmarkStart w:id="3" w:name="_Toc332797397"/>
      <w:bookmarkStart w:id="4" w:name="_Toc26447375"/>
      <w:commentRangeStart w:id="5"/>
      <w:r>
        <w:lastRenderedPageBreak/>
        <w:t>Bevezetés</w:t>
      </w:r>
      <w:bookmarkEnd w:id="3"/>
      <w:commentRangeEnd w:id="5"/>
      <w:r w:rsidR="00925538">
        <w:rPr>
          <w:rStyle w:val="Jegyzethivatkozs"/>
          <w:rFonts w:cs="Times New Roman"/>
          <w:b w:val="0"/>
          <w:bCs w:val="0"/>
          <w:kern w:val="0"/>
        </w:rPr>
        <w:commentReference w:id="5"/>
      </w:r>
      <w:bookmarkStart w:id="6" w:name="_GoBack"/>
      <w:bookmarkEnd w:id="4"/>
      <w:bookmarkEnd w:id="6"/>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7"/>
      <w:r w:rsidR="00752D70">
        <w:t>egyre</w:t>
      </w:r>
      <w:commentRangeEnd w:id="7"/>
      <w:r w:rsidR="00EF0004">
        <w:rPr>
          <w:rStyle w:val="Jegyzethivatkozs"/>
        </w:rPr>
        <w:commentReference w:id="7"/>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30FC00CD"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EndPr/>
        <w:sdtContent>
          <w:r>
            <w:fldChar w:fldCharType="begin"/>
          </w:r>
          <w:r>
            <w:instrText xml:space="preserve"> CITATION Ang19 \l 1038 </w:instrText>
          </w:r>
          <w:r>
            <w:fldChar w:fldCharType="separate"/>
          </w:r>
          <w:r w:rsidR="00FB63CE">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EndPr/>
        <w:sdtContent>
          <w:r w:rsidR="00351018">
            <w:fldChar w:fldCharType="begin"/>
          </w:r>
          <w:r w:rsidR="00351018">
            <w:instrText xml:space="preserve"> CITATION Mic193 \l 1038 </w:instrText>
          </w:r>
          <w:r w:rsidR="00351018">
            <w:fldChar w:fldCharType="separate"/>
          </w:r>
          <w:r w:rsidR="00FB63CE">
            <w:rPr>
              <w:noProof/>
            </w:rPr>
            <w:t>[2]</w:t>
          </w:r>
          <w:r w:rsidR="00351018">
            <w:fldChar w:fldCharType="end"/>
          </w:r>
        </w:sdtContent>
      </w:sdt>
      <w:r w:rsidR="00351018">
        <w:t xml:space="preserve"> keretrendszerre épülő Entity Framework Core</w:t>
      </w:r>
      <w:sdt>
        <w:sdtPr>
          <w:id w:val="-1208405987"/>
          <w:citation/>
        </w:sdtPr>
        <w:sdtEndPr/>
        <w:sdtContent>
          <w:r w:rsidR="00351018">
            <w:fldChar w:fldCharType="begin"/>
          </w:r>
          <w:r w:rsidR="00351018">
            <w:instrText xml:space="preserve">CITATION Mic171 \l 1038 </w:instrText>
          </w:r>
          <w:r w:rsidR="00351018">
            <w:fldChar w:fldCharType="separate"/>
          </w:r>
          <w:r w:rsidR="00FB63CE">
            <w:rPr>
              <w:noProof/>
            </w:rPr>
            <w:t xml:space="preserve"> [3]</w:t>
          </w:r>
          <w:r w:rsidR="00351018">
            <w:fldChar w:fldCharType="end"/>
          </w:r>
        </w:sdtContent>
      </w:sdt>
      <w:r w:rsidR="00351018">
        <w:t xml:space="preserve"> technológiát is, ami az adatok tárolását segíti relációs adatbázisban. </w:t>
      </w:r>
    </w:p>
    <w:p w14:paraId="4E123073" w14:textId="5A49A992" w:rsidR="0085482B" w:rsidRDefault="00351018" w:rsidP="00C8735B">
      <w:r>
        <w:lastRenderedPageBreak/>
        <w:t>A szerverem megvalósításához az ASP.NET C</w:t>
      </w:r>
      <w:r w:rsidR="00824AD5">
        <w:t xml:space="preserve">oret választottam, mivel ez egy </w:t>
      </w:r>
      <w:commentRangeStart w:id="8"/>
      <w:r>
        <w:t>cross-platform</w:t>
      </w:r>
      <w:r w:rsidR="008177BA">
        <w:rPr>
          <w:rStyle w:val="Lbjegyzet-hivatkozs"/>
        </w:rPr>
        <w:footnoteReference w:id="1"/>
      </w:r>
      <w:r>
        <w:t xml:space="preserve"> webfejlesztési keretrendszer</w:t>
      </w:r>
      <w:commentRangeEnd w:id="8"/>
      <w:r w:rsidR="00297B7B">
        <w:rPr>
          <w:rStyle w:val="Jegyzethivatkozs"/>
        </w:rPr>
        <w:commentReference w:id="8"/>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EndPr/>
        <w:sdtContent>
          <w:r w:rsidR="006F27D4">
            <w:fldChar w:fldCharType="begin"/>
          </w:r>
          <w:r w:rsidR="006F27D4">
            <w:instrText xml:space="preserve"> CITATION Mic194 \l 1038 </w:instrText>
          </w:r>
          <w:r w:rsidR="006F27D4">
            <w:fldChar w:fldCharType="separate"/>
          </w:r>
          <w:r w:rsidR="00FB63CE">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9"/>
      <w:r w:rsidR="00824AD5">
        <w:t xml:space="preserve">ábrák segítségével </w:t>
      </w:r>
      <w:commentRangeEnd w:id="9"/>
      <w:r w:rsidR="00824AD5">
        <w:rPr>
          <w:rStyle w:val="Jegyzethivatkozs"/>
        </w:rPr>
        <w:commentReference w:id="9"/>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10"/>
      <w:r>
        <w:t>tesztek</w:t>
      </w:r>
      <w:commentRangeEnd w:id="10"/>
      <w:r w:rsidR="00D16F51">
        <w:rPr>
          <w:rStyle w:val="Jegyzethivatkozs"/>
        </w:rPr>
        <w:commentReference w:id="10"/>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6E548A">
      <w:pPr>
        <w:pStyle w:val="Cmsor1"/>
      </w:pPr>
      <w:bookmarkStart w:id="11" w:name="_Toc499983732"/>
      <w:bookmarkStart w:id="12" w:name="_Toc6931412"/>
      <w:bookmarkStart w:id="13" w:name="_Toc332797403"/>
      <w:bookmarkStart w:id="14" w:name="_Toc26447376"/>
      <w:r>
        <w:lastRenderedPageBreak/>
        <w:t>Technológiák bemutatása</w:t>
      </w:r>
      <w:bookmarkEnd w:id="11"/>
      <w:bookmarkEnd w:id="12"/>
      <w:bookmarkEnd w:id="14"/>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5" w:name="_Toc6931414"/>
      <w:bookmarkStart w:id="16" w:name="_Toc26447377"/>
      <w:r>
        <w:t>JavaScript</w:t>
      </w:r>
      <w:bookmarkEnd w:id="15"/>
      <w:bookmarkEnd w:id="16"/>
    </w:p>
    <w:p w14:paraId="0DE6CFC9" w14:textId="77777777" w:rsidR="00370411" w:rsidRDefault="00370411" w:rsidP="00370411">
      <w:r>
        <w:t>A JavaScript (röviden JS), egy magas szintű, interpretált</w:t>
      </w:r>
      <w:bookmarkStart w:id="17" w:name="_Ref20578418"/>
      <w:r>
        <w:rPr>
          <w:rStyle w:val="Lbjegyzet-hivatkozs"/>
        </w:rPr>
        <w:footnoteReference w:id="2"/>
      </w:r>
      <w:bookmarkEnd w:id="17"/>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8"/>
      <w:r>
        <w:t>kezelésére</w:t>
      </w:r>
      <w:commentRangeEnd w:id="18"/>
      <w:r w:rsidR="008870F6">
        <w:rPr>
          <w:rStyle w:val="Jegyzethivatkozs"/>
        </w:rPr>
        <w:commentReference w:id="18"/>
      </w:r>
      <w:r w:rsidR="00A752DD">
        <w:t xml:space="preserve"> is ad megoldásokat</w:t>
      </w:r>
      <w:r>
        <w:t xml:space="preserve">. Azonban a nyelv </w:t>
      </w:r>
      <w:r w:rsidR="00A752DD">
        <w:t xml:space="preserve">önmagában </w:t>
      </w:r>
      <w:commentRangeStart w:id="19"/>
      <w:r>
        <w:t>nem</w:t>
      </w:r>
      <w:commentRangeEnd w:id="19"/>
      <w:r w:rsidR="008870F6">
        <w:rPr>
          <w:rStyle w:val="Jegyzethivatkozs"/>
        </w:rPr>
        <w:commentReference w:id="19"/>
      </w:r>
      <w:r>
        <w:t xml:space="preserve"> tartalmaz I/O, hálózati, tárolási</w:t>
      </w:r>
      <w:commentRangeStart w:id="20"/>
      <w:commentRangeEnd w:id="20"/>
      <w:r w:rsidR="008870F6">
        <w:rPr>
          <w:rStyle w:val="Jegyzethivatkozs"/>
        </w:rPr>
        <w:commentReference w:id="20"/>
      </w:r>
      <w:r w:rsidR="00E40E9E">
        <w:t>,</w:t>
      </w:r>
      <w:r>
        <w:t xml:space="preserve"> illetve grafikai eszközöket</w:t>
      </w:r>
      <w:commentRangeStart w:id="21"/>
      <w:commentRangeEnd w:id="21"/>
      <w:r w:rsidR="008870F6">
        <w:rPr>
          <w:rStyle w:val="Jegyzethivatkozs"/>
        </w:rPr>
        <w:commentReference w:id="21"/>
      </w:r>
      <w:r w:rsidR="00A752DD">
        <w:t>, e</w:t>
      </w:r>
      <w:r>
        <w:t xml:space="preserve">zekhez a host eszköz beépített szolgáltatásait használja fel. A </w:t>
      </w:r>
      <w:r w:rsidR="00A752DD">
        <w:t xml:space="preserve">JavaScript programozási </w:t>
      </w:r>
      <w:commentRangeStart w:id="22"/>
      <w:r>
        <w:t>nyelv</w:t>
      </w:r>
      <w:commentRangeEnd w:id="22"/>
      <w:r w:rsidR="006C5CF5">
        <w:rPr>
          <w:rStyle w:val="Jegyzethivatkozs"/>
        </w:rPr>
        <w:commentReference w:id="22"/>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3" w:name="_Toc26447378"/>
      <w:r>
        <w:lastRenderedPageBreak/>
        <w:t>TypeScript</w:t>
      </w:r>
      <w:bookmarkEnd w:id="23"/>
    </w:p>
    <w:p w14:paraId="043AC217" w14:textId="33221E77"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EndPr/>
        <w:sdtContent>
          <w:r w:rsidR="003168FE">
            <w:fldChar w:fldCharType="begin"/>
          </w:r>
          <w:r w:rsidR="003168FE">
            <w:instrText xml:space="preserve"> CITATION Mic195 \l 1038 </w:instrText>
          </w:r>
          <w:r w:rsidR="003168FE">
            <w:fldChar w:fldCharType="separate"/>
          </w:r>
          <w:r w:rsidR="00FB63CE">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4"/>
      <w:r>
        <w:t>A visszaf</w:t>
      </w:r>
      <w:r w:rsidR="007D1FC6">
        <w:t>ordításra több lehetőség is van, amik közül</w:t>
      </w:r>
      <w:r>
        <w:t xml:space="preserve"> </w:t>
      </w:r>
      <w:r w:rsidR="007D1FC6">
        <w:t>a TypeScript Checker használata ajánlott</w:t>
      </w:r>
      <w:r>
        <w:t>.</w:t>
      </w:r>
      <w:commentRangeEnd w:id="24"/>
      <w:r w:rsidR="006E7256">
        <w:rPr>
          <w:rStyle w:val="Jegyzethivatkozs"/>
        </w:rPr>
        <w:commentReference w:id="24"/>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5" w:name="_Toc26447379"/>
      <w:r>
        <w:t>Angular (Angular 2+)</w:t>
      </w:r>
      <w:bookmarkEnd w:id="25"/>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6"/>
      <w:r w:rsidR="00E87DA7">
        <w:t>cross-</w:t>
      </w:r>
      <w:r w:rsidR="000A7358">
        <w:t>platform lett, mely s</w:t>
      </w:r>
      <w:r>
        <w:t>egítségéve</w:t>
      </w:r>
      <w:commentRangeEnd w:id="26"/>
      <w:r w:rsidR="003221C5">
        <w:rPr>
          <w:rStyle w:val="Jegyzethivatkozs"/>
        </w:rPr>
        <w:commentReference w:id="26"/>
      </w:r>
      <w:r>
        <w:t xml:space="preserve">l progresszív web- (PWA), natív mobil- és asztali alkalmazások egyaránt készíthetők. </w:t>
      </w:r>
    </w:p>
    <w:p w14:paraId="2A84610D" w14:textId="77777777" w:rsidR="00370411" w:rsidRDefault="00370411" w:rsidP="00370411">
      <w:pPr>
        <w:pStyle w:val="Cmsor3"/>
      </w:pPr>
      <w:bookmarkStart w:id="27" w:name="_Toc26447380"/>
      <w:r>
        <w:t>Felépítés</w:t>
      </w:r>
      <w:bookmarkEnd w:id="27"/>
    </w:p>
    <w:p w14:paraId="338BEF56" w14:textId="79D5784F" w:rsidR="00567C89" w:rsidRDefault="00E87DA7" w:rsidP="00E87DA7">
      <w:r>
        <w:t xml:space="preserve">Az alap építő kövei az </w:t>
      </w:r>
      <w:r w:rsidRPr="00567C89">
        <w:rPr>
          <w:i/>
        </w:rPr>
        <w:t>NgModule</w:t>
      </w:r>
      <w:r>
        <w:t>-ok, melyek</w:t>
      </w:r>
      <w:commentRangeStart w:id="28"/>
      <w:commentRangeEnd w:id="28"/>
      <w:r w:rsidR="003B6CFE">
        <w:rPr>
          <w:rStyle w:val="Jegyzethivatkozs"/>
        </w:rPr>
        <w:commentReference w:id="28"/>
      </w:r>
      <w:r>
        <w:t xml:space="preserve"> komponensek egy gyűjteményét biztosítják. Az alkalmazásoknak mindig </w:t>
      </w:r>
      <w:commentRangeStart w:id="29"/>
      <w:r>
        <w:t>kell</w:t>
      </w:r>
      <w:commentRangeEnd w:id="29"/>
      <w:r w:rsidR="003B6CFE">
        <w:rPr>
          <w:rStyle w:val="Jegyzethivatkozs"/>
        </w:rPr>
        <w:commentReference w:id="29"/>
      </w:r>
      <w:r>
        <w:t>,</w:t>
      </w:r>
      <w:r w:rsidR="00A238BB">
        <w:t xml:space="preserve"> hogy</w:t>
      </w:r>
      <w:r>
        <w:t xml:space="preserve"> legyen egy gyökér </w:t>
      </w:r>
      <w:r w:rsidR="00567C89">
        <w:t xml:space="preserve">egysége (modulja), ami betölti a komponenseket, </w:t>
      </w:r>
      <w:r w:rsidR="003168FE">
        <w:t>szolgáltatásokat nyújt</w:t>
      </w:r>
      <w:commentRangeStart w:id="30"/>
      <w:commentRangeEnd w:id="30"/>
      <w:r w:rsidR="003B6CFE">
        <w:rPr>
          <w:rStyle w:val="Jegyzethivatkozs"/>
        </w:rPr>
        <w:commentReference w:id="30"/>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1" w:name="_Toc26447381"/>
      <w:r>
        <w:t>Modulok</w:t>
      </w:r>
      <w:bookmarkEnd w:id="31"/>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2"/>
      <w:commentRangeEnd w:id="32"/>
      <w:r w:rsidR="00485358">
        <w:rPr>
          <w:rStyle w:val="Jegyzethivatkozs"/>
        </w:rPr>
        <w:commentReference w:id="32"/>
      </w:r>
      <w:r w:rsidR="00724988">
        <w:t xml:space="preserve"> és más modulok kód fájljait, amik </w:t>
      </w:r>
      <w:r w:rsidR="00724988">
        <w:lastRenderedPageBreak/>
        <w:t xml:space="preserve">felhasználásra kerülnek, ezzel </w:t>
      </w:r>
      <w:commentRangeStart w:id="33"/>
      <w:commentRangeEnd w:id="33"/>
      <w:r w:rsidR="00485358">
        <w:rPr>
          <w:rStyle w:val="Jegyzethivatkozs"/>
        </w:rPr>
        <w:commentReference w:id="33"/>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3EF797EB"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3B8BE04C"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002899DB"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30A31CA8"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219359C0">
            <wp:extent cx="3048000" cy="2295525"/>
            <wp:effectExtent l="190500" t="190500" r="190500" b="200025"/>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ln>
                      <a:noFill/>
                    </a:ln>
                    <a:effectLst>
                      <a:outerShdw blurRad="190500" algn="tl" rotWithShape="0">
                        <a:srgbClr val="000000">
                          <a:alpha val="70000"/>
                        </a:srgbClr>
                      </a:outerShdw>
                    </a:effectLst>
                  </pic:spPr>
                </pic:pic>
              </a:graphicData>
            </a:graphic>
          </wp:inline>
        </w:drawing>
      </w:r>
    </w:p>
    <w:bookmarkStart w:id="34" w:name="_Ref22726756"/>
    <w:p w14:paraId="0970F981" w14:textId="1E2BE8D2" w:rsidR="002931BC" w:rsidRDefault="00F51066" w:rsidP="002D02EC">
      <w:pPr>
        <w:pStyle w:val="Kpalrs"/>
      </w:pPr>
      <w:r>
        <w:fldChar w:fldCharType="begin"/>
      </w:r>
      <w:r>
        <w:instrText xml:space="preserve"> SEQ ábra \* ARABIC </w:instrText>
      </w:r>
      <w:r>
        <w:fldChar w:fldCharType="separate"/>
      </w:r>
      <w:r w:rsidR="00FB63CE">
        <w:rPr>
          <w:noProof/>
        </w:rPr>
        <w:t>1</w:t>
      </w:r>
      <w:r>
        <w:rPr>
          <w:noProof/>
        </w:rPr>
        <w:fldChar w:fldCharType="end"/>
      </w:r>
      <w:r w:rsidR="00DD7CE2">
        <w:t>. ábra: Angular osztálykönyvtár felépítése</w:t>
      </w:r>
      <w:sdt>
        <w:sdtPr>
          <w:id w:val="630144210"/>
          <w:citation/>
        </w:sdtPr>
        <w:sdtEndPr/>
        <w:sdtContent>
          <w:r w:rsidR="00B471B7">
            <w:fldChar w:fldCharType="begin"/>
          </w:r>
          <w:r w:rsidR="00B471B7">
            <w:rPr>
              <w:noProof/>
            </w:rPr>
            <w:instrText xml:space="preserve"> CITATION Ang \l 1038 </w:instrText>
          </w:r>
          <w:r w:rsidR="00B471B7">
            <w:fldChar w:fldCharType="separate"/>
          </w:r>
          <w:r w:rsidR="00FB63CE">
            <w:rPr>
              <w:noProof/>
            </w:rPr>
            <w:t xml:space="preserve"> [6]</w:t>
          </w:r>
          <w:r w:rsidR="00B471B7">
            <w:fldChar w:fldCharType="end"/>
          </w:r>
        </w:sdtContent>
      </w:sdt>
      <w:bookmarkEnd w:id="34"/>
    </w:p>
    <w:p w14:paraId="4E206CB4" w14:textId="77777777" w:rsidR="00DD7CE2" w:rsidRDefault="00DD7CE2" w:rsidP="00E617AD">
      <w:pPr>
        <w:pStyle w:val="Cmsor3"/>
      </w:pPr>
      <w:bookmarkStart w:id="35" w:name="_Toc26447382"/>
      <w:r>
        <w:t>Komponensek</w:t>
      </w:r>
      <w:bookmarkEnd w:id="35"/>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6"/>
      <w:r w:rsidR="008C5124">
        <w:t>meta</w:t>
      </w:r>
      <w:r w:rsidR="00A238BB">
        <w:t xml:space="preserve"> </w:t>
      </w:r>
      <w:r w:rsidR="008C5124">
        <w:t>adatban</w:t>
      </w:r>
      <w:commentRangeEnd w:id="36"/>
      <w:r w:rsidR="0033735C">
        <w:rPr>
          <w:rStyle w:val="Jegyzethivatkozs"/>
        </w:rPr>
        <w:commentReference w:id="36"/>
      </w:r>
      <w:r w:rsidR="008C5124">
        <w:t xml:space="preserve"> szükséges megadni a </w:t>
      </w:r>
      <w:r w:rsidR="008C5124" w:rsidRPr="008C5124">
        <w:rPr>
          <w:i/>
        </w:rPr>
        <w:t>selector</w:t>
      </w:r>
      <w:r w:rsidR="00722659">
        <w:t xml:space="preserve"> tulajdonságot: ez </w:t>
      </w:r>
      <w:commentRangeStart w:id="37"/>
      <w:r w:rsidR="008C5124">
        <w:t>meghatározz</w:t>
      </w:r>
      <w:commentRangeEnd w:id="37"/>
      <w:r w:rsidR="00A238BB">
        <w:t>a, hogy</w:t>
      </w:r>
      <w:r w:rsidR="00E33AB3">
        <w:rPr>
          <w:rStyle w:val="Jegyzethivatkozs"/>
        </w:rPr>
        <w:commentReference w:id="37"/>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8" w:name="_Toc26447383"/>
      <w:r>
        <w:t>Sablon szintaxis és adatkötés</w:t>
      </w:r>
      <w:bookmarkEnd w:id="38"/>
    </w:p>
    <w:p w14:paraId="308D82DA" w14:textId="09A843E6" w:rsidR="000F1057" w:rsidRDefault="00725ED7" w:rsidP="000F1057">
      <w:r>
        <w:t xml:space="preserve">A sablonok, </w:t>
      </w:r>
      <w:commentRangeStart w:id="39"/>
      <w:r>
        <w:t>más</w:t>
      </w:r>
      <w:r w:rsidR="00A238BB">
        <w:t xml:space="preserve"> </w:t>
      </w:r>
      <w:r>
        <w:t>néven</w:t>
      </w:r>
      <w:commentRangeEnd w:id="39"/>
      <w:r w:rsidR="00D73E6E">
        <w:rPr>
          <w:rStyle w:val="Jegyzethivatkozs"/>
        </w:rPr>
        <w:commentReference w:id="39"/>
      </w:r>
      <w:r>
        <w:t xml:space="preserve"> </w:t>
      </w:r>
      <w:r w:rsidRPr="00725ED7">
        <w:rPr>
          <w:i/>
        </w:rPr>
        <w:t>template</w:t>
      </w:r>
      <w:r>
        <w:t>-</w:t>
      </w:r>
      <w:commentRangeStart w:id="40"/>
      <w:r>
        <w:t>k</w:t>
      </w:r>
      <w:commentRangeEnd w:id="40"/>
      <w:r w:rsidR="00905159">
        <w:rPr>
          <w:rStyle w:val="Jegyzethivatkozs"/>
        </w:rPr>
        <w:commentReference w:id="40"/>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158F71F8"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1"/>
      <w:r w:rsidRPr="00A238BB">
        <w:rPr>
          <w:i/>
        </w:rPr>
        <w:t>}</w:t>
      </w:r>
      <w:commentRangeEnd w:id="41"/>
      <w:r w:rsidR="003F4F39" w:rsidRPr="00A238BB">
        <w:rPr>
          <w:rStyle w:val="Jegyzethivatkozs"/>
          <w:i/>
        </w:rPr>
        <w:commentReference w:id="41"/>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A377CC">
      <w:pPr>
        <w:pStyle w:val="Kp"/>
      </w:pPr>
      <w:r>
        <w:rPr>
          <w:noProof/>
          <w:lang w:eastAsia="hu-HU"/>
        </w:rPr>
        <w:drawing>
          <wp:inline distT="0" distB="0" distL="0" distR="0" wp14:anchorId="022655FF" wp14:editId="2320DA51">
            <wp:extent cx="2790825" cy="2600325"/>
            <wp:effectExtent l="190500" t="190500" r="200025" b="200025"/>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ln>
                      <a:noFill/>
                    </a:ln>
                    <a:effectLst>
                      <a:outerShdw blurRad="190500" algn="tl" rotWithShape="0">
                        <a:srgbClr val="000000">
                          <a:alpha val="70000"/>
                        </a:srgbClr>
                      </a:outerShdw>
                    </a:effectLst>
                  </pic:spPr>
                </pic:pic>
              </a:graphicData>
            </a:graphic>
          </wp:inline>
        </w:drawing>
      </w:r>
    </w:p>
    <w:p w14:paraId="443DCF86" w14:textId="0D717CDC" w:rsidR="00075B31" w:rsidRDefault="00166011" w:rsidP="002D02EC">
      <w:pPr>
        <w:pStyle w:val="Kpalrs"/>
        <w:rPr>
          <w:noProof/>
        </w:rPr>
      </w:pPr>
      <w:r>
        <w:fldChar w:fldCharType="begin"/>
      </w:r>
      <w:r>
        <w:instrText xml:space="preserve"> SEQ ábra \* ARABIC </w:instrText>
      </w:r>
      <w:r>
        <w:fldChar w:fldCharType="separate"/>
      </w:r>
      <w:r w:rsidR="00FB63CE">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2"/>
      <w:commentRangeEnd w:id="42"/>
      <w:r w:rsidR="0014338D">
        <w:rPr>
          <w:rStyle w:val="Jegyzethivatkozs"/>
        </w:rPr>
        <w:commentReference w:id="42"/>
      </w:r>
      <w:r w:rsidRPr="00E617AD">
        <w:rPr>
          <w:i/>
        </w:rPr>
        <w:t>[(ng-model)]</w:t>
      </w:r>
      <w:r>
        <w:rPr>
          <w:i/>
        </w:rPr>
        <w:t xml:space="preserve"> </w:t>
      </w:r>
      <w:r>
        <w:t>szolgáltatja.</w:t>
      </w:r>
    </w:p>
    <w:p w14:paraId="032A0172" w14:textId="77777777" w:rsidR="00E617AD" w:rsidRDefault="00E617AD" w:rsidP="00E617AD">
      <w:pPr>
        <w:pStyle w:val="Cmsor3"/>
      </w:pPr>
      <w:bookmarkStart w:id="43" w:name="_Toc26447384"/>
      <w:r>
        <w:t>Szolgáltatások és függőség injektálás</w:t>
      </w:r>
      <w:bookmarkEnd w:id="43"/>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lastRenderedPageBreak/>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t>A függőség injektálás (</w:t>
      </w:r>
      <w:r w:rsidRPr="00551438">
        <w:t>Dependency injection</w:t>
      </w:r>
      <w:r>
        <w:t>, DI</w:t>
      </w:r>
      <w:r w:rsidRPr="00551438">
        <w:t>)</w:t>
      </w:r>
      <w:r>
        <w:t xml:space="preserve"> beépítetten elérhető az A</w:t>
      </w:r>
      <w:r w:rsidR="00586FBD">
        <w:t xml:space="preserve">ngular </w:t>
      </w:r>
      <w:commentRangeStart w:id="44"/>
      <w:r w:rsidR="00586FBD">
        <w:t>keretrendszerbe</w:t>
      </w:r>
      <w:commentRangeEnd w:id="44"/>
      <w:r w:rsidR="004B18DD">
        <w:t>n</w:t>
      </w:r>
      <w:r w:rsidR="00B04A6A">
        <w:rPr>
          <w:rStyle w:val="Jegyzethivatkozs"/>
        </w:rPr>
        <w:commentReference w:id="44"/>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5" w:name="_Toc26447385"/>
      <w:r>
        <w:t>Működés</w:t>
      </w:r>
      <w:bookmarkEnd w:id="45"/>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A377CC">
      <w:pPr>
        <w:pStyle w:val="Kp"/>
      </w:pPr>
      <w:r>
        <w:rPr>
          <w:noProof/>
          <w:lang w:eastAsia="hu-HU"/>
        </w:rPr>
        <w:drawing>
          <wp:inline distT="0" distB="0" distL="0" distR="0" wp14:anchorId="716B3D1F" wp14:editId="55AE78E6">
            <wp:extent cx="5400040" cy="2746375"/>
            <wp:effectExtent l="171450" t="114300" r="143510" b="1111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a:ln>
                      <a:noFill/>
                    </a:ln>
                    <a:effectLst>
                      <a:outerShdw blurRad="190500" algn="tl" rotWithShape="0">
                        <a:srgbClr val="000000">
                          <a:alpha val="70000"/>
                        </a:srgbClr>
                      </a:outerShdw>
                    </a:effectLst>
                  </pic:spPr>
                </pic:pic>
              </a:graphicData>
            </a:graphic>
          </wp:inline>
        </w:drawing>
      </w:r>
    </w:p>
    <w:p w14:paraId="74A30827" w14:textId="7D7ED8AC" w:rsidR="00880E89" w:rsidRDefault="00166011" w:rsidP="002D02EC">
      <w:pPr>
        <w:pStyle w:val="Kpalrs"/>
      </w:pPr>
      <w:r>
        <w:fldChar w:fldCharType="begin"/>
      </w:r>
      <w:r>
        <w:instrText xml:space="preserve"> SEQ ábra \* ARABIC </w:instrText>
      </w:r>
      <w:r>
        <w:fldChar w:fldCharType="separate"/>
      </w:r>
      <w:r w:rsidR="00FB63CE">
        <w:rPr>
          <w:noProof/>
        </w:rPr>
        <w:t>3</w:t>
      </w:r>
      <w:r>
        <w:rPr>
          <w:noProof/>
        </w:rPr>
        <w:fldChar w:fldCharType="end"/>
      </w:r>
      <w:r w:rsidR="00880E89">
        <w:t>. ábra</w:t>
      </w:r>
      <w:r w:rsidR="00242C04">
        <w:t>:</w:t>
      </w:r>
      <w:r w:rsidR="00880E89">
        <w:t xml:space="preserve"> Angular alkalmazás felépítés</w:t>
      </w:r>
      <w:sdt>
        <w:sdtPr>
          <w:id w:val="-1618291474"/>
          <w:citation/>
        </w:sdtPr>
        <w:sdtEndPr/>
        <w:sdtContent>
          <w:r w:rsidR="00880E89">
            <w:fldChar w:fldCharType="begin"/>
          </w:r>
          <w:r w:rsidR="00880E89">
            <w:instrText xml:space="preserve"> CITATION Ang192 \l 1038 </w:instrText>
          </w:r>
          <w:r w:rsidR="00880E89">
            <w:fldChar w:fldCharType="separate"/>
          </w:r>
          <w:r w:rsidR="00FB63CE">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6"/>
      <w:commentRangeEnd w:id="46"/>
      <w:r w:rsidR="00E27D14">
        <w:rPr>
          <w:rStyle w:val="Jegyzethivatkozs"/>
        </w:rPr>
        <w:commentReference w:id="46"/>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7"/>
      <w:r w:rsidR="002148BD">
        <w:t xml:space="preserve"> </w:t>
      </w:r>
      <w:commentRangeEnd w:id="47"/>
      <w:r w:rsidR="00E27D14">
        <w:rPr>
          <w:rStyle w:val="Jegyzethivatkozs"/>
        </w:rPr>
        <w:commentReference w:id="47"/>
      </w:r>
      <w:r w:rsidR="002148BD">
        <w:t xml:space="preserve">illetve direktívákat. </w:t>
      </w:r>
    </w:p>
    <w:p w14:paraId="26EF829F" w14:textId="77777777" w:rsidR="00370411" w:rsidRDefault="00370411" w:rsidP="00370411">
      <w:pPr>
        <w:pStyle w:val="Cmsor2"/>
      </w:pPr>
      <w:bookmarkStart w:id="48" w:name="_Toc499983742"/>
      <w:bookmarkStart w:id="49" w:name="_Toc26447386"/>
      <w:r>
        <w:t>Entity Framework Core</w:t>
      </w:r>
      <w:bookmarkEnd w:id="48"/>
      <w:bookmarkEnd w:id="49"/>
    </w:p>
    <w:p w14:paraId="4D72D47E" w14:textId="6F6CC0BC" w:rsidR="00370411" w:rsidRDefault="00370411" w:rsidP="00370411">
      <w:r>
        <w:t>Az Entity Framework Core (EF Core) egy bővíthetőbb</w:t>
      </w:r>
      <w:commentRangeStart w:id="50"/>
      <w:commentRangeEnd w:id="50"/>
      <w:r w:rsidR="00E27D14">
        <w:rPr>
          <w:rStyle w:val="Jegyzethivatkozs"/>
        </w:rPr>
        <w:commentReference w:id="50"/>
      </w:r>
      <w:r>
        <w:t xml:space="preserve"> és a platform független verziója a nagy Entity Framework (EF) adat elérési technológiának. Ez egy object-</w:t>
      </w:r>
      <w:r>
        <w:lastRenderedPageBreak/>
        <w:t xml:space="preserve">relational mapper (ORM), ami lehetővé teszi, hogy az adatbázis elemeit .NET objektumként használjuk. Ezzel kiváltható sok alacsony szintű adatelérési kódolás, ami egyébként szükséges lenne. Az Entity Framework Core sok fajta adatbázis motort 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EndPr/>
        <w:sdtContent>
          <w:r w:rsidR="00990F3C">
            <w:fldChar w:fldCharType="begin"/>
          </w:r>
          <w:r w:rsidR="00990F3C">
            <w:instrText xml:space="preserve"> CITATION Mic19 \l 1038 </w:instrText>
          </w:r>
          <w:r w:rsidR="00990F3C">
            <w:fldChar w:fldCharType="separate"/>
          </w:r>
          <w:r w:rsidR="00FB63CE">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1" w:name="_Toc499983743"/>
      <w:bookmarkStart w:id="52" w:name="_Toc26447387"/>
      <w:r>
        <w:t>ASP.NET Core</w:t>
      </w:r>
      <w:bookmarkEnd w:id="51"/>
      <w:bookmarkEnd w:id="52"/>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3"/>
      <w:r>
        <w:t>a</w:t>
      </w:r>
      <w:commentRangeEnd w:id="53"/>
      <w:r w:rsidR="00412EFE">
        <w:rPr>
          <w:rStyle w:val="Jegyzethivatkozs"/>
        </w:rPr>
        <w:commentReference w:id="53"/>
      </w:r>
      <w:r>
        <w:t xml:space="preserve"> rendsz</w:t>
      </w:r>
      <w:r w:rsidR="00A94FEA">
        <w:t xml:space="preserve">er. </w:t>
      </w:r>
      <w:commentRangeStart w:id="54"/>
      <w:commentRangeStart w:id="55"/>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4"/>
      <w:r w:rsidR="00412EFE">
        <w:rPr>
          <w:rStyle w:val="Jegyzethivatkozs"/>
        </w:rPr>
        <w:commentReference w:id="54"/>
      </w:r>
      <w:commentRangeEnd w:id="55"/>
      <w:r w:rsidR="00B32B4D">
        <w:rPr>
          <w:rStyle w:val="Jegyzethivatkozs"/>
        </w:rPr>
        <w:commentReference w:id="55"/>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6"/>
      <w:r>
        <w:t>c</w:t>
      </w:r>
      <w:r w:rsidR="00B32B4D">
        <w:t>somag</w:t>
      </w:r>
      <w:r>
        <w:t>ra</w:t>
      </w:r>
      <w:commentRangeEnd w:id="56"/>
      <w:r w:rsidR="000304AB">
        <w:rPr>
          <w:rStyle w:val="Jegyzethivatkozs"/>
        </w:rPr>
        <w:commentReference w:id="56"/>
      </w:r>
      <w:r>
        <w:t xml:space="preserve"> hivatkozni. </w:t>
      </w:r>
    </w:p>
    <w:p w14:paraId="77D8A8A8" w14:textId="77777777" w:rsidR="00370411" w:rsidRPr="006825D9" w:rsidRDefault="00370411" w:rsidP="00370411">
      <w:r>
        <w:t xml:space="preserve">Az ASP.NET Core MVC sok szolgáltatást nyújt a fejlesztőknek, ezek közé tartozik az út kezelés (routing), modellkötés (model binding), modell validáció, függőség </w:t>
      </w:r>
      <w:r>
        <w:lastRenderedPageBreak/>
        <w:t>injektálás, szűrők stb. Ezek közül számos komponenst felhasználtam az alkalmazásom elkészítése során.</w:t>
      </w:r>
    </w:p>
    <w:p w14:paraId="4DCB2DBD" w14:textId="77777777" w:rsidR="00370411" w:rsidRDefault="00370411" w:rsidP="00370411">
      <w:pPr>
        <w:pStyle w:val="Cmsor3"/>
      </w:pPr>
      <w:bookmarkStart w:id="57" w:name="_Toc499983744"/>
      <w:bookmarkStart w:id="58" w:name="_Toc26447388"/>
      <w:r>
        <w:t>Modell-nézet-vezérlő minta</w:t>
      </w:r>
      <w:bookmarkEnd w:id="57"/>
      <w:bookmarkEnd w:id="58"/>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37215E19">
            <wp:extent cx="2224531" cy="2129050"/>
            <wp:effectExtent l="190500" t="190500" r="194945" b="19558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ln>
                      <a:noFill/>
                    </a:ln>
                    <a:effectLst>
                      <a:outerShdw blurRad="190500" algn="tl" rotWithShape="0">
                        <a:srgbClr val="000000">
                          <a:alpha val="70000"/>
                        </a:srgbClr>
                      </a:outerShdw>
                    </a:effectLst>
                  </pic:spPr>
                </pic:pic>
              </a:graphicData>
            </a:graphic>
          </wp:inline>
        </w:drawing>
      </w:r>
    </w:p>
    <w:p w14:paraId="71A73B62" w14:textId="31228BB0" w:rsidR="00370411" w:rsidRDefault="00166011" w:rsidP="002D02EC">
      <w:pPr>
        <w:pStyle w:val="Kpalrs"/>
      </w:pPr>
      <w:r>
        <w:fldChar w:fldCharType="begin"/>
      </w:r>
      <w:r>
        <w:instrText xml:space="preserve"> SEQ ábra \* ARABIC </w:instrText>
      </w:r>
      <w:r>
        <w:fldChar w:fldCharType="separate"/>
      </w:r>
      <w:r w:rsidR="00FB63CE">
        <w:rPr>
          <w:noProof/>
        </w:rPr>
        <w:t>4</w:t>
      </w:r>
      <w:r>
        <w:rPr>
          <w:noProof/>
        </w:rPr>
        <w:fldChar w:fldCharType="end"/>
      </w:r>
      <w:r w:rsidR="00370411">
        <w:t>. ábra: MVC komponense</w:t>
      </w:r>
      <w:r w:rsidR="00A94FEA">
        <w:t xml:space="preserve">i és hivatkozásaik egymásra </w:t>
      </w:r>
      <w:sdt>
        <w:sdtPr>
          <w:id w:val="-1299754313"/>
          <w:citation/>
        </w:sdtPr>
        <w:sdtEndPr/>
        <w:sdtContent>
          <w:r w:rsidR="00990F3C">
            <w:fldChar w:fldCharType="begin"/>
          </w:r>
          <w:r w:rsidR="00990F3C">
            <w:rPr>
              <w:noProof/>
            </w:rPr>
            <w:instrText xml:space="preserve"> CITATION Mic191 \l 1038 </w:instrText>
          </w:r>
          <w:r w:rsidR="00990F3C">
            <w:fldChar w:fldCharType="separate"/>
          </w:r>
          <w:r w:rsidR="00FB63CE">
            <w:rPr>
              <w:noProof/>
            </w:rPr>
            <w:t>[9]</w:t>
          </w:r>
          <w:r w:rsidR="00990F3C">
            <w:fldChar w:fldCharType="end"/>
          </w:r>
        </w:sdtContent>
      </w:sdt>
    </w:p>
    <w:p w14:paraId="379E17FC" w14:textId="77777777" w:rsidR="00370411" w:rsidRDefault="00A94FEA" w:rsidP="00370411">
      <w:pPr>
        <w:pStyle w:val="Cmsor3"/>
      </w:pPr>
      <w:bookmarkStart w:id="59" w:name="_Toc26447389"/>
      <w:r>
        <w:t>Web A</w:t>
      </w:r>
      <w:r w:rsidR="00990F3C">
        <w:t>PI</w:t>
      </w:r>
      <w:bookmarkEnd w:id="59"/>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lastRenderedPageBreak/>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60"/>
      <w:commentRangeEnd w:id="60"/>
      <w:r w:rsidR="007B4FCE">
        <w:rPr>
          <w:rStyle w:val="Jegyzethivatkozs"/>
        </w:rPr>
        <w:commentReference w:id="60"/>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C12BA1">
      <w:pPr>
        <w:pStyle w:val="Kp"/>
      </w:pPr>
      <w:r>
        <w:rPr>
          <w:noProof/>
          <w:lang w:eastAsia="hu-HU"/>
        </w:rPr>
        <w:drawing>
          <wp:inline distT="0" distB="0" distL="0" distR="0" wp14:anchorId="337D0D4B" wp14:editId="5E27F3ED">
            <wp:extent cx="3352800" cy="2409825"/>
            <wp:effectExtent l="190500" t="190500" r="190500" b="200025"/>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ln>
                      <a:noFill/>
                    </a:ln>
                    <a:effectLst>
                      <a:outerShdw blurRad="190500" algn="tl" rotWithShape="0">
                        <a:srgbClr val="000000">
                          <a:alpha val="70000"/>
                        </a:srgbClr>
                      </a:outerShdw>
                    </a:effectLst>
                  </pic:spPr>
                </pic:pic>
              </a:graphicData>
            </a:graphic>
          </wp:inline>
        </w:drawing>
      </w:r>
    </w:p>
    <w:p w14:paraId="0AF8D6A0" w14:textId="1176DB9A" w:rsidR="00382803" w:rsidRDefault="00166011" w:rsidP="002D02EC">
      <w:pPr>
        <w:pStyle w:val="Kpalrs"/>
      </w:pPr>
      <w:r>
        <w:fldChar w:fldCharType="begin"/>
      </w:r>
      <w:r>
        <w:instrText xml:space="preserve"> SEQ ábra \* ARABIC </w:instrText>
      </w:r>
      <w:r>
        <w:fldChar w:fldCharType="separate"/>
      </w:r>
      <w:r w:rsidR="00FB63CE">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1" w:name="_Toc26447390"/>
      <w:r w:rsidRPr="00E0210C">
        <w:t>Single-page application</w:t>
      </w:r>
      <w:r>
        <w:t xml:space="preserve"> Middleware</w:t>
      </w:r>
      <w:bookmarkEnd w:id="61"/>
    </w:p>
    <w:p w14:paraId="65F5EAF4" w14:textId="0137A5FE" w:rsidR="00E0210C" w:rsidRDefault="00E0210C" w:rsidP="00E0210C">
      <w:r>
        <w:t>A single-page-application (</w:t>
      </w:r>
      <w:r w:rsidR="0033494F">
        <w:t>SPA</w:t>
      </w:r>
      <w:r>
        <w:t>)</w:t>
      </w:r>
      <w:r w:rsidR="0033494F">
        <w:t xml:space="preserve"> egy </w:t>
      </w:r>
      <w:commentRangeStart w:id="62"/>
      <w:r w:rsidR="0033494F">
        <w:t>web</w:t>
      </w:r>
      <w:r w:rsidR="00D907ED">
        <w:t xml:space="preserve"> </w:t>
      </w:r>
      <w:r w:rsidR="0033494F">
        <w:t>alkalmazás</w:t>
      </w:r>
      <w:commentRangeEnd w:id="62"/>
      <w:r w:rsidR="00471BF1">
        <w:rPr>
          <w:rStyle w:val="Jegyzethivatkozs"/>
        </w:rPr>
        <w:commentReference w:id="62"/>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lastRenderedPageBreak/>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C12BA1">
      <w:pPr>
        <w:pStyle w:val="Kp"/>
      </w:pPr>
      <w:r>
        <w:rPr>
          <w:noProof/>
          <w:lang w:eastAsia="hu-HU"/>
        </w:rPr>
        <w:drawing>
          <wp:inline distT="0" distB="0" distL="0" distR="0" wp14:anchorId="7625AEA4" wp14:editId="363647EB">
            <wp:extent cx="5391150" cy="3448050"/>
            <wp:effectExtent l="190500" t="190500" r="190500" b="19050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ln>
                      <a:noFill/>
                    </a:ln>
                    <a:effectLst>
                      <a:outerShdw blurRad="190500" algn="tl" rotWithShape="0">
                        <a:srgbClr val="000000">
                          <a:alpha val="70000"/>
                        </a:srgbClr>
                      </a:outerShdw>
                    </a:effectLst>
                  </pic:spPr>
                </pic:pic>
              </a:graphicData>
            </a:graphic>
          </wp:inline>
        </w:drawing>
      </w:r>
    </w:p>
    <w:p w14:paraId="101BE459" w14:textId="0C487CAF" w:rsidR="0033494F" w:rsidRDefault="00166011" w:rsidP="002D02EC">
      <w:pPr>
        <w:pStyle w:val="Kpalrs"/>
        <w:rPr>
          <w:noProof/>
        </w:rPr>
      </w:pPr>
      <w:r>
        <w:fldChar w:fldCharType="begin"/>
      </w:r>
      <w:r>
        <w:instrText xml:space="preserve"> SEQ ábra \* ARABIC </w:instrText>
      </w:r>
      <w:r>
        <w:fldChar w:fldCharType="separate"/>
      </w:r>
      <w:r w:rsidR="00FB63CE">
        <w:rPr>
          <w:noProof/>
        </w:rPr>
        <w:t>6</w:t>
      </w:r>
      <w:r>
        <w:rPr>
          <w:noProof/>
        </w:rPr>
        <w:fldChar w:fldCharType="end"/>
      </w:r>
      <w:r w:rsidR="0033494F">
        <w:t>. ábra</w:t>
      </w:r>
      <w:r w:rsidR="00AA7450">
        <w:t>:</w:t>
      </w:r>
      <w:r w:rsidR="0033494F">
        <w:t xml:space="preserve"> Middleware pipline</w:t>
      </w:r>
      <w:sdt>
        <w:sdtPr>
          <w:id w:val="1604147804"/>
          <w:citation/>
        </w:sdtPr>
        <w:sdtEndPr/>
        <w:sdtContent>
          <w:r w:rsidR="00813356">
            <w:fldChar w:fldCharType="begin"/>
          </w:r>
          <w:r w:rsidR="00813356">
            <w:rPr>
              <w:noProof/>
            </w:rPr>
            <w:instrText xml:space="preserve"> CITATION Mic192 \l 1038 </w:instrText>
          </w:r>
          <w:r w:rsidR="00813356">
            <w:fldChar w:fldCharType="separate"/>
          </w:r>
          <w:r w:rsidR="00FB63CE">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lastRenderedPageBreak/>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6E745417" w:rsidR="007161A8" w:rsidRDefault="007161A8" w:rsidP="007161A8">
      <w:pPr>
        <w:pStyle w:val="Cmsor3"/>
        <w:rPr>
          <w:lang w:eastAsia="hu-HU"/>
        </w:rPr>
      </w:pPr>
      <w:bookmarkStart w:id="63" w:name="_Toc26447391"/>
      <w:r>
        <w:rPr>
          <w:lang w:eastAsia="hu-HU"/>
        </w:rPr>
        <w:t>SignalR</w:t>
      </w:r>
      <w:bookmarkEnd w:id="63"/>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4"/>
      <w:r>
        <w:t>művel</w:t>
      </w:r>
      <w:r w:rsidR="00014A6D">
        <w:t>e</w:t>
      </w:r>
      <w:r>
        <w:t>tére</w:t>
      </w:r>
      <w:commentRangeEnd w:id="64"/>
      <w:r w:rsidR="00C81F56">
        <w:rPr>
          <w:rStyle w:val="Jegyzethivatkozs"/>
        </w:rPr>
        <w:commentReference w:id="64"/>
      </w:r>
      <w:r>
        <w:t xml:space="preserve"> történhet változás az oldalon, hanem a szerver értesítheti eseményekről.</w:t>
      </w:r>
    </w:p>
    <w:p w14:paraId="51DF3447" w14:textId="1C5E0491" w:rsidR="00617F2C" w:rsidRDefault="00617F2C" w:rsidP="00781FED">
      <w:pPr>
        <w:pStyle w:val="Cmsor4"/>
      </w:pPr>
      <w:bookmarkStart w:id="65" w:name="_Toc14841"/>
      <w:bookmarkStart w:id="66" w:name="_Toc26447392"/>
      <w:r>
        <w:t xml:space="preserve">Régebbi megoldások valós idejű </w:t>
      </w:r>
      <w:commentRangeStart w:id="67"/>
      <w:r>
        <w:t>web</w:t>
      </w:r>
      <w:r w:rsidR="00014A6D">
        <w:t xml:space="preserve"> </w:t>
      </w:r>
      <w:r>
        <w:t>alkalmazásokhoz</w:t>
      </w:r>
      <w:bookmarkEnd w:id="65"/>
      <w:commentRangeEnd w:id="67"/>
      <w:r w:rsidR="00C81F56">
        <w:rPr>
          <w:rStyle w:val="Jegyzethivatkozs"/>
          <w:b w:val="0"/>
          <w:bCs w:val="0"/>
        </w:rPr>
        <w:commentReference w:id="67"/>
      </w:r>
      <w:bookmarkEnd w:id="66"/>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8"/>
      <w:commentRangeEnd w:id="68"/>
      <w:r w:rsidR="001756F5">
        <w:rPr>
          <w:rStyle w:val="Jegyzethivatkozs"/>
        </w:rPr>
        <w:commentReference w:id="68"/>
      </w:r>
      <w:r w:rsidR="00E40E9E">
        <w:t>,</w:t>
      </w:r>
      <w:r>
        <w:t xml:space="preserve"> </w:t>
      </w:r>
      <w:commentRangeStart w:id="69"/>
      <w:r>
        <w:t>illetve</w:t>
      </w:r>
      <w:commentRangeEnd w:id="69"/>
      <w:r w:rsidR="001756F5">
        <w:rPr>
          <w:rStyle w:val="Jegyzethivatkozs"/>
        </w:rPr>
        <w:commentReference w:id="69"/>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70"/>
      <w:r w:rsidRPr="0096148F">
        <w:t>tart</w:t>
      </w:r>
      <w:commentRangeEnd w:id="70"/>
      <w:r w:rsidR="00DF279C" w:rsidRPr="0096148F">
        <w:rPr>
          <w:rStyle w:val="Jegyzethivatkozs"/>
          <w:sz w:val="24"/>
          <w:szCs w:val="24"/>
        </w:rPr>
        <w:commentReference w:id="70"/>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71"/>
      <w:commentRangeEnd w:id="71"/>
      <w:r w:rsidR="00DF279C" w:rsidRPr="0096148F">
        <w:rPr>
          <w:rStyle w:val="Jegyzethivatkozs"/>
          <w:sz w:val="24"/>
          <w:szCs w:val="24"/>
        </w:rPr>
        <w:commentReference w:id="71"/>
      </w:r>
      <w:r w:rsidR="00E40E9E" w:rsidRPr="0096148F">
        <w:t>,</w:t>
      </w:r>
      <w:r w:rsidRPr="0096148F">
        <w:t xml:space="preserve"> illetve a szerver terhelése (erőforrások tartása a kérés alatt). </w:t>
      </w:r>
    </w:p>
    <w:p w14:paraId="26E97BE2" w14:textId="2195C410" w:rsidR="00617F2C" w:rsidRPr="0096148F" w:rsidRDefault="00DC1CF9" w:rsidP="0096148F">
      <w:r w:rsidRPr="0096148F">
        <w:t>A WebSocket egy protokoll</w:t>
      </w:r>
      <w:r w:rsidR="00813356" w:rsidRPr="0096148F">
        <w:rPr>
          <w:noProof/>
        </w:rPr>
        <w:t xml:space="preserve"> </w:t>
      </w:r>
      <w:sdt>
        <w:sdtPr>
          <w:rPr>
            <w:noProof/>
          </w:rPr>
          <w:id w:val="1674755122"/>
          <w:citation/>
        </w:sdtPr>
        <w:sdtEnd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FB63CE">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lastRenderedPageBreak/>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781FED">
      <w:pPr>
        <w:pStyle w:val="Cmsor4"/>
      </w:pPr>
      <w:bookmarkStart w:id="72" w:name="_Toc26447393"/>
      <w:r>
        <w:t>Megvalósítás</w:t>
      </w:r>
      <w:bookmarkEnd w:id="72"/>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4179F762" w:rsidR="00574DBA" w:rsidRDefault="003E424B" w:rsidP="00A628C2">
      <w:pPr>
        <w:pStyle w:val="Kd"/>
      </w:pPr>
      <w:r>
        <w:rPr>
          <w:rFonts w:eastAsia="Consolas"/>
        </w:rPr>
        <w:t xml:space="preserve">    ...</w:t>
      </w:r>
      <w:r w:rsidR="00574DBA">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4282EB38" w:rsidR="00574DBA" w:rsidRDefault="00574DBA" w:rsidP="00A628C2">
      <w:pPr>
        <w:pStyle w:val="Kd"/>
      </w:pPr>
      <w:r>
        <w:rPr>
          <w:rFonts w:eastAsia="Consolas"/>
        </w:rPr>
        <w:t xml:space="preserve">    </w:t>
      </w:r>
      <w:r w:rsidR="003E424B">
        <w:rPr>
          <w:rFonts w:eastAsia="Consolas"/>
        </w:rPr>
        <w:t>...</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3"/>
      <w:r>
        <w:t>magas</w:t>
      </w:r>
      <w:r w:rsidR="00014A6D">
        <w:t xml:space="preserve"> </w:t>
      </w:r>
      <w:r>
        <w:t>szintű</w:t>
      </w:r>
      <w:commentRangeEnd w:id="73"/>
      <w:r w:rsidR="00553491">
        <w:rPr>
          <w:rStyle w:val="Jegyzethivatkozs"/>
        </w:rPr>
        <w:commentReference w:id="73"/>
      </w:r>
      <w:r>
        <w:t xml:space="preserve"> csővezetékként, </w:t>
      </w:r>
      <w:r w:rsidR="00014A6D">
        <w:t>amely</w:t>
      </w:r>
      <w:commentRangeStart w:id="74"/>
      <w:r>
        <w:t xml:space="preserve"> kezelni</w:t>
      </w:r>
      <w:commentRangeEnd w:id="74"/>
      <w:r w:rsidR="00553491">
        <w:rPr>
          <w:rStyle w:val="Jegyzethivatkozs"/>
        </w:rPr>
        <w:commentReference w:id="74"/>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lastRenderedPageBreak/>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5" w:name="_Toc26447394"/>
      <w:r>
        <w:t>AutoMapper</w:t>
      </w:r>
      <w:bookmarkEnd w:id="75"/>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6"/>
      <w:commentRangeEnd w:id="76"/>
      <w:r w:rsidR="00510230">
        <w:rPr>
          <w:rStyle w:val="Jegyzethivatkozs"/>
        </w:rPr>
        <w:commentReference w:id="76"/>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3D14B156" w:rsidR="00574DBA" w:rsidRDefault="003674F9" w:rsidP="003674F9">
      <w:pPr>
        <w:pStyle w:val="Cmsor2"/>
      </w:pPr>
      <w:bookmarkStart w:id="77" w:name="_Toc26447395"/>
      <w:r>
        <w:t>Skálázható Vektor Grafika (SVG)</w:t>
      </w:r>
      <w:bookmarkEnd w:id="77"/>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w:t>
      </w:r>
      <w:r w:rsidRPr="00A71FFF">
        <w:lastRenderedPageBreak/>
        <w:t xml:space="preserve">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0E4CB365"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B63CE">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8"/>
      <w:r>
        <w:t>raszter</w:t>
      </w:r>
      <w:r w:rsidR="002B33D9">
        <w:t xml:space="preserve"> </w:t>
      </w:r>
      <w:r>
        <w:t>grafikával</w:t>
      </w:r>
      <w:commentRangeEnd w:id="78"/>
      <w:r w:rsidR="00510230">
        <w:rPr>
          <w:rStyle w:val="Jegyzethivatkozs"/>
        </w:rPr>
        <w:commentReference w:id="78"/>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9" w:name="_Toc26447396"/>
      <w:r>
        <w:t>Bootstrap</w:t>
      </w:r>
      <w:bookmarkEnd w:id="79"/>
    </w:p>
    <w:p w14:paraId="6B20E0D2" w14:textId="4267C607" w:rsidR="00073221" w:rsidRDefault="005A1A4F" w:rsidP="005A1A4F">
      <w:r>
        <w:t xml:space="preserve">A Bootstrap egy front-end oldali komponens </w:t>
      </w:r>
      <w:r w:rsidR="00D56762">
        <w:t>könyvtár esztétikus, reszponzív</w:t>
      </w:r>
      <w:r>
        <w:t xml:space="preserve"> </w:t>
      </w:r>
      <w:commentRangeStart w:id="80"/>
      <w:r>
        <w:t>web</w:t>
      </w:r>
      <w:r w:rsidR="002B33D9">
        <w:t xml:space="preserve"> </w:t>
      </w:r>
      <w:r>
        <w:t>alkalmazások</w:t>
      </w:r>
      <w:commentRangeEnd w:id="80"/>
      <w:r w:rsidR="00510230">
        <w:rPr>
          <w:rStyle w:val="Jegyzethivatkozs"/>
        </w:rPr>
        <w:commentReference w:id="80"/>
      </w:r>
      <w:r>
        <w:t xml:space="preserve"> készítéséhez. </w:t>
      </w:r>
      <w:r w:rsidR="002B33D9">
        <w:t xml:space="preserve">Az eszköztár </w:t>
      </w:r>
      <w:commentRangeStart w:id="81"/>
      <w:r w:rsidR="00073221">
        <w:t>HTML</w:t>
      </w:r>
      <w:commentRangeEnd w:id="81"/>
      <w:r w:rsidR="00510230">
        <w:rPr>
          <w:rStyle w:val="Jegyzethivatkozs"/>
        </w:rPr>
        <w:commentReference w:id="81"/>
      </w:r>
      <w:r w:rsidR="00073221">
        <w:t xml:space="preserve">, CSS és JavaScript komponensekből </w:t>
      </w:r>
      <w:r w:rsidR="00073221">
        <w:lastRenderedPageBreak/>
        <w:t>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4434598D" w14:textId="33812612" w:rsidR="00C85FE7" w:rsidRDefault="00C85FE7" w:rsidP="00C96DCF">
      <w:r>
        <w:t>Ezen felül számos beépített komponenst nyújt, amiket egyszerű CSS osztályokkal lehet használni. Ilyenek például a kártyák, amik egy képből, címből és egy szövegtörzsből állnak.</w:t>
      </w:r>
    </w:p>
    <w:p w14:paraId="46D3FC4E" w14:textId="77777777" w:rsidR="008E5C9C" w:rsidRDefault="008E5C9C" w:rsidP="00C96DCF">
      <w:pPr>
        <w:pStyle w:val="Kp"/>
        <w:rPr>
          <w:noProof/>
          <w:lang w:eastAsia="hu-HU"/>
        </w:rPr>
      </w:pPr>
    </w:p>
    <w:p w14:paraId="275C59CE" w14:textId="6044B4AB" w:rsidR="00C85FE7" w:rsidRDefault="00C85FE7" w:rsidP="00C96DCF">
      <w:pPr>
        <w:pStyle w:val="Kp"/>
      </w:pPr>
      <w:r w:rsidRPr="00C85FE7">
        <w:rPr>
          <w:noProof/>
          <w:lang w:eastAsia="hu-HU"/>
        </w:rPr>
        <w:drawing>
          <wp:inline distT="0" distB="0" distL="0" distR="0" wp14:anchorId="0C07F02A" wp14:editId="02B5B64A">
            <wp:extent cx="1633855" cy="2154804"/>
            <wp:effectExtent l="190500" t="190500" r="194945" b="18859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17" t="2930" r="6941" b="4966"/>
                    <a:stretch/>
                  </pic:blipFill>
                  <pic:spPr bwMode="auto">
                    <a:xfrm>
                      <a:off x="0" y="0"/>
                      <a:ext cx="1645670" cy="21703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CEDF6AD" w14:textId="217C5E41" w:rsidR="00C85FE7" w:rsidRDefault="00166011" w:rsidP="002D02EC">
      <w:pPr>
        <w:pStyle w:val="Kpalrs"/>
      </w:pPr>
      <w:r>
        <w:fldChar w:fldCharType="begin"/>
      </w:r>
      <w:r>
        <w:instrText xml:space="preserve"> SEQ ábra \* ARABIC </w:instrText>
      </w:r>
      <w:r>
        <w:fldChar w:fldCharType="separate"/>
      </w:r>
      <w:r w:rsidR="00FB63CE">
        <w:rPr>
          <w:noProof/>
        </w:rPr>
        <w:t>8</w:t>
      </w:r>
      <w:r>
        <w:rPr>
          <w:noProof/>
        </w:rPr>
        <w:fldChar w:fldCharType="end"/>
      </w:r>
      <w:r w:rsidR="00C85FE7">
        <w:t>. ábra</w:t>
      </w:r>
      <w:r w:rsidR="00242C04">
        <w:t>:</w:t>
      </w:r>
      <w:r w:rsidR="00C85FE7">
        <w:t xml:space="preserve"> Bootstrap kártya</w:t>
      </w:r>
    </w:p>
    <w:p w14:paraId="701CFF38" w14:textId="60BAD5BB" w:rsidR="00C85FE7" w:rsidRDefault="008E5C9C" w:rsidP="00C85FE7">
      <w:r>
        <w:t>A hozzá tartozó</w:t>
      </w:r>
      <w:r w:rsidR="00C85FE7">
        <w:t xml:space="preserve">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27B2D0D9" w:rsidR="00F2564B" w:rsidRDefault="00F2564B" w:rsidP="00F2564B">
      <w:pPr>
        <w:pStyle w:val="Cmsor2"/>
      </w:pPr>
      <w:bookmarkStart w:id="82" w:name="_Toc26447397"/>
      <w:r>
        <w:lastRenderedPageBreak/>
        <w:t>xUnit.net</w:t>
      </w:r>
      <w:bookmarkEnd w:id="82"/>
    </w:p>
    <w:p w14:paraId="3B5A5B8D" w14:textId="2966180F" w:rsidR="00C85FE7" w:rsidRDefault="00F2564B" w:rsidP="00C85FE7">
      <w:r>
        <w:t>Az xUnit.net egy ingyenes, nyílt</w:t>
      </w:r>
      <w:r w:rsidR="008E5C9C">
        <w:t xml:space="preserve"> forráskódú unittesztelő eszköz </w:t>
      </w:r>
      <w:r>
        <w:t>.N</w:t>
      </w:r>
      <w:r w:rsidR="00B21CA1">
        <w:t>ET</w:t>
      </w:r>
      <w:r>
        <w:t xml:space="preserve"> keretrendszerhez.</w:t>
      </w:r>
      <w:r w:rsidR="00C85FE7">
        <w:t xml:space="preserve"> </w:t>
      </w:r>
      <w:r w:rsidR="002B33D9">
        <w:t xml:space="preserve">A </w:t>
      </w:r>
      <w:commentRangeStart w:id="83"/>
      <w:r w:rsidR="00B21CA1">
        <w:t>xUnit</w:t>
      </w:r>
      <w:commentRangeEnd w:id="83"/>
      <w:r w:rsidR="00457CD4">
        <w:rPr>
          <w:rStyle w:val="Jegyzethivatkozs"/>
        </w:rPr>
        <w:commentReference w:id="83"/>
      </w:r>
      <w:r w:rsidR="00B21CA1">
        <w:t xml:space="preserve"> tesztek létrehozásához egy külön xUnit teszt projektet kell létrehozni. Az egység tesztek olyan </w:t>
      </w:r>
      <w:commentRangeStart w:id="84"/>
      <w:r w:rsidR="00C85FE7">
        <w:t>függvények</w:t>
      </w:r>
      <w:commentRangeEnd w:id="84"/>
      <w:r w:rsidR="00457CD4">
        <w:rPr>
          <w:rStyle w:val="Jegyzethivatkozs"/>
        </w:rPr>
        <w:commentReference w:id="84"/>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0D83C077"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w:t>
      </w:r>
      <w:r w:rsidR="008E5C9C">
        <w:t>kell,</w:t>
      </w:r>
      <w:r>
        <w:t xml:space="preserve"> mindig legyen </w:t>
      </w:r>
      <w:r w:rsidRPr="00B21CA1">
        <w:rPr>
          <w:i/>
        </w:rPr>
        <w:t>[InlineData()]</w:t>
      </w:r>
      <w:r>
        <w:rPr>
          <w:i/>
        </w:rPr>
        <w:t xml:space="preserve"> </w:t>
      </w:r>
      <w:r>
        <w:t xml:space="preserve">attribútuma is. Ahány paramétere van az </w:t>
      </w:r>
      <w:r w:rsidRPr="00B21CA1">
        <w:rPr>
          <w:i/>
        </w:rPr>
        <w:t>InlineData</w:t>
      </w:r>
      <w:r>
        <w:t xml:space="preserve">-nak, annyi </w:t>
      </w:r>
      <w:r w:rsidR="008E5C9C">
        <w:t>kell,</w:t>
      </w:r>
      <w:r>
        <w:t xml:space="preserve"> legyen a függvénynek </w:t>
      </w:r>
      <w:commentRangeStart w:id="85"/>
      <w:r>
        <w:t>is</w:t>
      </w:r>
      <w:commentRangeEnd w:id="85"/>
      <w:r w:rsidR="009E697B">
        <w:rPr>
          <w:rStyle w:val="Jegyzethivatkozs"/>
        </w:rPr>
        <w:commentReference w:id="85"/>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06EC251F" w:rsidR="00C85FE7" w:rsidRDefault="00C213E4" w:rsidP="006E548A">
      <w:pPr>
        <w:pStyle w:val="Cmsor1"/>
      </w:pPr>
      <w:bookmarkStart w:id="86" w:name="_Toc26447398"/>
      <w:r>
        <w:lastRenderedPageBreak/>
        <w:t>Az alkalmazás megt</w:t>
      </w:r>
      <w:commentRangeStart w:id="87"/>
      <w:commentRangeStart w:id="88"/>
      <w:r w:rsidR="000273E0">
        <w:t>ervezés</w:t>
      </w:r>
      <w:commentRangeEnd w:id="87"/>
      <w:r w:rsidR="00381A26">
        <w:rPr>
          <w:rStyle w:val="Jegyzethivatkozs"/>
          <w:rFonts w:cs="Times New Roman"/>
          <w:b w:val="0"/>
          <w:bCs w:val="0"/>
          <w:kern w:val="0"/>
        </w:rPr>
        <w:commentReference w:id="87"/>
      </w:r>
      <w:commentRangeEnd w:id="88"/>
      <w:r>
        <w:t>e</w:t>
      </w:r>
      <w:r w:rsidR="00381A26">
        <w:rPr>
          <w:rStyle w:val="Jegyzethivatkozs"/>
          <w:rFonts w:cs="Times New Roman"/>
          <w:b w:val="0"/>
          <w:bCs w:val="0"/>
          <w:kern w:val="0"/>
        </w:rPr>
        <w:commentReference w:id="88"/>
      </w:r>
      <w:bookmarkEnd w:id="86"/>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9" w:name="_Toc26447399"/>
      <w:r>
        <w:t>Alkalmazás tervének bemutatása</w:t>
      </w:r>
      <w:bookmarkEnd w:id="89"/>
    </w:p>
    <w:p w14:paraId="65F45FEB" w14:textId="5A53F968" w:rsidR="00391576" w:rsidRDefault="00391576" w:rsidP="00242C04">
      <w:r>
        <w:t xml:space="preserve">Az első lépés a foglalási oldal elkészítése, ahol az élő kommunikáció megvalósításán </w:t>
      </w:r>
      <w:r w:rsidR="002F44FC">
        <w:t>van</w:t>
      </w:r>
      <w:r>
        <w:t xml:space="preserve"> a hangsúly. Lehetőséget kell adni a felhasználók számára a rendszerben lévő események és szolgáltatások szűrésére, megtekintésére. </w:t>
      </w:r>
      <w:r w:rsidR="00C213E4">
        <w:t>Elvárás a</w:t>
      </w:r>
      <w:commentRangeStart w:id="90"/>
      <w:r>
        <w:t>z</w:t>
      </w:r>
      <w:r w:rsidR="00C213E4">
        <w:t xml:space="preserve"> is, hogy az</w:t>
      </w:r>
      <w:r>
        <w:t xml:space="preserve"> </w:t>
      </w:r>
      <w:commentRangeEnd w:id="90"/>
      <w:r w:rsidR="00381A26">
        <w:rPr>
          <w:rStyle w:val="Jegyzethivatkozs"/>
        </w:rPr>
        <w:commentReference w:id="90"/>
      </w:r>
      <w:r>
        <w:t xml:space="preserve">ezekhez szükséges adatokat egy ügyintéző oldalról lehessen feltölteni. </w:t>
      </w:r>
      <w:r w:rsidR="00C213E4">
        <w:t>Kívánatos, hogy a</w:t>
      </w:r>
      <w:commentRangeStart w:id="91"/>
      <w:r>
        <w:t xml:space="preserve"> </w:t>
      </w:r>
      <w:commentRangeEnd w:id="91"/>
      <w:r w:rsidR="00381A26">
        <w:rPr>
          <w:rStyle w:val="Jegyzethivatkozs"/>
        </w:rPr>
        <w:commentReference w:id="91"/>
      </w:r>
      <w:r>
        <w:t>felhasználók a foglalásokat valós időben lássák és legyen lehetőségük a kiválasztott helyeiket adott ideig zárolni.</w:t>
      </w:r>
      <w:r w:rsidR="00242C04">
        <w:t xml:space="preserve"> </w:t>
      </w:r>
      <w:r>
        <w:t xml:space="preserve">Az ügyintéző portálon </w:t>
      </w:r>
      <w:r w:rsidR="00C213E4">
        <w:t xml:space="preserve">pedig </w:t>
      </w:r>
      <w:commentRangeStart w:id="92"/>
      <w:r>
        <w:t>az</w:t>
      </w:r>
      <w:commentRangeEnd w:id="92"/>
      <w:r w:rsidR="00381A26">
        <w:rPr>
          <w:rStyle w:val="Jegyzethivatkozs"/>
        </w:rPr>
        <w:commentReference w:id="92"/>
      </w:r>
      <w:r>
        <w:t xml:space="preserve"> adatok kezelése (események, szolgáltatások létrehozása/ törlése) legyen azonosításhoz kötött</w:t>
      </w:r>
      <w:commentRangeStart w:id="93"/>
      <w:r>
        <w:t>.</w:t>
      </w:r>
      <w:commentRangeEnd w:id="93"/>
      <w:r w:rsidR="00AA3E87">
        <w:rPr>
          <w:rStyle w:val="Jegyzethivatkozs"/>
        </w:rPr>
        <w:commentReference w:id="93"/>
      </w:r>
    </w:p>
    <w:p w14:paraId="5CE3CC50" w14:textId="0906F531" w:rsidR="00C94621" w:rsidRDefault="00C94621" w:rsidP="00C94621">
      <w:pPr>
        <w:pStyle w:val="Cmsor2"/>
      </w:pPr>
      <w:bookmarkStart w:id="94" w:name="_Toc26447400"/>
      <w:r>
        <w:t>Szerepkörök bemutatása</w:t>
      </w:r>
      <w:bookmarkEnd w:id="94"/>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5811ADDB" w:rsidR="00C94621" w:rsidRDefault="00456965" w:rsidP="0096148F">
      <w:pPr>
        <w:pStyle w:val="Kp"/>
      </w:pPr>
      <w:r>
        <w:rPr>
          <w:noProof/>
          <w:lang w:eastAsia="hu-HU"/>
        </w:rPr>
        <w:drawing>
          <wp:inline distT="0" distB="0" distL="0" distR="0" wp14:anchorId="15DF261D" wp14:editId="47AEACE6">
            <wp:extent cx="5230800" cy="2649600"/>
            <wp:effectExtent l="190500" t="190500" r="198755" b="18923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gyintezoUseCase.jpg"/>
                    <pic:cNvPicPr/>
                  </pic:nvPicPr>
                  <pic:blipFill rotWithShape="1">
                    <a:blip r:embed="rId25">
                      <a:extLst>
                        <a:ext uri="{28A0092B-C50C-407E-A947-70E740481C1C}">
                          <a14:useLocalDpi xmlns:a14="http://schemas.microsoft.com/office/drawing/2010/main" val="0"/>
                        </a:ext>
                      </a:extLst>
                    </a:blip>
                    <a:srcRect b="15704"/>
                    <a:stretch/>
                  </pic:blipFill>
                  <pic:spPr bwMode="auto">
                    <a:xfrm>
                      <a:off x="0" y="0"/>
                      <a:ext cx="5230800" cy="2649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7592928" w14:textId="5F2DD6EB" w:rsidR="00FF187C" w:rsidRDefault="00166011" w:rsidP="002D02EC">
      <w:pPr>
        <w:pStyle w:val="Kpalrs"/>
      </w:pPr>
      <w:r>
        <w:fldChar w:fldCharType="begin"/>
      </w:r>
      <w:r>
        <w:instrText xml:space="preserve"> SEQ ábra \* ARABIC </w:instrText>
      </w:r>
      <w:r>
        <w:fldChar w:fldCharType="separate"/>
      </w:r>
      <w:r w:rsidR="00FB63CE">
        <w:rPr>
          <w:noProof/>
        </w:rPr>
        <w:t>9</w:t>
      </w:r>
      <w:r>
        <w:rPr>
          <w:noProof/>
        </w:rPr>
        <w:fldChar w:fldCharType="end"/>
      </w:r>
      <w:r w:rsidR="00C94621">
        <w:t>. ábra</w:t>
      </w:r>
      <w:r w:rsidR="00242C04">
        <w:t>:</w:t>
      </w:r>
      <w:r w:rsidR="00C94621">
        <w:t xml:space="preserve"> </w:t>
      </w:r>
      <w:r w:rsidR="00645DB4">
        <w:t>Ügyintéző</w:t>
      </w:r>
      <w:r w:rsidR="00D06F2D">
        <w:t>i</w:t>
      </w:r>
      <w:r w:rsidR="00645DB4">
        <w:t xml:space="preserve"> szerepkör use-case diagrammja</w:t>
      </w:r>
    </w:p>
    <w:p w14:paraId="0F44590F" w14:textId="77777777" w:rsidR="00257135" w:rsidRDefault="00257135" w:rsidP="00257135">
      <w:pPr>
        <w:pStyle w:val="Kp"/>
      </w:pPr>
      <w:r>
        <w:rPr>
          <w:noProof/>
          <w:lang w:eastAsia="hu-HU"/>
        </w:rPr>
        <w:lastRenderedPageBreak/>
        <w:drawing>
          <wp:inline distT="0" distB="0" distL="0" distR="0" wp14:anchorId="4916EE7F" wp14:editId="44A6FC07">
            <wp:extent cx="5230800" cy="3067200"/>
            <wp:effectExtent l="190500" t="190500" r="198755" b="19050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rmalUserUseCaseDiagram.jpg"/>
                    <pic:cNvPicPr/>
                  </pic:nvPicPr>
                  <pic:blipFill>
                    <a:blip r:embed="rId26">
                      <a:extLst>
                        <a:ext uri="{28A0092B-C50C-407E-A947-70E740481C1C}">
                          <a14:useLocalDpi xmlns:a14="http://schemas.microsoft.com/office/drawing/2010/main" val="0"/>
                        </a:ext>
                      </a:extLst>
                    </a:blip>
                    <a:stretch>
                      <a:fillRect/>
                    </a:stretch>
                  </pic:blipFill>
                  <pic:spPr>
                    <a:xfrm>
                      <a:off x="0" y="0"/>
                      <a:ext cx="5230800" cy="3067200"/>
                    </a:xfrm>
                    <a:prstGeom prst="rect">
                      <a:avLst/>
                    </a:prstGeom>
                    <a:ln>
                      <a:noFill/>
                    </a:ln>
                    <a:effectLst>
                      <a:outerShdw blurRad="190500" algn="tl" rotWithShape="0">
                        <a:srgbClr val="000000">
                          <a:alpha val="70000"/>
                        </a:srgbClr>
                      </a:outerShdw>
                    </a:effectLst>
                  </pic:spPr>
                </pic:pic>
              </a:graphicData>
            </a:graphic>
          </wp:inline>
        </w:drawing>
      </w:r>
    </w:p>
    <w:p w14:paraId="6748399B" w14:textId="46508204" w:rsidR="00257135" w:rsidRPr="00257135" w:rsidRDefault="00166011" w:rsidP="00257135">
      <w:pPr>
        <w:pStyle w:val="Kpalrs"/>
      </w:pPr>
      <w:r>
        <w:fldChar w:fldCharType="begin"/>
      </w:r>
      <w:r>
        <w:instrText xml:space="preserve"> SEQ ábra \* ARABIC </w:instrText>
      </w:r>
      <w:r>
        <w:fldChar w:fldCharType="separate"/>
      </w:r>
      <w:r w:rsidR="00FB63CE">
        <w:rPr>
          <w:noProof/>
        </w:rPr>
        <w:t>10</w:t>
      </w:r>
      <w:r>
        <w:rPr>
          <w:noProof/>
        </w:rPr>
        <w:fldChar w:fldCharType="end"/>
      </w:r>
      <w:r w:rsidR="00257135">
        <w:t>. ábra: Normál felhasználói szerepkör use-case diagrammja</w:t>
      </w:r>
    </w:p>
    <w:p w14:paraId="033965E2" w14:textId="042849DC" w:rsidR="00C94621" w:rsidRDefault="00C94621" w:rsidP="00C94621">
      <w:pPr>
        <w:pStyle w:val="Cmsor3"/>
      </w:pPr>
      <w:bookmarkStart w:id="95" w:name="_Toc26447401"/>
      <w:r>
        <w:t>Normál felhasználó</w:t>
      </w:r>
      <w:bookmarkEnd w:id="95"/>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 xml:space="preserve">A rendszerben lévő eseményekhez kapcsolódó ütemezés kiválasztása. Ezt követően egy vagy több pozíció megjelölése, amit le szeretne foglalni. </w:t>
            </w:r>
            <w:r>
              <w:lastRenderedPageBreak/>
              <w:t>Adatok megadása a foglalás adminisztrálásához.</w:t>
            </w:r>
          </w:p>
        </w:tc>
      </w:tr>
    </w:tbl>
    <w:p w14:paraId="56CE2FDD" w14:textId="2D76CB1C" w:rsidR="00C94621" w:rsidRDefault="00B31764" w:rsidP="00B31764">
      <w:pPr>
        <w:pStyle w:val="Cmsor3"/>
      </w:pPr>
      <w:bookmarkStart w:id="96" w:name="_Toc26447402"/>
      <w:r>
        <w:lastRenderedPageBreak/>
        <w:t>Ügyintéző felhasználó</w:t>
      </w:r>
      <w:bookmarkEnd w:id="96"/>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97" w:name="_Toc26447403"/>
      <w:r>
        <w:lastRenderedPageBreak/>
        <w:t>Nem-funkcionális követelmények</w:t>
      </w:r>
      <w:bookmarkEnd w:id="97"/>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98" w:name="_Toc26447404"/>
      <w:r>
        <w:t>Architektúra bemutatása</w:t>
      </w:r>
      <w:bookmarkEnd w:id="98"/>
    </w:p>
    <w:p w14:paraId="18809065" w14:textId="68A4DAD7"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fejleszthetők, akár a teljes implementáció kicserélhető, ha az interfész változatlan </w:t>
      </w:r>
      <w:commentRangeStart w:id="99"/>
      <w:r w:rsidR="001324F8">
        <w:t>marad</w:t>
      </w:r>
      <w:commentRangeEnd w:id="99"/>
      <w:r w:rsidR="00085A1C">
        <w:rPr>
          <w:rStyle w:val="Jegyzethivatkozs"/>
        </w:rPr>
        <w:commentReference w:id="99"/>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FB63CE">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46EE7BE5">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456965" w:rsidRPr="00F93CEB" w:rsidRDefault="00456965"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456965" w:rsidRPr="00D04A22" w:rsidRDefault="00456965"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456965" w:rsidRPr="00D04A22" w:rsidRDefault="00456965"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456965" w:rsidRDefault="00456965"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456965" w:rsidRDefault="00456965"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456965" w:rsidRDefault="00456965"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456965" w:rsidRDefault="00456965"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456965" w:rsidRPr="006E142C" w:rsidRDefault="00456965"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456965" w:rsidRPr="00F93CEB" w:rsidRDefault="00456965"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456965" w:rsidRPr="00D04A22" w:rsidRDefault="00456965"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456965" w:rsidRPr="00D04A22" w:rsidRDefault="00456965"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456965" w:rsidRDefault="00456965"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456965" w:rsidRDefault="00456965"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456965" w:rsidRDefault="00456965"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456965" w:rsidRDefault="00456965"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456965" w:rsidRPr="006E142C" w:rsidRDefault="00456965"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100" w:name="_Ref21813827"/>
    <w:bookmarkStart w:id="101" w:name="_Ref21814489"/>
    <w:p w14:paraId="7E319D05" w14:textId="10E9F05B" w:rsidR="00D04A22" w:rsidRDefault="00BE1960" w:rsidP="002D02EC">
      <w:pPr>
        <w:pStyle w:val="Kpalrs"/>
      </w:pPr>
      <w:r>
        <w:fldChar w:fldCharType="begin"/>
      </w:r>
      <w:r>
        <w:instrText xml:space="preserve"> SEQ ábra \* ARABIC </w:instrText>
      </w:r>
      <w:r>
        <w:fldChar w:fldCharType="separate"/>
      </w:r>
      <w:bookmarkStart w:id="102" w:name="_Ref21813831"/>
      <w:r w:rsidR="00FB63CE">
        <w:rPr>
          <w:noProof/>
        </w:rPr>
        <w:t>11</w:t>
      </w:r>
      <w:bookmarkEnd w:id="102"/>
      <w:r>
        <w:fldChar w:fldCharType="end"/>
      </w:r>
      <w:r>
        <w:t xml:space="preserve">. </w:t>
      </w:r>
      <w:bookmarkStart w:id="103" w:name="_Ref21813837"/>
      <w:r>
        <w:t>ábra</w:t>
      </w:r>
      <w:r w:rsidR="00242C04">
        <w:t>:</w:t>
      </w:r>
      <w:r>
        <w:t xml:space="preserve"> Rendszer </w:t>
      </w:r>
      <w:bookmarkEnd w:id="100"/>
      <w:bookmarkEnd w:id="103"/>
      <w:r w:rsidR="000E3675">
        <w:t>közös architektúra</w:t>
      </w:r>
      <w:bookmarkEnd w:id="101"/>
    </w:p>
    <w:p w14:paraId="10DA2DC1" w14:textId="43CC0E73" w:rsidR="00314753" w:rsidRDefault="000E3675" w:rsidP="00314753">
      <w:r>
        <w:lastRenderedPageBreak/>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0ADC5D09" w:rsidR="000E3675" w:rsidRDefault="00545B01" w:rsidP="00314753">
      <w:r>
        <w:t xml:space="preserve">Az üzleti logikai réteg </w:t>
      </w:r>
      <w:r w:rsidR="008043D2">
        <w:t xml:space="preserve">(Business Logic Layer, BLL) </w:t>
      </w:r>
      <w:r>
        <w:t>tartalmazza a szolgáltatás</w:t>
      </w:r>
      <w:r w:rsidR="00B57A78">
        <w:t>okat</w:t>
      </w:r>
      <w:r>
        <w:t xml:space="preserve">, amelyek meghatározzák az üzleti folyamatokat, szabályokat azáltal, hogy </w:t>
      </w:r>
      <w:r w:rsidR="00ED1458">
        <w:t>meghatározza</w:t>
      </w:r>
      <w:r>
        <w:t xml:space="preserve"> az adatokon végezhető műveleteket.</w:t>
      </w:r>
      <w:r w:rsidR="009A7C25">
        <w:t xml:space="preserve"> Ezt az architektúrámban csak a publikus UI </w:t>
      </w:r>
      <w:commentRangeStart w:id="104"/>
      <w:r w:rsidR="009A7C25">
        <w:t>réte</w:t>
      </w:r>
      <w:r w:rsidR="00ED1458">
        <w:t>g</w:t>
      </w:r>
      <w:r w:rsidR="009A7C25">
        <w:t>ben</w:t>
      </w:r>
      <w:commentRangeEnd w:id="104"/>
      <w:r w:rsidR="004334D8">
        <w:rPr>
          <w:rStyle w:val="Jegyzethivatkozs"/>
        </w:rPr>
        <w:commentReference w:id="104"/>
      </w:r>
      <w:r w:rsidR="009A7C25">
        <w:t xml:space="preserve">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678DB86A"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elvégzését segíti. A </w:t>
      </w:r>
      <w:r w:rsidR="00ED1458">
        <w:t>dolgozatom</w:t>
      </w:r>
      <w:commentRangeStart w:id="105"/>
      <w:r>
        <w:t xml:space="preserve"> </w:t>
      </w:r>
      <w:commentRangeEnd w:id="105"/>
      <w:r w:rsidR="004334D8">
        <w:rPr>
          <w:rStyle w:val="Jegyzethivatkozs"/>
        </w:rPr>
        <w:commentReference w:id="105"/>
      </w:r>
      <w:r>
        <w:t>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 xml:space="preserve">Az adminisztrációs oldal felhasználói felületét az ASP.NET Core MVC segítségével hoztam létre. </w:t>
      </w:r>
      <w:commentRangeStart w:id="106"/>
      <w:r>
        <w:t>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commentRangeEnd w:id="106"/>
      <w:r w:rsidR="004334D8">
        <w:rPr>
          <w:rStyle w:val="Jegyzethivatkozs"/>
        </w:rPr>
        <w:commentReference w:id="106"/>
      </w:r>
    </w:p>
    <w:p w14:paraId="729284C6" w14:textId="7FC5D0CD" w:rsidR="00253F89" w:rsidRDefault="00253F89" w:rsidP="00253F89">
      <w:pPr>
        <w:pStyle w:val="Cmsor3"/>
      </w:pPr>
      <w:bookmarkStart w:id="107" w:name="_Toc26447405"/>
      <w:r>
        <w:t>Projektek</w:t>
      </w:r>
      <w:bookmarkEnd w:id="107"/>
    </w:p>
    <w:p w14:paraId="75453F03" w14:textId="6455E9DE" w:rsidR="00215888" w:rsidRDefault="00B36E06" w:rsidP="00314753">
      <w:r>
        <w:t xml:space="preserve">Az elkészült alkalmazásom </w:t>
      </w:r>
      <w:r w:rsidR="003E33A0">
        <w:t>egy Visual Studio Soultionből</w:t>
      </w:r>
      <w:r w:rsidR="003E33A0" w:rsidRPr="003E33A0">
        <w:t xml:space="preserve"> </w:t>
      </w:r>
      <w:sdt>
        <w:sdtPr>
          <w:id w:val="1211298656"/>
          <w:citation/>
        </w:sdtPr>
        <w:sdtEndPr/>
        <w:sdtContent>
          <w:r w:rsidR="003E33A0">
            <w:fldChar w:fldCharType="begin"/>
          </w:r>
          <w:r w:rsidR="003E33A0">
            <w:instrText xml:space="preserve"> CITATION MicVis19 \l 1038 </w:instrText>
          </w:r>
          <w:r w:rsidR="003E33A0">
            <w:fldChar w:fldCharType="separate"/>
          </w:r>
          <w:r w:rsidR="00FB63CE">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C96DCF">
      <w:pPr>
        <w:pStyle w:val="Kp"/>
      </w:pPr>
      <w:r>
        <w:rPr>
          <w:noProof/>
          <w:lang w:eastAsia="hu-HU"/>
        </w:rPr>
        <w:lastRenderedPageBreak/>
        <w:drawing>
          <wp:inline distT="0" distB="0" distL="0" distR="0" wp14:anchorId="67D4F6A3" wp14:editId="23464250">
            <wp:extent cx="3009371" cy="1790700"/>
            <wp:effectExtent l="190500" t="190500" r="191135" b="1905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5905" cy="1800538"/>
                    </a:xfrm>
                    <a:prstGeom prst="rect">
                      <a:avLst/>
                    </a:prstGeom>
                    <a:ln>
                      <a:noFill/>
                    </a:ln>
                    <a:effectLst>
                      <a:outerShdw blurRad="190500" algn="tl" rotWithShape="0">
                        <a:srgbClr val="000000">
                          <a:alpha val="70000"/>
                        </a:srgbClr>
                      </a:outerShdw>
                    </a:effectLst>
                  </pic:spPr>
                </pic:pic>
              </a:graphicData>
            </a:graphic>
          </wp:inline>
        </w:drawing>
      </w:r>
    </w:p>
    <w:p w14:paraId="5DA1E076" w14:textId="28F88E43" w:rsidR="00B36E06" w:rsidRDefault="00166011" w:rsidP="002D02EC">
      <w:pPr>
        <w:pStyle w:val="Kpalrs"/>
      </w:pPr>
      <w:r>
        <w:fldChar w:fldCharType="begin"/>
      </w:r>
      <w:r>
        <w:instrText xml:space="preserve"> SEQ</w:instrText>
      </w:r>
      <w:r>
        <w:instrText xml:space="preserve"> ábra \* ARABIC </w:instrText>
      </w:r>
      <w:r>
        <w:fldChar w:fldCharType="separate"/>
      </w:r>
      <w:r w:rsidR="00FB63CE">
        <w:rPr>
          <w:noProof/>
        </w:rPr>
        <w:t>12</w:t>
      </w:r>
      <w:r>
        <w:rPr>
          <w:noProof/>
        </w:rPr>
        <w:fldChar w:fldCharType="end"/>
      </w:r>
      <w:r w:rsidR="00B36E06">
        <w:t>. ábra</w:t>
      </w:r>
      <w:r w:rsidR="00242C04">
        <w:t>:</w:t>
      </w:r>
      <w:r w:rsidR="00B36E06">
        <w:t xml:space="preserve"> Az alkalmazás projektjei</w:t>
      </w:r>
    </w:p>
    <w:p w14:paraId="50D74FFC" w14:textId="0D028B1C" w:rsidR="00D91182" w:rsidRDefault="00391060" w:rsidP="00D91182">
      <w:r>
        <w:t>A DAL projekt tartalmazza az entitás osztályokat, az adatbázis konfigurációt, a generált migrációs állományokat</w:t>
      </w:r>
      <w:r w:rsidR="00ED1458">
        <w:rPr>
          <w:rStyle w:val="Lbjegyzet-hivatkozs"/>
        </w:rPr>
        <w:footnoteReference w:id="15"/>
      </w:r>
      <w:r>
        <w:t>, illetve szolgáltatásokat, amik az adatokkal való feltöltést segítik.</w:t>
      </w:r>
    </w:p>
    <w:p w14:paraId="6341D5F1" w14:textId="31F7B1EC" w:rsidR="00391060" w:rsidRDefault="00391060" w:rsidP="00D91182">
      <w:r>
        <w:t>A BLL projektben kaptak helyet az üzleti logikát megvalósító szolgáltatás osztály</w:t>
      </w:r>
      <w:r w:rsidR="009B2746">
        <w:t>ok, az üzleti logikai entitások és</w:t>
      </w:r>
      <w:commentRangeStart w:id="108"/>
      <w:r>
        <w:t xml:space="preserve"> </w:t>
      </w:r>
      <w:commentRangeEnd w:id="108"/>
      <w:r w:rsidR="000B2786">
        <w:rPr>
          <w:rStyle w:val="Jegyzethivatkozs"/>
        </w:rPr>
        <w:commentReference w:id="108"/>
      </w:r>
      <w:r>
        <w:t xml:space="preserve">saját kivétel osztályok. </w:t>
      </w:r>
      <w:r w:rsidR="009B2746">
        <w:t xml:space="preserve">Ez a projekt hivatkozik </w:t>
      </w:r>
      <w:commentRangeStart w:id="109"/>
      <w:commentRangeEnd w:id="109"/>
      <w:r w:rsidR="000B2786">
        <w:rPr>
          <w:rStyle w:val="Jegyzethivatkozs"/>
        </w:rPr>
        <w:commentReference w:id="109"/>
      </w:r>
      <w:r>
        <w:t xml:space="preserve"> a DAL osztálykönyvtárra.</w:t>
      </w:r>
    </w:p>
    <w:p w14:paraId="727CCBE4" w14:textId="38A6D859" w:rsidR="00391060" w:rsidRDefault="00391060" w:rsidP="00391060">
      <w:r>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110" w:name="_Toc26447406"/>
      <w:r>
        <w:lastRenderedPageBreak/>
        <w:t>Adatbázis terv</w:t>
      </w:r>
      <w:bookmarkEnd w:id="110"/>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781FED">
      <w:pPr>
        <w:pStyle w:val="Cmsor4"/>
      </w:pPr>
      <w:bookmarkStart w:id="111" w:name="_Toc26447407"/>
      <w:r>
        <w:t>Tervezői döntések</w:t>
      </w:r>
      <w:bookmarkEnd w:id="111"/>
    </w:p>
    <w:p w14:paraId="586A4B5E" w14:textId="7351DBC8"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FB63CE">
        <w:t>alább</w:t>
      </w:r>
      <w:r w:rsidR="006243A5">
        <w:fldChar w:fldCharType="end"/>
      </w:r>
      <w:r w:rsidR="006243A5">
        <w:t>i ábra mutatja:</w:t>
      </w:r>
    </w:p>
    <w:p w14:paraId="6F463E9E" w14:textId="77777777" w:rsidR="00312D03" w:rsidRDefault="00312D03" w:rsidP="00C96DCF">
      <w:pPr>
        <w:pStyle w:val="Kp"/>
      </w:pPr>
      <w:r>
        <w:rPr>
          <w:noProof/>
          <w:lang w:eastAsia="hu-HU"/>
        </w:rPr>
        <w:drawing>
          <wp:inline distT="0" distB="0" distL="0" distR="0" wp14:anchorId="10B011E6" wp14:editId="703B4E96">
            <wp:extent cx="5144494" cy="4445171"/>
            <wp:effectExtent l="190500" t="190500" r="189865" b="18415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8">
                      <a:extLst>
                        <a:ext uri="{28A0092B-C50C-407E-A947-70E740481C1C}">
                          <a14:useLocalDpi xmlns:a14="http://schemas.microsoft.com/office/drawing/2010/main" val="0"/>
                        </a:ext>
                      </a:extLst>
                    </a:blip>
                    <a:stretch>
                      <a:fillRect/>
                    </a:stretch>
                  </pic:blipFill>
                  <pic:spPr>
                    <a:xfrm>
                      <a:off x="0" y="0"/>
                      <a:ext cx="5277757" cy="4560319"/>
                    </a:xfrm>
                    <a:prstGeom prst="rect">
                      <a:avLst/>
                    </a:prstGeom>
                    <a:ln>
                      <a:noFill/>
                    </a:ln>
                    <a:effectLst>
                      <a:outerShdw blurRad="190500" algn="tl" rotWithShape="0">
                        <a:srgbClr val="000000">
                          <a:alpha val="70000"/>
                        </a:srgbClr>
                      </a:outerShdw>
                    </a:effectLst>
                  </pic:spPr>
                </pic:pic>
              </a:graphicData>
            </a:graphic>
          </wp:inline>
        </w:drawing>
      </w:r>
    </w:p>
    <w:bookmarkStart w:id="112" w:name="_Ref22726776"/>
    <w:p w14:paraId="3E06C054" w14:textId="2E31FFE7" w:rsidR="006243A5" w:rsidRDefault="00312D03" w:rsidP="002D02EC">
      <w:pPr>
        <w:pStyle w:val="Kpalrs"/>
      </w:pPr>
      <w:r>
        <w:fldChar w:fldCharType="begin"/>
      </w:r>
      <w:r>
        <w:instrText xml:space="preserve"> SEQ ábra \* ARABIC </w:instrText>
      </w:r>
      <w:r>
        <w:fldChar w:fldCharType="separate"/>
      </w:r>
      <w:r w:rsidR="00FB63CE">
        <w:rPr>
          <w:noProof/>
        </w:rPr>
        <w:t>13</w:t>
      </w:r>
      <w:r>
        <w:fldChar w:fldCharType="end"/>
      </w:r>
      <w:r>
        <w:t>. ábra: Foglaláshoz kapcsolódó entitások</w:t>
      </w:r>
      <w:bookmarkEnd w:id="112"/>
    </w:p>
    <w:p w14:paraId="42B458E0" w14:textId="76F81E82" w:rsidR="006243A5" w:rsidRDefault="006243A5" w:rsidP="006243A5">
      <w:r>
        <w:t xml:space="preserve">Egy másfajta modell lett volna a „folytonos foglalhatóság” megoldása. Például egy étterem asztalának foglalása adott órától adott óráig. Ez a modell távolabb </w:t>
      </w:r>
      <w:commentRangeStart w:id="113"/>
      <w:r>
        <w:t>á</w:t>
      </w:r>
      <w:r w:rsidR="009B2746">
        <w:t>ll</w:t>
      </w:r>
      <w:r>
        <w:t xml:space="preserve"> </w:t>
      </w:r>
      <w:commentRangeEnd w:id="113"/>
      <w:r w:rsidR="0027408C">
        <w:rPr>
          <w:rStyle w:val="Jegyzethivatkozs"/>
        </w:rPr>
        <w:commentReference w:id="113"/>
      </w:r>
      <w:r>
        <w:t>a</w:t>
      </w:r>
      <w:r w:rsidR="009B2746">
        <w:t>ttól, mint amit meg szerettem volna valósítani,</w:t>
      </w:r>
      <w:r>
        <w:t xml:space="preserve"> ezért választottam a másikat.</w:t>
      </w:r>
    </w:p>
    <w:p w14:paraId="3FA2B79E" w14:textId="77777777" w:rsidR="003B7CDB" w:rsidRDefault="003B7CDB" w:rsidP="006243A5">
      <w:r>
        <w:lastRenderedPageBreak/>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C96DCF">
      <w:pPr>
        <w:pStyle w:val="Kp"/>
      </w:pPr>
      <w:r>
        <w:rPr>
          <w:noProof/>
          <w:lang w:eastAsia="hu-HU"/>
        </w:rPr>
        <w:drawing>
          <wp:inline distT="0" distB="0" distL="0" distR="0" wp14:anchorId="06B4A325" wp14:editId="581ACFDA">
            <wp:extent cx="4373178" cy="4305300"/>
            <wp:effectExtent l="190500" t="190500" r="199390" b="19050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9">
                      <a:extLst>
                        <a:ext uri="{28A0092B-C50C-407E-A947-70E740481C1C}">
                          <a14:useLocalDpi xmlns:a14="http://schemas.microsoft.com/office/drawing/2010/main" val="0"/>
                        </a:ext>
                      </a:extLst>
                    </a:blip>
                    <a:stretch>
                      <a:fillRect/>
                    </a:stretch>
                  </pic:blipFill>
                  <pic:spPr>
                    <a:xfrm>
                      <a:off x="0" y="0"/>
                      <a:ext cx="4409762" cy="4341316"/>
                    </a:xfrm>
                    <a:prstGeom prst="rect">
                      <a:avLst/>
                    </a:prstGeom>
                    <a:ln>
                      <a:noFill/>
                    </a:ln>
                    <a:effectLst>
                      <a:outerShdw blurRad="190500" algn="tl" rotWithShape="0">
                        <a:srgbClr val="000000">
                          <a:alpha val="70000"/>
                        </a:srgbClr>
                      </a:outerShdw>
                    </a:effectLst>
                  </pic:spPr>
                </pic:pic>
              </a:graphicData>
            </a:graphic>
          </wp:inline>
        </w:drawing>
      </w:r>
    </w:p>
    <w:p w14:paraId="2D775357" w14:textId="397CF89D" w:rsidR="006243A5" w:rsidRDefault="00166011" w:rsidP="002D02EC">
      <w:pPr>
        <w:pStyle w:val="Kpalrs"/>
      </w:pPr>
      <w:r>
        <w:fldChar w:fldCharType="begin"/>
      </w:r>
      <w:r>
        <w:instrText xml:space="preserve"> SEQ ábra \* ARABIC </w:instrText>
      </w:r>
      <w:r>
        <w:fldChar w:fldCharType="separate"/>
      </w:r>
      <w:r w:rsidR="00FB63CE">
        <w:rPr>
          <w:noProof/>
        </w:rPr>
        <w:t>14</w:t>
      </w:r>
      <w:r>
        <w:rPr>
          <w:noProof/>
        </w:rPr>
        <w:fldChar w:fldCharType="end"/>
      </w:r>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 xml:space="preserve">entitások közti különbség, hogy az első tárolja a felhasználó adatait is. Mivel a foglalási szándékok csak bizonyos ideig érvényesek, ezért valamikor törölni kell őket, hogy ne foglalják a helyet. </w:t>
      </w:r>
      <w:commentRangeStart w:id="114"/>
      <w:r>
        <w:t>Erre a dolgozatomban nem adtam megoldást, csak manuálisan lehetséges a törlés. Megoldás lehet erre az admin oldalon egy funkció, ami eltávolítja ezeket az elemeket, vagy egy háttérszolgáltatás implementálása.</w:t>
      </w:r>
      <w:commentRangeEnd w:id="114"/>
      <w:r w:rsidR="0027408C">
        <w:rPr>
          <w:rStyle w:val="Jegyzethivatkozs"/>
        </w:rPr>
        <w:commentReference w:id="114"/>
      </w:r>
    </w:p>
    <w:p w14:paraId="38DF0408" w14:textId="7B4E704F" w:rsidR="00C85FE7" w:rsidRDefault="00C85FE7" w:rsidP="006E548A">
      <w:pPr>
        <w:pStyle w:val="Cmsor1"/>
      </w:pPr>
      <w:bookmarkStart w:id="115" w:name="_Toc26447408"/>
      <w:r>
        <w:lastRenderedPageBreak/>
        <w:t>Megvalósítás</w:t>
      </w:r>
      <w:bookmarkEnd w:id="115"/>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116" w:name="_Toc26447409"/>
      <w:r>
        <w:t>Adatelérési réteg (DAL)</w:t>
      </w:r>
      <w:bookmarkEnd w:id="116"/>
    </w:p>
    <w:p w14:paraId="37904B5F" w14:textId="459C1251" w:rsidR="00035313" w:rsidRDefault="00546D13" w:rsidP="00035313">
      <w:r>
        <w:t>Az adatelérési rétegem felelős az adatok perzisztens tárolásáért. Az adatbázis</w:t>
      </w:r>
      <w:r w:rsidR="000E2443">
        <w:t>t</w:t>
      </w:r>
      <w:r>
        <w:t xml:space="preserve"> EF Core Code First megoldásával hoztam létre. A réteg felépítése a következő:</w:t>
      </w:r>
    </w:p>
    <w:p w14:paraId="0AB6506D" w14:textId="77777777" w:rsidR="00546D13" w:rsidRDefault="00546D13" w:rsidP="00C96DCF">
      <w:pPr>
        <w:pStyle w:val="Kp"/>
      </w:pPr>
      <w:r w:rsidRPr="00546D13">
        <w:rPr>
          <w:noProof/>
          <w:lang w:eastAsia="hu-HU"/>
        </w:rPr>
        <w:drawing>
          <wp:inline distT="0" distB="0" distL="0" distR="0" wp14:anchorId="11BC4A6F" wp14:editId="7CE2175E">
            <wp:extent cx="2362530" cy="1371791"/>
            <wp:effectExtent l="190500" t="190500" r="190500" b="19050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530" cy="1371791"/>
                    </a:xfrm>
                    <a:prstGeom prst="rect">
                      <a:avLst/>
                    </a:prstGeom>
                    <a:ln>
                      <a:noFill/>
                    </a:ln>
                    <a:effectLst>
                      <a:outerShdw blurRad="190500" algn="tl" rotWithShape="0">
                        <a:srgbClr val="000000">
                          <a:alpha val="70000"/>
                        </a:srgbClr>
                      </a:outerShdw>
                    </a:effectLst>
                  </pic:spPr>
                </pic:pic>
              </a:graphicData>
            </a:graphic>
          </wp:inline>
        </w:drawing>
      </w:r>
    </w:p>
    <w:p w14:paraId="72E94243" w14:textId="4F1BA75E" w:rsidR="00546D13" w:rsidRDefault="00166011" w:rsidP="002D02EC">
      <w:pPr>
        <w:pStyle w:val="Kpalrs"/>
      </w:pPr>
      <w:r>
        <w:fldChar w:fldCharType="begin"/>
      </w:r>
      <w:r>
        <w:instrText xml:space="preserve"> SEQ ábra \* ARABIC </w:instrText>
      </w:r>
      <w:r>
        <w:fldChar w:fldCharType="separate"/>
      </w:r>
      <w:r w:rsidR="00FB63CE">
        <w:rPr>
          <w:noProof/>
        </w:rPr>
        <w:t>15</w:t>
      </w:r>
      <w:r>
        <w:rPr>
          <w:noProof/>
        </w:rPr>
        <w:fldChar w:fldCharType="end"/>
      </w:r>
      <w:r w:rsidR="00546D13">
        <w:t>. ábra: DAL felépítése</w:t>
      </w:r>
    </w:p>
    <w:p w14:paraId="72211443" w14:textId="52A5AB31" w:rsidR="00546D13" w:rsidRDefault="00546D13" w:rsidP="00546D13">
      <w:r>
        <w:t>Az Entities mappa tartalmazza az entitás osztályokat, melyek az adatbázis sémát alkotják.</w:t>
      </w:r>
      <w:r w:rsidR="00E80F53">
        <w:t xml:space="preserve"> </w:t>
      </w:r>
      <w:r w:rsidR="00377712">
        <w:t xml:space="preserve">A konfigurációt </w:t>
      </w:r>
      <w:r w:rsidR="00E54355">
        <w:t>attribútumok</w:t>
      </w:r>
      <w:r w:rsidR="00377712">
        <w:t xml:space="preserve">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rsidRPr="000A3D08">
        <w:rPr>
          <w:color w:val="0000FF"/>
        </w:rPr>
        <w:t>public</w:t>
      </w:r>
      <w:r>
        <w:t xml:space="preserve"> </w:t>
      </w:r>
      <w:r w:rsidRPr="000A3D08">
        <w:rPr>
          <w:color w:val="0000FF"/>
        </w:rPr>
        <w:t>string</w:t>
      </w:r>
      <w:r>
        <w:t xml:space="preserve"> Name { get; set; }</w:t>
      </w:r>
    </w:p>
    <w:p w14:paraId="643EE7E2" w14:textId="09E804D2" w:rsidR="00377712" w:rsidRDefault="00377712" w:rsidP="00A628C2">
      <w:pPr>
        <w:pStyle w:val="Kd"/>
      </w:pPr>
      <w:r>
        <w:t>[</w:t>
      </w:r>
      <w:r w:rsidRPr="00882F29">
        <w:rPr>
          <w:color w:val="2B91AF"/>
        </w:rPr>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11FD81CD" w:rsidR="001F4B2A" w:rsidRDefault="001F4B2A" w:rsidP="00377712">
      <w:r>
        <w:lastRenderedPageBreak/>
        <w:t>További konfigurációkat a fluent API</w:t>
      </w:r>
      <w:sdt>
        <w:sdtPr>
          <w:id w:val="869720980"/>
          <w:citation/>
        </w:sdtPr>
        <w:sdtEndPr/>
        <w:sdtContent>
          <w:r>
            <w:fldChar w:fldCharType="begin"/>
          </w:r>
          <w:r>
            <w:instrText xml:space="preserve"> CITATION MicEfConf196 \l 1038 </w:instrText>
          </w:r>
          <w:r>
            <w:fldChar w:fldCharType="separate"/>
          </w:r>
          <w:r w:rsidR="00FB63CE">
            <w:rPr>
              <w:noProof/>
            </w:rPr>
            <w:t xml:space="preserve"> [13]</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w:t>
      </w:r>
      <w:commentRangeStart w:id="117"/>
      <w:r>
        <w:t>h</w:t>
      </w:r>
      <w:r w:rsidR="009B2746">
        <w:t>asználni, ahol ö</w:t>
      </w:r>
      <w:r>
        <w:t xml:space="preserve">sszetett </w:t>
      </w:r>
      <w:commentRangeEnd w:id="117"/>
      <w:r w:rsidR="007E105A">
        <w:rPr>
          <w:rStyle w:val="Jegyzethivatkozs"/>
        </w:rPr>
        <w:commentReference w:id="117"/>
      </w:r>
      <w:r>
        <w:t xml:space="preserve">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w:t>
      </w:r>
      <w:r w:rsidRPr="009B2746">
        <w:rPr>
          <w:color w:val="2B91AF"/>
        </w:rPr>
        <w:t>UserEntityConfiguration</w:t>
      </w:r>
      <w:r>
        <w:t xml:space="preserve"> : </w:t>
      </w:r>
      <w:r w:rsidRPr="00A325DB">
        <w:rPr>
          <w:color w:val="538135" w:themeColor="accent6" w:themeShade="BF"/>
        </w:rPr>
        <w:t>IEntityTypeConfiguration</w:t>
      </w:r>
      <w:r>
        <w:t>&lt;</w:t>
      </w:r>
      <w:r w:rsidRPr="009B2746">
        <w:rPr>
          <w:color w:val="2B91AF"/>
        </w:rPr>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w:t>
      </w:r>
      <w:r w:rsidRPr="009B2746">
        <w:rPr>
          <w:color w:val="538135" w:themeColor="accent6" w:themeShade="BF"/>
        </w:rPr>
        <w:t>ISeedService</w:t>
      </w:r>
      <w:r>
        <w:t xml:space="preserv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w:t>
      </w:r>
      <w:r w:rsidRPr="009B2746">
        <w:rPr>
          <w:color w:val="538135" w:themeColor="accent6" w:themeShade="BF"/>
        </w:rPr>
        <w:t>ISeedService</w:t>
      </w:r>
      <w:r>
        <w:t xml:space="preserv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70FE6DA8"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8E5C9C">
        <w:rPr>
          <w:lang w:eastAsia="hu-HU"/>
        </w:rPr>
        <w:t>Megvalósítja</w:t>
      </w:r>
      <w:r w:rsidR="0097267B">
        <w:rPr>
          <w:lang w:eastAsia="hu-HU"/>
        </w:rPr>
        <w:t xml:space="preserve"> az </w:t>
      </w:r>
      <w:r w:rsidR="0097267B" w:rsidRPr="000D42DC">
        <w:rPr>
          <w:i/>
          <w:lang w:eastAsia="hu-HU"/>
        </w:rPr>
        <w:t>ISeedService</w:t>
      </w:r>
      <w:r w:rsidR="0097267B">
        <w:rPr>
          <w:lang w:eastAsia="hu-HU"/>
        </w:rPr>
        <w:t xml:space="preserve"> interfészem.</w:t>
      </w:r>
      <w:r w:rsidR="007C6024">
        <w:rPr>
          <w:lang w:eastAsia="hu-HU"/>
        </w:rPr>
        <w:t xml:space="preserve"> Szerepe az adatbázis</w:t>
      </w:r>
      <w:r w:rsidR="004E0D28">
        <w:rPr>
          <w:lang w:eastAsia="hu-HU"/>
        </w:rPr>
        <w:t xml:space="preserve"> kontextus</w:t>
      </w:r>
      <w:r w:rsidR="007C6024">
        <w:rPr>
          <w:lang w:eastAsia="hu-HU"/>
        </w:rPr>
        <w:t xml:space="preserve">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w:t>
      </w:r>
      <w:commentRangeStart w:id="118"/>
      <w:r w:rsidR="00812D56">
        <w:rPr>
          <w:lang w:eastAsia="hu-HU"/>
        </w:rPr>
        <w:t>r</w:t>
      </w:r>
      <w:r w:rsidR="009B2746">
        <w:rPr>
          <w:lang w:eastAsia="hu-HU"/>
        </w:rPr>
        <w:t>endszeremben: a</w:t>
      </w:r>
      <w:r w:rsidR="00812D56">
        <w:rPr>
          <w:lang w:eastAsia="hu-HU"/>
        </w:rPr>
        <w:t xml:space="preserve">z </w:t>
      </w:r>
      <w:r w:rsidR="00812D56" w:rsidRPr="00812D56">
        <w:rPr>
          <w:b/>
          <w:lang w:eastAsia="hu-HU"/>
        </w:rPr>
        <w:t>Administrator</w:t>
      </w:r>
      <w:r w:rsidR="00812D56">
        <w:rPr>
          <w:b/>
          <w:lang w:eastAsia="hu-HU"/>
        </w:rPr>
        <w:t xml:space="preserve"> </w:t>
      </w:r>
      <w:commentRangeEnd w:id="118"/>
      <w:r w:rsidR="00E4472F">
        <w:rPr>
          <w:rStyle w:val="Jegyzethivatkozs"/>
        </w:rPr>
        <w:commentReference w:id="118"/>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71BF0BDE" w14:textId="0DD7DF4C" w:rsidR="009B2746" w:rsidRDefault="00820D61" w:rsidP="00897D16">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w:t>
      </w:r>
      <w:r w:rsidR="00897D16">
        <w:rPr>
          <w:lang w:eastAsia="hu-HU"/>
        </w:rPr>
        <w:t>megoldani</w:t>
      </w:r>
      <w:r>
        <w:rPr>
          <w:lang w:eastAsia="hu-HU"/>
        </w:rPr>
        <w:t xml:space="preserve">, mivel </w:t>
      </w:r>
      <w:r w:rsidR="00897D16">
        <w:rPr>
          <w:lang w:eastAsia="hu-HU"/>
        </w:rPr>
        <w:t>a tartalmuk</w:t>
      </w:r>
      <w:r>
        <w:rPr>
          <w:lang w:eastAsia="hu-HU"/>
        </w:rPr>
        <w:t xml:space="preserve">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w:t>
      </w:r>
      <w:commentRangeStart w:id="119"/>
      <w:r>
        <w:rPr>
          <w:lang w:eastAsia="hu-HU"/>
        </w:rPr>
        <w:t>interfész</w:t>
      </w:r>
      <w:r w:rsidR="009B2746">
        <w:rPr>
          <w:lang w:eastAsia="hu-HU"/>
        </w:rPr>
        <w:t>t</w:t>
      </w:r>
      <w:r>
        <w:rPr>
          <w:lang w:eastAsia="hu-HU"/>
        </w:rPr>
        <w:t xml:space="preserve"> </w:t>
      </w:r>
      <w:commentRangeEnd w:id="119"/>
      <w:r w:rsidR="00FD6D96">
        <w:rPr>
          <w:rStyle w:val="Jegyzethivatkozs"/>
        </w:rPr>
        <w:commentReference w:id="119"/>
      </w:r>
      <w:r>
        <w:rPr>
          <w:lang w:eastAsia="hu-HU"/>
        </w:rPr>
        <w:t>létrehoznom és implementálnom.</w:t>
      </w:r>
      <w:r w:rsidR="001C00F8">
        <w:rPr>
          <w:lang w:eastAsia="hu-HU"/>
        </w:rPr>
        <w:t xml:space="preserve"> </w:t>
      </w:r>
    </w:p>
    <w:p w14:paraId="5E24636B" w14:textId="589F53D6" w:rsidR="009B2746" w:rsidRDefault="009B2746" w:rsidP="00820D61">
      <w:pPr>
        <w:rPr>
          <w:lang w:eastAsia="hu-HU"/>
        </w:rPr>
      </w:pPr>
      <w:r>
        <w:rPr>
          <w:lang w:eastAsia="hu-HU"/>
        </w:rPr>
        <w:t xml:space="preserve">A </w:t>
      </w:r>
      <w:r w:rsidRPr="000D42DC">
        <w:rPr>
          <w:i/>
          <w:lang w:eastAsia="hu-HU"/>
        </w:rPr>
        <w:t>SeedService</w:t>
      </w:r>
      <w:r>
        <w:rPr>
          <w:lang w:eastAsia="hu-HU"/>
        </w:rPr>
        <w:t xml:space="preserve"> létrehozza a képekhez tartozó rekordokat tartalom nélkül. Az </w:t>
      </w:r>
      <w:r w:rsidRPr="00820D61">
        <w:rPr>
          <w:i/>
          <w:lang w:eastAsia="hu-HU"/>
        </w:rPr>
        <w:t>IImageService</w:t>
      </w:r>
      <w:r>
        <w:rPr>
          <w:i/>
          <w:lang w:eastAsia="hu-HU"/>
        </w:rPr>
        <w:t xml:space="preserve"> </w:t>
      </w:r>
      <w:r w:rsidR="0032195E">
        <w:rPr>
          <w:lang w:eastAsia="hu-HU"/>
        </w:rPr>
        <w:t>implementációm egy adatbázis kontextuson keresztül betölti a képeket az entitásokhoz.</w:t>
      </w:r>
    </w:p>
    <w:p w14:paraId="73601128" w14:textId="45C53235" w:rsidR="000D42DC" w:rsidRPr="0032195E" w:rsidRDefault="000D42DC" w:rsidP="00820D61">
      <w:pPr>
        <w:rPr>
          <w:lang w:eastAsia="hu-HU"/>
        </w:rPr>
      </w:pPr>
      <w:r>
        <w:rPr>
          <w:lang w:eastAsia="hu-HU"/>
        </w:rPr>
        <w:t>Ez a két szolgáltatás csupán az ősadatok feltöltéséért felelős. Főleg a teszteléshez használtam őket.</w:t>
      </w:r>
    </w:p>
    <w:p w14:paraId="043BD1A7" w14:textId="2DFB3BDA" w:rsidR="00B76E9A" w:rsidRDefault="00B76E9A" w:rsidP="00B76E9A">
      <w:pPr>
        <w:pStyle w:val="Cmsor2"/>
        <w:rPr>
          <w:lang w:eastAsia="hu-HU"/>
        </w:rPr>
      </w:pPr>
      <w:bookmarkStart w:id="120" w:name="_Toc26447410"/>
      <w:commentRangeStart w:id="121"/>
      <w:r>
        <w:rPr>
          <w:lang w:eastAsia="hu-HU"/>
        </w:rPr>
        <w:lastRenderedPageBreak/>
        <w:t>Üzleti</w:t>
      </w:r>
      <w:commentRangeEnd w:id="121"/>
      <w:r w:rsidR="005F57FC">
        <w:rPr>
          <w:rStyle w:val="Jegyzethivatkozs"/>
          <w:rFonts w:cs="Times New Roman"/>
          <w:b w:val="0"/>
          <w:bCs w:val="0"/>
          <w:iCs w:val="0"/>
        </w:rPr>
        <w:commentReference w:id="121"/>
      </w:r>
      <w:r>
        <w:rPr>
          <w:lang w:eastAsia="hu-HU"/>
        </w:rPr>
        <w:t xml:space="preserve"> logikai réteg (BLL)</w:t>
      </w:r>
      <w:bookmarkEnd w:id="120"/>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0A3D08">
      <w:pPr>
        <w:pStyle w:val="Kp"/>
      </w:pPr>
      <w:r w:rsidRPr="00BC35F5">
        <w:rPr>
          <w:noProof/>
          <w:lang w:eastAsia="hu-HU"/>
        </w:rPr>
        <w:drawing>
          <wp:inline distT="0" distB="0" distL="0" distR="0" wp14:anchorId="1F65FDB3" wp14:editId="6A1548B0">
            <wp:extent cx="2457517" cy="1342767"/>
            <wp:effectExtent l="190500" t="190500" r="190500" b="18161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3281" cy="1351380"/>
                    </a:xfrm>
                    <a:prstGeom prst="rect">
                      <a:avLst/>
                    </a:prstGeom>
                    <a:ln>
                      <a:noFill/>
                    </a:ln>
                    <a:effectLst>
                      <a:outerShdw blurRad="190500" algn="tl" rotWithShape="0">
                        <a:srgbClr val="000000">
                          <a:alpha val="70000"/>
                        </a:srgbClr>
                      </a:outerShdw>
                    </a:effectLst>
                  </pic:spPr>
                </pic:pic>
              </a:graphicData>
            </a:graphic>
          </wp:inline>
        </w:drawing>
      </w:r>
    </w:p>
    <w:p w14:paraId="1AD8EA01" w14:textId="411D4558"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FB63CE">
        <w:rPr>
          <w:noProof/>
          <w:lang w:eastAsia="hu-HU"/>
        </w:rPr>
        <w:t>16</w:t>
      </w:r>
      <w:r>
        <w:rPr>
          <w:lang w:eastAsia="hu-HU"/>
        </w:rPr>
        <w:fldChar w:fldCharType="end"/>
      </w:r>
      <w:r>
        <w:t>. ábra: BLL felépítése</w:t>
      </w:r>
    </w:p>
    <w:p w14:paraId="32F0E3D1" w14:textId="29D924CD"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 xml:space="preserve">a </w:t>
      </w:r>
      <w:commentRangeStart w:id="122"/>
      <w:r w:rsidR="008F363D">
        <w:t>f</w:t>
      </w:r>
      <w:r w:rsidR="00B21F0F">
        <w:t>ele</w:t>
      </w:r>
      <w:r w:rsidR="008F363D">
        <w:t>tte</w:t>
      </w:r>
      <w:commentRangeEnd w:id="122"/>
      <w:r w:rsidR="00066109">
        <w:rPr>
          <w:rStyle w:val="Jegyzethivatkozs"/>
        </w:rPr>
        <w:commentReference w:id="122"/>
      </w:r>
      <w:r w:rsidR="008F363D">
        <w:t xml:space="preserv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lastRenderedPageBreak/>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2133FD">
        <w:rPr>
          <w:i/>
        </w:rPr>
        <w:t>SearchParameter</w:t>
      </w:r>
      <w:r>
        <w:t xml:space="preserve"> postfixel rendelkező osztályok segítik.</w:t>
      </w:r>
    </w:p>
    <w:p w14:paraId="0EEB264D" w14:textId="107FA359" w:rsidR="00035313" w:rsidRDefault="00035313" w:rsidP="00BC35F5">
      <w:pPr>
        <w:pStyle w:val="Cmsor2"/>
      </w:pPr>
      <w:bookmarkStart w:id="123" w:name="_Toc26447411"/>
      <w:r>
        <w:t xml:space="preserve">Ügyintézői </w:t>
      </w:r>
      <w:r w:rsidR="00DC56B3">
        <w:t>portál</w:t>
      </w:r>
      <w:bookmarkEnd w:id="123"/>
    </w:p>
    <w:p w14:paraId="655DC6E5" w14:textId="28BEC3C4" w:rsidR="00035313" w:rsidRDefault="00035313" w:rsidP="00035313">
      <w:r>
        <w:t xml:space="preserve">A belső webportál egy ASP.NET Core MVC alkalmazás. Az ügyintézői szerepkörhöz kapcsolódó funkcionalitásokat valósítja meg. Az alkalmazás az adatelérési és a belső UI </w:t>
      </w:r>
      <w:r w:rsidR="002133FD">
        <w:t>rétegekből épül fel</w:t>
      </w:r>
      <w:r>
        <w:t xml:space="preserve">. </w:t>
      </w:r>
    </w:p>
    <w:p w14:paraId="18A086DD" w14:textId="22D68440" w:rsidR="00DC56B3" w:rsidRDefault="007C5A4D" w:rsidP="00DC56B3">
      <w:pPr>
        <w:pStyle w:val="Cmsor3"/>
      </w:pPr>
      <w:bookmarkStart w:id="124" w:name="_Toc26447412"/>
      <w:r>
        <w:t>Fel</w:t>
      </w:r>
      <w:r w:rsidR="00DA5AC3">
        <w:t>építés</w:t>
      </w:r>
      <w:bookmarkEnd w:id="124"/>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w:t>
      </w:r>
      <w:r w:rsidR="001C1392" w:rsidRPr="00577CAB">
        <w:rPr>
          <w:i/>
        </w:rPr>
        <w:t>Controller</w:t>
      </w:r>
      <w:r w:rsidR="001C1392">
        <w:t xml:space="preserve"> osztályokhoz futnak be, melyek az MVC minta vezérlői. A modelleket a ViewModels osztályaim képviselek, a nézetek a Razor Pages-el készített .cshtml állományok.</w:t>
      </w:r>
    </w:p>
    <w:p w14:paraId="5B892377" w14:textId="77777777" w:rsidR="00035313" w:rsidRDefault="00035313" w:rsidP="008600DD">
      <w:pPr>
        <w:pStyle w:val="Kp"/>
      </w:pPr>
      <w:r w:rsidRPr="00035313">
        <w:rPr>
          <w:noProof/>
          <w:lang w:eastAsia="hu-HU"/>
        </w:rPr>
        <w:drawing>
          <wp:inline distT="0" distB="0" distL="0" distR="0" wp14:anchorId="05144E87" wp14:editId="034CF272">
            <wp:extent cx="2084173" cy="2972688"/>
            <wp:effectExtent l="190500" t="190500" r="182880" b="18986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2301" cy="2984281"/>
                    </a:xfrm>
                    <a:prstGeom prst="rect">
                      <a:avLst/>
                    </a:prstGeom>
                    <a:ln>
                      <a:noFill/>
                    </a:ln>
                    <a:effectLst>
                      <a:outerShdw blurRad="190500" algn="tl" rotWithShape="0">
                        <a:srgbClr val="000000">
                          <a:alpha val="70000"/>
                        </a:srgbClr>
                      </a:outerShdw>
                    </a:effectLst>
                  </pic:spPr>
                </pic:pic>
              </a:graphicData>
            </a:graphic>
          </wp:inline>
        </w:drawing>
      </w:r>
    </w:p>
    <w:p w14:paraId="63ADA845" w14:textId="5A79AE4E" w:rsidR="00035313" w:rsidRDefault="00166011" w:rsidP="002D02EC">
      <w:pPr>
        <w:pStyle w:val="Kpalrs"/>
      </w:pPr>
      <w:r>
        <w:fldChar w:fldCharType="begin"/>
      </w:r>
      <w:r>
        <w:instrText xml:space="preserve"> SEQ ábra \* ARABIC </w:instrText>
      </w:r>
      <w:r>
        <w:fldChar w:fldCharType="separate"/>
      </w:r>
      <w:r w:rsidR="00FB63CE">
        <w:rPr>
          <w:noProof/>
        </w:rPr>
        <w:t>17</w:t>
      </w:r>
      <w:r>
        <w:rPr>
          <w:noProof/>
        </w:rPr>
        <w:fldChar w:fldCharType="end"/>
      </w:r>
      <w:r w:rsidR="00035313">
        <w:t>. ábra: Ügyintézői alkalmazás projektje</w:t>
      </w:r>
    </w:p>
    <w:p w14:paraId="2C26E02D" w14:textId="3B5B796A" w:rsidR="007100EE" w:rsidRPr="007100EE" w:rsidRDefault="007100EE" w:rsidP="007100EE">
      <w:r>
        <w:lastRenderedPageBreak/>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6"/>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4F38F3">
        <w:rPr>
          <w:i/>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lastRenderedPageBreak/>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3976A4BD" w14:textId="0C069536" w:rsidR="005A4514" w:rsidRDefault="005A4514" w:rsidP="00B21F0F">
      <w:pPr>
        <w:pStyle w:val="Kd"/>
      </w:pPr>
      <w:r>
        <w:t xml:space="preserve">            .ForMember(dest =&gt; dest.Id, opt =&gt; opt.Ignore());</w:t>
      </w: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6F0AC071"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t>LoginViewModel</w:t>
      </w:r>
      <w:r>
        <w:rPr>
          <w:lang w:eastAsia="hu-HU"/>
        </w:rPr>
        <w:t xml:space="preserve">, ami a bejelentkezési folyamat fontos eleme. Az osztály tulajdonságai </w:t>
      </w:r>
      <w:r w:rsidRPr="009C1AD9">
        <w:rPr>
          <w:i/>
          <w:lang w:eastAsia="hu-HU"/>
        </w:rPr>
        <w:t>Display</w:t>
      </w:r>
      <w:r>
        <w:rPr>
          <w:lang w:eastAsia="hu-HU"/>
        </w:rPr>
        <w:t xml:space="preserve"> </w:t>
      </w:r>
      <w:commentRangeStart w:id="125"/>
      <w:r>
        <w:rPr>
          <w:lang w:eastAsia="hu-HU"/>
        </w:rPr>
        <w:t>a</w:t>
      </w:r>
      <w:r w:rsidR="00651CAC">
        <w:rPr>
          <w:lang w:eastAsia="hu-HU"/>
        </w:rPr>
        <w:t>ttribútu</w:t>
      </w:r>
      <w:r>
        <w:rPr>
          <w:lang w:eastAsia="hu-HU"/>
        </w:rPr>
        <w:t xml:space="preserve">mmal </w:t>
      </w:r>
      <w:commentRangeEnd w:id="125"/>
      <w:r w:rsidR="009C6F4E">
        <w:rPr>
          <w:rStyle w:val="Jegyzethivatkozs"/>
        </w:rPr>
        <w:commentReference w:id="125"/>
      </w:r>
      <w:r>
        <w:rPr>
          <w:lang w:eastAsia="hu-HU"/>
        </w:rPr>
        <w:t xml:space="preserve">vannak ellátva, hogy a felületen a megfelelő </w:t>
      </w:r>
      <w:r w:rsidR="00651CAC">
        <w:rPr>
          <w:lang w:eastAsia="hu-HU"/>
        </w:rPr>
        <w:t>lokalizált mező</w:t>
      </w:r>
      <w:r>
        <w:rPr>
          <w:lang w:eastAsia="hu-HU"/>
        </w:rPr>
        <w:t xml:space="preserve"> generálódjon hozzá. </w:t>
      </w:r>
    </w:p>
    <w:p w14:paraId="3B24A9E8" w14:textId="18E3A39C"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commentRangeStart w:id="126"/>
      <w:r w:rsidRPr="00EB3FD4">
        <w:rPr>
          <w:i/>
          <w:lang w:eastAsia="hu-HU"/>
        </w:rPr>
        <w:t>Con</w:t>
      </w:r>
      <w:r w:rsidR="00651CAC">
        <w:rPr>
          <w:i/>
          <w:lang w:eastAsia="hu-HU"/>
        </w:rPr>
        <w:t>t</w:t>
      </w:r>
      <w:r w:rsidRPr="00EB3FD4">
        <w:rPr>
          <w:i/>
          <w:lang w:eastAsia="hu-HU"/>
        </w:rPr>
        <w:t>roller</w:t>
      </w:r>
      <w:commentRangeEnd w:id="126"/>
      <w:r w:rsidR="00E6209D">
        <w:rPr>
          <w:rStyle w:val="Jegyzethivatkozs"/>
        </w:rPr>
        <w:commentReference w:id="126"/>
      </w:r>
      <w:r>
        <w:rPr>
          <w:lang w:eastAsia="hu-HU"/>
        </w:rPr>
        <w:t xml:space="preserve"> osztályban is, </w:t>
      </w:r>
      <w:r w:rsidR="00EB3FD4">
        <w:rPr>
          <w:lang w:eastAsia="hu-HU"/>
        </w:rPr>
        <w:t>mivel ajax</w:t>
      </w:r>
      <w:r w:rsidR="00651CAC">
        <w:rPr>
          <w:rStyle w:val="Lbjegyzet-hivatkozs"/>
          <w:lang w:eastAsia="hu-HU"/>
        </w:rPr>
        <w:footnoteReference w:id="17"/>
      </w:r>
      <w:r w:rsidR="00EB3FD4">
        <w:rPr>
          <w:lang w:eastAsia="hu-HU"/>
        </w:rPr>
        <w:t xml:space="preserve">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27" w:name="_Toc26447413"/>
      <w:r>
        <w:rPr>
          <w:lang w:eastAsia="hu-HU"/>
        </w:rPr>
        <w:t>Felhaszn</w:t>
      </w:r>
      <w:r w:rsidR="00426F3A">
        <w:rPr>
          <w:lang w:eastAsia="hu-HU"/>
        </w:rPr>
        <w:t>áló</w:t>
      </w:r>
      <w:r>
        <w:rPr>
          <w:lang w:eastAsia="hu-HU"/>
        </w:rPr>
        <w:t>kezelés</w:t>
      </w:r>
      <w:bookmarkEnd w:id="127"/>
    </w:p>
    <w:p w14:paraId="7A092A0B" w14:textId="7FA31D67"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w:t>
      </w:r>
      <w:commentRangeStart w:id="128"/>
      <w:r w:rsidR="00596CB8">
        <w:rPr>
          <w:lang w:eastAsia="hu-HU"/>
        </w:rPr>
        <w:t>ami</w:t>
      </w:r>
      <w:r w:rsidR="00397143">
        <w:rPr>
          <w:lang w:eastAsia="hu-HU"/>
        </w:rPr>
        <w:t>k</w:t>
      </w:r>
      <w:r w:rsidR="00596CB8">
        <w:rPr>
          <w:lang w:eastAsia="hu-HU"/>
        </w:rPr>
        <w:t xml:space="preserve"> </w:t>
      </w:r>
      <w:commentRangeEnd w:id="128"/>
      <w:r w:rsidR="00E75B10">
        <w:rPr>
          <w:rStyle w:val="Jegyzethivatkozs"/>
        </w:rPr>
        <w:commentReference w:id="128"/>
      </w:r>
      <w:r w:rsidR="00596CB8">
        <w:rPr>
          <w:lang w:eastAsia="hu-HU"/>
        </w:rPr>
        <w:t>az Identity komponenshez szükség</w:t>
      </w:r>
      <w:r w:rsidR="003317B5">
        <w:rPr>
          <w:lang w:eastAsia="hu-HU"/>
        </w:rPr>
        <w:t>esek.</w:t>
      </w:r>
    </w:p>
    <w:p w14:paraId="4E2FA1D9" w14:textId="2836F72A"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w:t>
      </w:r>
      <w:commentRangeStart w:id="129"/>
      <w:r>
        <w:rPr>
          <w:lang w:eastAsia="hu-HU"/>
        </w:rPr>
        <w:t>v</w:t>
      </w:r>
      <w:r w:rsidR="00397143">
        <w:rPr>
          <w:lang w:eastAsia="hu-HU"/>
        </w:rPr>
        <w:t>ezérlőt</w:t>
      </w:r>
      <w:r>
        <w:rPr>
          <w:lang w:eastAsia="hu-HU"/>
        </w:rPr>
        <w:t xml:space="preserve"> </w:t>
      </w:r>
      <w:commentRangeEnd w:id="129"/>
      <w:r w:rsidR="00854258">
        <w:rPr>
          <w:rStyle w:val="Jegyzethivatkozs"/>
        </w:rPr>
        <w:commentReference w:id="129"/>
      </w:r>
      <w:r>
        <w:rPr>
          <w:lang w:eastAsia="hu-HU"/>
        </w:rPr>
        <w:t>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w:t>
      </w:r>
      <w:r w:rsidRPr="00397143">
        <w:rPr>
          <w:color w:val="2B91AF"/>
        </w:rPr>
        <w:t>EventsController</w:t>
      </w:r>
      <w:r>
        <w:t xml:space="preserve"> : </w:t>
      </w:r>
      <w:r w:rsidRPr="00397143">
        <w:rPr>
          <w:color w:val="2B91AF"/>
        </w:rPr>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1D9FBB0D" w:rsidR="00EB3FD4" w:rsidRDefault="00EB3FD4" w:rsidP="00EB3FD4">
      <w:pPr>
        <w:pStyle w:val="Cmsor3"/>
        <w:rPr>
          <w:lang w:eastAsia="hu-HU"/>
        </w:rPr>
      </w:pPr>
      <w:bookmarkStart w:id="130" w:name="_Toc26447414"/>
      <w:r>
        <w:rPr>
          <w:lang w:eastAsia="hu-HU"/>
        </w:rPr>
        <w:lastRenderedPageBreak/>
        <w:t>Működés</w:t>
      </w:r>
      <w:bookmarkEnd w:id="130"/>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495F4C">
      <w:pPr>
        <w:pStyle w:val="Kp"/>
      </w:pPr>
      <w:r>
        <w:rPr>
          <w:noProof/>
          <w:lang w:eastAsia="hu-HU"/>
        </w:rPr>
        <w:drawing>
          <wp:inline distT="0" distB="0" distL="0" distR="0" wp14:anchorId="3C3C2B97" wp14:editId="716F6D4A">
            <wp:extent cx="5040000" cy="3934800"/>
            <wp:effectExtent l="190500" t="190500" r="198755" b="19939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181"/>
                    <a:stretch/>
                  </pic:blipFill>
                  <pic:spPr bwMode="auto">
                    <a:xfrm>
                      <a:off x="0" y="0"/>
                      <a:ext cx="5040000" cy="3934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0BA2CA9F"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FB63CE">
        <w:rPr>
          <w:noProof/>
          <w:lang w:eastAsia="hu-HU"/>
        </w:rPr>
        <w:t>18</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781FED">
      <w:pPr>
        <w:pStyle w:val="Cmsor4"/>
        <w:rPr>
          <w:lang w:eastAsia="hu-HU"/>
        </w:rPr>
      </w:pPr>
      <w:bookmarkStart w:id="131" w:name="_Toc26447415"/>
      <w:r>
        <w:rPr>
          <w:lang w:eastAsia="hu-HU"/>
        </w:rPr>
        <w:t>Szolgáltatás</w:t>
      </w:r>
      <w:r w:rsidR="00DE3736">
        <w:rPr>
          <w:lang w:eastAsia="hu-HU"/>
        </w:rPr>
        <w:t>ok</w:t>
      </w:r>
      <w:r>
        <w:rPr>
          <w:lang w:eastAsia="hu-HU"/>
        </w:rPr>
        <w:t xml:space="preserve"> </w:t>
      </w:r>
      <w:r w:rsidR="00760158">
        <w:rPr>
          <w:lang w:eastAsia="hu-HU"/>
        </w:rPr>
        <w:t>kezelése</w:t>
      </w:r>
      <w:bookmarkEnd w:id="131"/>
    </w:p>
    <w:p w14:paraId="39036D2F" w14:textId="7CD36A7F"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w:t>
      </w:r>
      <w:commentRangeStart w:id="132"/>
      <w:r w:rsidR="00A17C0F">
        <w:rPr>
          <w:lang w:eastAsia="hu-HU"/>
        </w:rPr>
        <w:t>csomagolva</w:t>
      </w:r>
      <w:commentRangeEnd w:id="132"/>
      <w:r w:rsidR="009972D5">
        <w:rPr>
          <w:rStyle w:val="Jegyzethivatkozs"/>
        </w:rPr>
        <w:commentReference w:id="132"/>
      </w:r>
      <w:r w:rsidR="000C5B52">
        <w:rPr>
          <w:lang w:eastAsia="hu-HU"/>
        </w:rPr>
        <w:t xml:space="preserve">, </w:t>
      </w:r>
      <w:r w:rsidR="00A17C0F">
        <w:rPr>
          <w:lang w:eastAsia="hu-HU"/>
        </w:rPr>
        <w:t xml:space="preserve">lekezelve az esetleges hibákat. A hibás </w:t>
      </w:r>
      <w:r w:rsidR="00A17C0F">
        <w:rPr>
          <w:lang w:eastAsia="hu-HU"/>
        </w:rPr>
        <w:lastRenderedPageBreak/>
        <w:t xml:space="preserve">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495F4C">
      <w:pPr>
        <w:pStyle w:val="Kp"/>
      </w:pPr>
      <w:r>
        <w:rPr>
          <w:noProof/>
          <w:lang w:eastAsia="hu-HU"/>
        </w:rPr>
        <w:drawing>
          <wp:inline distT="0" distB="0" distL="0" distR="0" wp14:anchorId="19AA8A51" wp14:editId="2E3BD26D">
            <wp:extent cx="5040000" cy="1335600"/>
            <wp:effectExtent l="190500" t="190500" r="19875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2" t="9773" r="689" b="57066"/>
                    <a:stretch/>
                  </pic:blipFill>
                  <pic:spPr bwMode="auto">
                    <a:xfrm>
                      <a:off x="0" y="0"/>
                      <a:ext cx="5040000" cy="1335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4D193E96"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B63CE">
        <w:rPr>
          <w:noProof/>
          <w:lang w:eastAsia="hu-HU"/>
        </w:rPr>
        <w:t>19</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lastRenderedPageBreak/>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495F4C">
      <w:pPr>
        <w:pStyle w:val="Kp"/>
      </w:pPr>
      <w:r w:rsidRPr="00C64A26">
        <w:rPr>
          <w:noProof/>
          <w:lang w:eastAsia="hu-HU"/>
        </w:rPr>
        <w:drawing>
          <wp:inline distT="0" distB="0" distL="0" distR="0" wp14:anchorId="1F206CB4" wp14:editId="6BE611AC">
            <wp:extent cx="5040000" cy="4017600"/>
            <wp:effectExtent l="190500" t="190500" r="198755" b="19304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4017600"/>
                    </a:xfrm>
                    <a:prstGeom prst="rect">
                      <a:avLst/>
                    </a:prstGeom>
                    <a:ln>
                      <a:noFill/>
                    </a:ln>
                    <a:effectLst>
                      <a:outerShdw blurRad="190500" algn="tl" rotWithShape="0">
                        <a:srgbClr val="000000">
                          <a:alpha val="70000"/>
                        </a:srgbClr>
                      </a:outerShdw>
                    </a:effectLst>
                  </pic:spPr>
                </pic:pic>
              </a:graphicData>
            </a:graphic>
          </wp:inline>
        </w:drawing>
      </w:r>
    </w:p>
    <w:p w14:paraId="1B043F9B" w14:textId="7E54BAAB"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B63CE">
        <w:rPr>
          <w:noProof/>
          <w:lang w:eastAsia="hu-HU"/>
        </w:rPr>
        <w:t>20</w:t>
      </w:r>
      <w:r>
        <w:rPr>
          <w:lang w:eastAsia="hu-HU"/>
        </w:rPr>
        <w:fldChar w:fldCharType="end"/>
      </w:r>
      <w:r>
        <w:t>. ábra: CRUD műveletek</w:t>
      </w:r>
    </w:p>
    <w:p w14:paraId="5848A740" w14:textId="60D65EEB" w:rsidR="00C64A26" w:rsidRDefault="00C64A26" w:rsidP="00C64A26">
      <w:pPr>
        <w:rPr>
          <w:lang w:eastAsia="hu-HU"/>
        </w:rPr>
      </w:pPr>
      <w:r>
        <w:rPr>
          <w:lang w:eastAsia="hu-HU"/>
        </w:rPr>
        <w:t>A 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48561A">
      <w:pPr>
        <w:pStyle w:val="Kp"/>
      </w:pPr>
      <w:r>
        <w:rPr>
          <w:noProof/>
          <w:lang w:eastAsia="hu-HU"/>
        </w:rPr>
        <w:lastRenderedPageBreak/>
        <w:drawing>
          <wp:inline distT="0" distB="0" distL="0" distR="0" wp14:anchorId="3EBD6F65" wp14:editId="0AEE01FB">
            <wp:extent cx="5040000" cy="3963600"/>
            <wp:effectExtent l="190500" t="190500" r="198755" b="18986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590"/>
                    <a:stretch/>
                  </pic:blipFill>
                  <pic:spPr bwMode="auto">
                    <a:xfrm>
                      <a:off x="0" y="0"/>
                      <a:ext cx="5040000" cy="3963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1E76E701"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FB63CE">
        <w:rPr>
          <w:noProof/>
          <w:lang w:eastAsia="hu-HU"/>
        </w:rPr>
        <w:t>21</w:t>
      </w:r>
      <w:r>
        <w:rPr>
          <w:lang w:eastAsia="hu-HU"/>
        </w:rPr>
        <w:fldChar w:fldCharType="end"/>
      </w:r>
      <w:r>
        <w:t>. ábra: Szolgáltatás részletező oldal</w:t>
      </w:r>
    </w:p>
    <w:p w14:paraId="5184C668" w14:textId="6338A0C3" w:rsidR="00DE3736" w:rsidRDefault="00DE3736" w:rsidP="00781FED">
      <w:pPr>
        <w:pStyle w:val="Cmsor4"/>
      </w:pPr>
      <w:bookmarkStart w:id="133" w:name="_Toc26447416"/>
      <w:r>
        <w:t>Szolgáltatás helyek létrehozása</w:t>
      </w:r>
      <w:bookmarkEnd w:id="133"/>
    </w:p>
    <w:p w14:paraId="72A15E3F" w14:textId="4668FE5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1137EE9A" w:rsidR="00FE6C01" w:rsidRDefault="00FE6C01" w:rsidP="00FE6C01">
      <w:r>
        <w:lastRenderedPageBreak/>
        <w:t xml:space="preserve">Az első két pont ügyintézői és felhasználói szempontból fontos. A harmadik és a negyedik </w:t>
      </w:r>
      <w:commentRangeStart w:id="134"/>
      <w:r>
        <w:t>pont</w:t>
      </w:r>
      <w:commentRangeEnd w:id="134"/>
      <w:r w:rsidR="00EA0890">
        <w:rPr>
          <w:rStyle w:val="Jegyzethivatkozs"/>
        </w:rPr>
        <w:commentReference w:id="134"/>
      </w:r>
      <w:r w:rsidR="00713A45">
        <w:t>ok fejlesztői oldalról</w:t>
      </w:r>
      <w:r>
        <w:t xml:space="preserve"> hasznosak.</w:t>
      </w:r>
    </w:p>
    <w:p w14:paraId="7936201C" w14:textId="65DF28BA" w:rsidR="00E44D76" w:rsidRDefault="00FE6C01" w:rsidP="00FE6C01">
      <w:r>
        <w:t xml:space="preserve">A kép és a foglalható egységek közötti </w:t>
      </w:r>
      <w:commentRangeStart w:id="135"/>
      <w:r>
        <w:t>lekép</w:t>
      </w:r>
      <w:r w:rsidR="00713A45">
        <w:t>e</w:t>
      </w:r>
      <w:r>
        <w:t>zésem</w:t>
      </w:r>
      <w:commentRangeEnd w:id="135"/>
      <w:r w:rsidR="00704274">
        <w:rPr>
          <w:rStyle w:val="Jegyzethivatkozs"/>
        </w:rPr>
        <w:commentReference w:id="135"/>
      </w:r>
      <w:r>
        <w:t xml:space="preserve"> a következő: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t xml:space="preserve">       {</w:t>
      </w:r>
    </w:p>
    <w:p w14:paraId="0A27CE3C" w14:textId="387952E9" w:rsidR="00E44D76" w:rsidRDefault="00E44D76" w:rsidP="00A628C2">
      <w:pPr>
        <w:pStyle w:val="Kd"/>
      </w:pPr>
      <w:r>
        <w:lastRenderedPageBreak/>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36" w:name="_Toc26447417"/>
      <w:r>
        <w:t>Foglaló portál</w:t>
      </w:r>
      <w:bookmarkEnd w:id="136"/>
    </w:p>
    <w:p w14:paraId="4DCDED44" w14:textId="6B86AB09" w:rsidR="007D617D" w:rsidRDefault="007D617D" w:rsidP="007D617D">
      <w:r>
        <w:t>A foglaló portál egy ASP.NET Core szerverből és egy Angular kliensből felépülő webalkalmazás. A normál felhasználói szerepkörhöz kapcsolódó funkcionalitásokat valósítja meg. Az alkalmazás bemutatását először a felépítés bemutatásával kezdem, 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37" w:name="_Toc26447418"/>
      <w:r>
        <w:t>Felépítés</w:t>
      </w:r>
      <w:bookmarkEnd w:id="137"/>
    </w:p>
    <w:p w14:paraId="7D4806B9" w14:textId="7E593B8B" w:rsidR="004B2670" w:rsidRDefault="004B2670" w:rsidP="004B2670">
      <w:r w:rsidRPr="004B2670">
        <w:t>Az alkalmazás váza egy Visual Studioba építe</w:t>
      </w:r>
      <w:r>
        <w:t xml:space="preserve">tt Angular projekt sablon. Ez </w:t>
      </w:r>
      <w:r w:rsidRPr="004B2670">
        <w:t>egyenértékű azzal</w:t>
      </w:r>
      <w:r>
        <w:t xml:space="preserve">, mintha egy ASP.NET Core projektet készítenék, ami backendként viselkedik és egy Angular CLI projektet, ami a felhasználói felület. Ez a sablon típus azt a kényelmet nyújtja, hogy egyszerre </w:t>
      </w:r>
      <w:commentRangeStart w:id="138"/>
      <w:r>
        <w:t xml:space="preserve">hosztolja </w:t>
      </w:r>
      <w:r w:rsidR="00713A45">
        <w:t xml:space="preserve">a </w:t>
      </w:r>
      <w:r>
        <w:t xml:space="preserve">két </w:t>
      </w:r>
      <w:commentRangeEnd w:id="138"/>
      <w:r w:rsidR="004F0AD5">
        <w:rPr>
          <w:rStyle w:val="Jegyzethivatkozs"/>
        </w:rPr>
        <w:commentReference w:id="138"/>
      </w:r>
      <w:r>
        <w:t>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781FED">
      <w:pPr>
        <w:pStyle w:val="Cmsor4"/>
      </w:pPr>
      <w:bookmarkStart w:id="139" w:name="_Toc26447419"/>
      <w:r>
        <w:t>Szerver felépítése</w:t>
      </w:r>
      <w:bookmarkEnd w:id="139"/>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lastRenderedPageBreak/>
        <w:drawing>
          <wp:inline distT="0" distB="0" distL="0" distR="0" wp14:anchorId="00F9CF75" wp14:editId="03EE28AE">
            <wp:extent cx="2038350" cy="2441863"/>
            <wp:effectExtent l="190500" t="190500" r="190500" b="187325"/>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398"/>
                    <a:stretch/>
                  </pic:blipFill>
                  <pic:spPr bwMode="auto">
                    <a:xfrm>
                      <a:off x="0" y="0"/>
                      <a:ext cx="2038635" cy="2442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5AFB8C" w14:textId="642DD735" w:rsidR="004F59BD" w:rsidRDefault="00166011" w:rsidP="004F59BD">
      <w:pPr>
        <w:pStyle w:val="Kpalrs"/>
      </w:pPr>
      <w:r>
        <w:fldChar w:fldCharType="begin"/>
      </w:r>
      <w:r>
        <w:instrText xml:space="preserve"> SEQ ábra \* ARABIC </w:instrText>
      </w:r>
      <w:r>
        <w:fldChar w:fldCharType="separate"/>
      </w:r>
      <w:r w:rsidR="00FB63CE">
        <w:rPr>
          <w:noProof/>
        </w:rPr>
        <w:t>22</w:t>
      </w:r>
      <w:r>
        <w:rPr>
          <w:noProof/>
        </w:rPr>
        <w:fldChar w:fldCharType="end"/>
      </w:r>
      <w:r w:rsidR="004F59BD">
        <w:t>. ábra: Szerver felépítése</w:t>
      </w:r>
    </w:p>
    <w:p w14:paraId="1B9F336B" w14:textId="570A898D" w:rsidR="004434DD" w:rsidRDefault="004434DD" w:rsidP="00781FED">
      <w:pPr>
        <w:pStyle w:val="Cmsor4"/>
      </w:pPr>
      <w:bookmarkStart w:id="140" w:name="_Toc26447420"/>
      <w:r>
        <w:t>Élő kommunikáció</w:t>
      </w:r>
      <w:bookmarkEnd w:id="140"/>
    </w:p>
    <w:p w14:paraId="12A4F221" w14:textId="585DF873"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w:t>
      </w:r>
      <w:r w:rsidR="008A6343">
        <w:t>mit a foglalási oldalon használ</w:t>
      </w:r>
      <w:r w:rsidR="006C1E55">
        <w:t>ok</w:t>
      </w:r>
      <w:r w:rsidR="008A6343">
        <w:t>.</w:t>
      </w:r>
      <w:r w:rsidR="000268F5">
        <w:t xml:space="preserve"> </w:t>
      </w:r>
      <w:r w:rsidR="009801B7">
        <w:t xml:space="preserve">A SignalR API lehetővé teszi, hogy a szerverről meghívjuk a kliens oldali kódot. </w:t>
      </w:r>
      <w:r w:rsidR="00D9723A">
        <w:t>Ezen felül</w:t>
      </w:r>
      <w:r w:rsidR="009801B7">
        <w:t xml:space="preserve"> definiálhatunk metódusokat, </w:t>
      </w:r>
      <w:commentRangeStart w:id="141"/>
      <w:r w:rsidR="009801B7">
        <w:t>amiket a</w:t>
      </w:r>
      <w:commentRangeEnd w:id="141"/>
      <w:r w:rsidR="00F171E0">
        <w:rPr>
          <w:rStyle w:val="Jegyzethivatkozs"/>
        </w:rPr>
        <w:commentReference w:id="141"/>
      </w:r>
      <w:r w:rsidR="009801B7">
        <w:t xml:space="preserve"> kliensek hívhatnak meg.</w:t>
      </w:r>
    </w:p>
    <w:p w14:paraId="49050D4E" w14:textId="1856BA2C" w:rsidR="009801B7" w:rsidRDefault="006C1E55" w:rsidP="002D346D">
      <w:r>
        <w:t xml:space="preserve">Az általam megvalósított </w:t>
      </w:r>
      <w:r w:rsidRPr="006C1E55">
        <w:rPr>
          <w:i/>
        </w:rPr>
        <w:t>Hub</w:t>
      </w:r>
      <w:r>
        <w:t xml:space="preserve"> osztály két függvényt nyújt.</w:t>
      </w:r>
      <w:commentRangeStart w:id="142"/>
      <w:r w:rsidR="002D346D">
        <w:t xml:space="preserve"> </w:t>
      </w:r>
      <w:commentRangeEnd w:id="142"/>
      <w:r w:rsidR="00057E7D">
        <w:rPr>
          <w:rStyle w:val="Jegyzethivatkozs"/>
        </w:rPr>
        <w:commentReference w:id="142"/>
      </w:r>
      <w:r w:rsidR="002D346D">
        <w:t xml:space="preserve">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commentRangeStart w:id="143"/>
      <w:commentRangeEnd w:id="143"/>
      <w:r w:rsidR="00057E7D">
        <w:rPr>
          <w:rStyle w:val="Jegyzethivatkozs"/>
        </w:rPr>
        <w:commentReference w:id="143"/>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78F8F4F7" w:rsidR="002D346D" w:rsidRDefault="00A33C02" w:rsidP="002D346D">
      <w:r>
        <w:lastRenderedPageBreak/>
        <w:t xml:space="preserve">Ahhoz, hogy típusosak legyenek a </w:t>
      </w:r>
      <w:commentRangeStart w:id="144"/>
      <w:r>
        <w:t>hívások</w:t>
      </w:r>
      <w:commentRangeEnd w:id="144"/>
      <w:r w:rsidR="00057E7D">
        <w:rPr>
          <w:rStyle w:val="Jegyzethivatkozs"/>
        </w:rPr>
        <w:commentReference w:id="144"/>
      </w:r>
      <w:r w:rsidR="00835EFE">
        <w:t>,</w:t>
      </w:r>
      <w:r>
        <w:t xml:space="preserve">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68E5097F"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w:t>
      </w:r>
      <w:commentRangeStart w:id="145"/>
      <w:r w:rsidR="004434DD">
        <w:t>metódusai</w:t>
      </w:r>
      <w:commentRangeEnd w:id="145"/>
      <w:r w:rsidR="00D654E2">
        <w:rPr>
          <w:rStyle w:val="Jegyzethivatkozs"/>
        </w:rPr>
        <w:commentReference w:id="145"/>
      </w:r>
      <w:r w:rsidR="004434DD">
        <w:t xml:space="preserve">,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781FED">
      <w:pPr>
        <w:pStyle w:val="Cmsor4"/>
      </w:pPr>
      <w:bookmarkStart w:id="146" w:name="_Toc26447421"/>
      <w:r>
        <w:t>Kliens alkalmazás felépítése</w:t>
      </w:r>
      <w:bookmarkEnd w:id="146"/>
    </w:p>
    <w:p w14:paraId="400E3703" w14:textId="797E3FFF" w:rsidR="003D03DE" w:rsidRDefault="003A79E3" w:rsidP="003D03DE">
      <w:r>
        <w:t xml:space="preserve">A diplomamunkám része </w:t>
      </w:r>
      <w:commentRangeStart w:id="147"/>
      <w:commentRangeEnd w:id="147"/>
      <w:r w:rsidR="005A30F2">
        <w:rPr>
          <w:rStyle w:val="Jegyzethivatkozs"/>
        </w:rPr>
        <w:commentReference w:id="147"/>
      </w:r>
      <w:r>
        <w:t>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lastRenderedPageBreak/>
        <w:drawing>
          <wp:inline distT="0" distB="0" distL="0" distR="0" wp14:anchorId="3AA8E07A" wp14:editId="60194C01">
            <wp:extent cx="2419688" cy="4410691"/>
            <wp:effectExtent l="190500" t="190500" r="190500" b="2000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688" cy="4410691"/>
                    </a:xfrm>
                    <a:prstGeom prst="rect">
                      <a:avLst/>
                    </a:prstGeom>
                    <a:ln>
                      <a:noFill/>
                    </a:ln>
                    <a:effectLst>
                      <a:outerShdw blurRad="190500" algn="tl" rotWithShape="0">
                        <a:srgbClr val="000000">
                          <a:alpha val="70000"/>
                        </a:srgbClr>
                      </a:outerShdw>
                    </a:effectLst>
                  </pic:spPr>
                </pic:pic>
              </a:graphicData>
            </a:graphic>
          </wp:inline>
        </w:drawing>
      </w:r>
    </w:p>
    <w:p w14:paraId="32E6C5AA" w14:textId="175796AA" w:rsidR="003A79E3" w:rsidRDefault="00166011" w:rsidP="003A79E3">
      <w:pPr>
        <w:pStyle w:val="Kpalrs"/>
      </w:pPr>
      <w:r>
        <w:fldChar w:fldCharType="begin"/>
      </w:r>
      <w:r>
        <w:instrText xml:space="preserve"> SEQ ábra \* ARABIC </w:instrText>
      </w:r>
      <w:r>
        <w:fldChar w:fldCharType="separate"/>
      </w:r>
      <w:r w:rsidR="00FB63CE">
        <w:rPr>
          <w:noProof/>
        </w:rPr>
        <w:t>23</w:t>
      </w:r>
      <w:r>
        <w:rPr>
          <w:noProof/>
        </w:rPr>
        <w:fldChar w:fldCharType="end"/>
      </w:r>
      <w:r w:rsidR="003A79E3">
        <w:t>. ábra: Kliens felépítése</w:t>
      </w:r>
    </w:p>
    <w:p w14:paraId="33F69D08" w14:textId="52E6BFB8"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w:t>
      </w:r>
      <w:commentRangeStart w:id="148"/>
      <w:r w:rsidR="0068610C">
        <w:t>beregiszt</w:t>
      </w:r>
      <w:r w:rsidR="00DA1FEC">
        <w:t>r</w:t>
      </w:r>
      <w:r w:rsidR="0068610C">
        <w:t>ált</w:t>
      </w:r>
      <w:r w:rsidR="002C6912">
        <w:t xml:space="preserve"> </w:t>
      </w:r>
      <w:commentRangeEnd w:id="148"/>
      <w:r w:rsidR="00490F5B">
        <w:rPr>
          <w:rStyle w:val="Jegyzethivatkozs"/>
        </w:rPr>
        <w:commentReference w:id="148"/>
      </w:r>
      <w:r w:rsidR="002C6912">
        <w:t>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266BCD72" w:rsidR="00354C13" w:rsidRDefault="00354C13" w:rsidP="003A79E3">
      <w:r>
        <w:t xml:space="preserve">A WepApi-val való kommunikálás során számos </w:t>
      </w:r>
      <w:r w:rsidR="002F43E2">
        <w:t>dto-t</w:t>
      </w:r>
      <w:r w:rsidR="00DA1FEC">
        <w:rPr>
          <w:rStyle w:val="Lbjegyzet-hivatkozs"/>
        </w:rPr>
        <w:footnoteReference w:id="18"/>
      </w:r>
      <w:r w:rsidR="002F43E2">
        <w:t xml:space="preserve"> kellet</w:t>
      </w:r>
      <w:r w:rsidR="00413B61">
        <w:t>t létrehoznom, amik TypeScript</w:t>
      </w:r>
      <w:r w:rsidR="002F43E2">
        <w:t xml:space="preserve"> osztályokra, illetve interfészekre képződtek le.</w:t>
      </w:r>
      <w:r w:rsidR="000B5191">
        <w:t xml:space="preserve"> Ezek közül szeretném kiemelni a </w:t>
      </w:r>
      <w:r w:rsidR="000B5191" w:rsidRPr="000B5191">
        <w:rPr>
          <w:i/>
        </w:rPr>
        <w:t>JsonResult&lt;T&gt;</w:t>
      </w:r>
      <w:r w:rsidR="00BB6064">
        <w:t>-ot</w:t>
      </w:r>
      <w:r w:rsidR="000B5191">
        <w:rPr>
          <w:i/>
        </w:rPr>
        <w:t xml:space="preserve"> </w:t>
      </w:r>
      <w:r w:rsidR="000B5191">
        <w:t xml:space="preserve">, ami egy generikus osztály. A hálózati hívásaim fontos </w:t>
      </w:r>
      <w:r w:rsidR="000B5191">
        <w:lastRenderedPageBreak/>
        <w:t xml:space="preserve">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3550B335"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w:t>
      </w:r>
      <w:r w:rsidR="00D81577">
        <w:t>t</w:t>
      </w:r>
      <w:r w:rsidR="008B755D">
        <w:t xml:space="preserve"> el</w:t>
      </w:r>
      <w:r w:rsidR="009A2339">
        <w:t>láttam</w:t>
      </w:r>
      <w:r w:rsidR="008B755D">
        <w:t xml:space="preserve"> a </w:t>
      </w:r>
      <w:r w:rsidR="008B755D" w:rsidRPr="008B755D">
        <w:rPr>
          <w:i/>
        </w:rPr>
        <w:t>@Injectable()</w:t>
      </w:r>
      <w:r w:rsidR="008B755D">
        <w:rPr>
          <w:i/>
        </w:rPr>
        <w:t xml:space="preserve"> </w:t>
      </w:r>
      <w:r w:rsidR="008B755D">
        <w:t>dekorátorral, így tudja a rendszer függőség injektálással nyújtani a többi osztálynak.</w:t>
      </w:r>
    </w:p>
    <w:p w14:paraId="4DCC7E7F" w14:textId="155D53F5" w:rsidR="00413B61"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w:t>
      </w:r>
    </w:p>
    <w:p w14:paraId="02A03836" w14:textId="3C4450A2" w:rsidR="008B755D" w:rsidRDefault="00413B61" w:rsidP="00AC7F03">
      <w:r>
        <w:t xml:space="preserve">Az RxJs könyvtár részét képező </w:t>
      </w:r>
      <w:r w:rsidRPr="004171D2">
        <w:rPr>
          <w:i/>
        </w:rPr>
        <w:t>Observable&lt;T&gt;</w:t>
      </w:r>
      <w:r>
        <w:rPr>
          <w:i/>
        </w:rPr>
        <w:t xml:space="preserve"> </w:t>
      </w:r>
      <w:r>
        <w:t xml:space="preserve">objektumot használtam a hívások visszatérési értékének. </w:t>
      </w:r>
      <w:r w:rsidR="00AC7F03">
        <w:t>Ez segíti elő az aszinkronitás megvalósítását</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49" w:name="_Toc26447422"/>
      <w:r>
        <w:t>Működés</w:t>
      </w:r>
      <w:bookmarkEnd w:id="149"/>
    </w:p>
    <w:p w14:paraId="0EDCC596" w14:textId="15BAA0A4" w:rsidR="00F53B88" w:rsidRDefault="00DF1AC7" w:rsidP="00F5222A">
      <w:r>
        <w:t xml:space="preserve">Az alkalmazást futtatva először elindul az ASP.NET Core szerver, majd ez hosztolja a kliens alkalmazást a ClientApp mappából. Ez elszigetelten fut és a </w:t>
      </w:r>
      <w:r>
        <w:lastRenderedPageBreak/>
        <w:t>felhasználók kérései mind az Angular klienshez futnak be.</w:t>
      </w:r>
      <w:r w:rsidR="00F5222A">
        <w:t xml:space="preserve"> A működést az elkészült komponenseim részletezésével szeretném bemutatni.</w:t>
      </w:r>
    </w:p>
    <w:p w14:paraId="71C71F90" w14:textId="798C9B0F" w:rsidR="00BA3EB5" w:rsidRDefault="00BA3EB5" w:rsidP="00781FED">
      <w:pPr>
        <w:pStyle w:val="Cmsor4"/>
        <w:rPr>
          <w:noProof/>
          <w:lang w:eastAsia="hu-HU"/>
        </w:rPr>
      </w:pPr>
      <w:bookmarkStart w:id="150" w:name="_Toc26447423"/>
      <w:r>
        <w:rPr>
          <w:noProof/>
          <w:lang w:eastAsia="hu-HU"/>
        </w:rPr>
        <w:t xml:space="preserve">AppComponent </w:t>
      </w:r>
      <w:r w:rsidRPr="009A2DB7">
        <w:t>(</w:t>
      </w:r>
      <w:r w:rsidRPr="009A2DB7">
        <w:rPr>
          <w:rFonts w:ascii="Consolas" w:hAnsi="Consolas"/>
        </w:rPr>
        <w:t>app-</w:t>
      </w:r>
      <w:r w:rsidRPr="009A2DB7">
        <w:rPr>
          <w:rFonts w:ascii="Consolas" w:hAnsi="Consolas"/>
          <w:lang w:eastAsia="hu-HU"/>
        </w:rPr>
        <w:t>root</w:t>
      </w:r>
      <w:r w:rsidRPr="009A2DB7">
        <w:t>)</w:t>
      </w:r>
      <w:bookmarkEnd w:id="150"/>
    </w:p>
    <w:p w14:paraId="515BD752" w14:textId="52092DEC" w:rsidR="00BA3EB5" w:rsidRDefault="009A2DB7" w:rsidP="00BA3EB5">
      <w:pPr>
        <w:rPr>
          <w:lang w:eastAsia="hu-HU"/>
        </w:rPr>
      </w:pPr>
      <w:r>
        <w:rPr>
          <w:lang w:eastAsia="hu-HU"/>
        </w:rPr>
        <w:t xml:space="preserve">Az </w:t>
      </w:r>
      <w:r w:rsidRPr="009A2DB7">
        <w:rPr>
          <w:i/>
          <w:lang w:eastAsia="hu-HU"/>
        </w:rPr>
        <w:t>AppModule</w:t>
      </w:r>
      <w:r>
        <w:rPr>
          <w:lang w:eastAsia="hu-HU"/>
        </w:rPr>
        <w:t xml:space="preserve"> főmodulomban megadott </w:t>
      </w:r>
      <w:r w:rsidRPr="009A2DB7">
        <w:rPr>
          <w:i/>
          <w:lang w:eastAsia="hu-HU"/>
        </w:rPr>
        <w:t>bootstrap</w:t>
      </w:r>
      <w:r>
        <w:rPr>
          <w:lang w:eastAsia="hu-HU"/>
        </w:rPr>
        <w:t xml:space="preserve"> komponens az </w:t>
      </w:r>
      <w:r w:rsidRPr="009A2DB7">
        <w:rPr>
          <w:i/>
          <w:lang w:eastAsia="hu-HU"/>
        </w:rPr>
        <w:t>AppComponent</w:t>
      </w:r>
      <w:r>
        <w:rPr>
          <w:lang w:eastAsia="hu-HU"/>
        </w:rPr>
        <w:t xml:space="preserve">. Az indulás során ez lesz az első komponens, ami példányosodni fog. A sablonja nyújtja az oldalak vázát. Tartalmazza a </w:t>
      </w:r>
      <w:r w:rsidRPr="009A2DB7">
        <w:rPr>
          <w:i/>
          <w:lang w:eastAsia="hu-HU"/>
        </w:rPr>
        <w:t>NavMenuComponent</w:t>
      </w:r>
      <w:r>
        <w:rPr>
          <w:i/>
          <w:lang w:eastAsia="hu-HU"/>
        </w:rPr>
        <w:t xml:space="preserve"> </w:t>
      </w:r>
      <w:r>
        <w:rPr>
          <w:lang w:eastAsia="hu-HU"/>
        </w:rPr>
        <w:t xml:space="preserve">komponenst, a </w:t>
      </w:r>
      <w:r w:rsidRPr="009A2DB7">
        <w:rPr>
          <w:i/>
          <w:lang w:eastAsia="hu-HU"/>
        </w:rPr>
        <w:t>LoaderComponent</w:t>
      </w:r>
      <w:r>
        <w:rPr>
          <w:lang w:eastAsia="hu-HU"/>
        </w:rPr>
        <w:t xml:space="preserve"> komponenst és a </w:t>
      </w:r>
      <w:r w:rsidRPr="009A2DB7">
        <w:rPr>
          <w:i/>
          <w:lang w:eastAsia="hu-HU"/>
        </w:rPr>
        <w:t>RouterOutlet</w:t>
      </w:r>
      <w:r>
        <w:rPr>
          <w:lang w:eastAsia="hu-HU"/>
        </w:rPr>
        <w:t xml:space="preserve"> direktívát.</w:t>
      </w:r>
      <w:r w:rsidR="0096716C">
        <w:rPr>
          <w:lang w:eastAsia="hu-HU"/>
        </w:rPr>
        <w:t xml:space="preserve"> Az utóbbi</w:t>
      </w:r>
      <w:r w:rsidR="001B7882">
        <w:rPr>
          <w:lang w:eastAsia="hu-HU"/>
        </w:rPr>
        <w:t xml:space="preserve"> </w:t>
      </w:r>
      <w:r w:rsidR="0096716C">
        <w:rPr>
          <w:lang w:eastAsia="hu-HU"/>
        </w:rPr>
        <w:t xml:space="preserve">a </w:t>
      </w:r>
      <w:r w:rsidR="0096716C" w:rsidRPr="0096716C">
        <w:rPr>
          <w:i/>
          <w:lang w:eastAsia="hu-HU"/>
        </w:rPr>
        <w:t>@angular/router</w:t>
      </w:r>
      <w:r w:rsidR="0096716C">
        <w:rPr>
          <w:lang w:eastAsia="hu-HU"/>
        </w:rPr>
        <w:t xml:space="preserve"> része. A routing során ide töltődnek be dinamikusan a komponensek.</w:t>
      </w:r>
    </w:p>
    <w:p w14:paraId="28C92F94" w14:textId="741D5C09" w:rsidR="002225C9" w:rsidRDefault="002225C9" w:rsidP="00781FED">
      <w:pPr>
        <w:pStyle w:val="Cmsor4"/>
      </w:pPr>
      <w:bookmarkStart w:id="151" w:name="_Toc26447424"/>
      <w:r w:rsidRPr="002225C9">
        <w:rPr>
          <w:lang w:eastAsia="hu-HU"/>
        </w:rPr>
        <w:t>NavMenuComponent</w:t>
      </w:r>
      <w:r>
        <w:rPr>
          <w:lang w:eastAsia="hu-HU"/>
        </w:rPr>
        <w:t xml:space="preserve"> </w:t>
      </w:r>
      <w:r w:rsidRPr="009A2DB7">
        <w:t>(</w:t>
      </w:r>
      <w:r w:rsidRPr="002225C9">
        <w:rPr>
          <w:rFonts w:ascii="Consolas" w:hAnsi="Consolas"/>
        </w:rPr>
        <w:t>app-nav-menu</w:t>
      </w:r>
      <w:r w:rsidRPr="009A2DB7">
        <w:t>)</w:t>
      </w:r>
      <w:bookmarkEnd w:id="151"/>
    </w:p>
    <w:p w14:paraId="6B41C3A6" w14:textId="2C64708D" w:rsidR="002225C9" w:rsidRDefault="002225C9" w:rsidP="002225C9">
      <w:r>
        <w:t>Az alkalmazás menüjét megvalósító komponens. A sablonja a bootstrap könyvtár segítségével épül fel.</w:t>
      </w:r>
      <w:r w:rsidR="002C2E3D">
        <w:t xml:space="preserve"> A navigáláshoz a </w:t>
      </w:r>
      <w:r w:rsidR="002C2E3D" w:rsidRPr="002C2E3D">
        <w:rPr>
          <w:i/>
        </w:rPr>
        <w:t>[routerLink]</w:t>
      </w:r>
      <w:r w:rsidR="002C2E3D">
        <w:rPr>
          <w:i/>
        </w:rPr>
        <w:t xml:space="preserve"> </w:t>
      </w:r>
      <w:r w:rsidR="002C2E3D">
        <w:t>direktívát használtam fel.</w:t>
      </w:r>
    </w:p>
    <w:p w14:paraId="1DC432F5" w14:textId="77777777" w:rsidR="002C2E3D" w:rsidRDefault="002C2E3D" w:rsidP="002C2E3D">
      <w:pPr>
        <w:pStyle w:val="Kd"/>
        <w:rPr>
          <w:color w:val="000000"/>
        </w:rPr>
      </w:pPr>
      <w:r>
        <w:t>&lt;</w:t>
      </w:r>
      <w:r>
        <w:rPr>
          <w:color w:val="800000"/>
        </w:rPr>
        <w:t>li</w:t>
      </w:r>
      <w:r>
        <w:rPr>
          <w:color w:val="000000"/>
        </w:rPr>
        <w:t xml:space="preserve"> </w:t>
      </w:r>
      <w:r>
        <w:rPr>
          <w:color w:val="FF0000"/>
        </w:rPr>
        <w:t>class</w:t>
      </w:r>
      <w:r>
        <w:t>="nav-item"</w:t>
      </w:r>
      <w:r>
        <w:rPr>
          <w:color w:val="000000"/>
        </w:rPr>
        <w:t xml:space="preserve"> </w:t>
      </w:r>
      <w:r>
        <w:rPr>
          <w:color w:val="FF0000"/>
        </w:rPr>
        <w:t>[routerLinkActive]</w:t>
      </w:r>
      <w:r>
        <w:t>='["link-active"]'&gt;</w:t>
      </w:r>
    </w:p>
    <w:p w14:paraId="0AE3B00F" w14:textId="2BB827C8" w:rsidR="002C2E3D" w:rsidRDefault="002C2E3D" w:rsidP="002C2E3D">
      <w:pPr>
        <w:pStyle w:val="Kd"/>
        <w:rPr>
          <w:color w:val="000000"/>
        </w:rPr>
      </w:pPr>
      <w:r>
        <w:rPr>
          <w:color w:val="000000"/>
        </w:rPr>
        <w:t xml:space="preserve">     </w:t>
      </w:r>
      <w:r>
        <w:t>&lt;</w:t>
      </w:r>
      <w:r>
        <w:rPr>
          <w:color w:val="800000"/>
        </w:rPr>
        <w:t>a</w:t>
      </w:r>
      <w:r>
        <w:rPr>
          <w:color w:val="000000"/>
        </w:rPr>
        <w:t xml:space="preserve"> </w:t>
      </w:r>
      <w:r>
        <w:rPr>
          <w:color w:val="FF0000"/>
        </w:rPr>
        <w:t>class</w:t>
      </w:r>
      <w:r>
        <w:t>="nav-link"</w:t>
      </w:r>
      <w:r>
        <w:rPr>
          <w:color w:val="000000"/>
        </w:rPr>
        <w:t xml:space="preserve"> </w:t>
      </w:r>
      <w:r>
        <w:rPr>
          <w:color w:val="FF0000"/>
        </w:rPr>
        <w:t>[routerLink]</w:t>
      </w:r>
      <w:r>
        <w:t>='["/event-list"]'&gt;</w:t>
      </w:r>
      <w:r>
        <w:rPr>
          <w:color w:val="000000"/>
        </w:rPr>
        <w:t>Események</w:t>
      </w:r>
      <w:r>
        <w:t>&lt;/</w:t>
      </w:r>
      <w:r>
        <w:rPr>
          <w:color w:val="800000"/>
        </w:rPr>
        <w:t>a</w:t>
      </w:r>
      <w:r>
        <w:t>&gt;</w:t>
      </w:r>
    </w:p>
    <w:p w14:paraId="243E8C31" w14:textId="468757C5" w:rsidR="002C2E3D" w:rsidRPr="002C2E3D" w:rsidRDefault="002C2E3D" w:rsidP="002C2E3D">
      <w:pPr>
        <w:pStyle w:val="Kd"/>
      </w:pPr>
      <w:r>
        <w:t>&lt;/</w:t>
      </w:r>
      <w:r>
        <w:rPr>
          <w:color w:val="800000"/>
        </w:rPr>
        <w:t>li</w:t>
      </w:r>
      <w:r>
        <w:t>&gt;</w:t>
      </w:r>
    </w:p>
    <w:p w14:paraId="63897D8D" w14:textId="7D8C80C8" w:rsidR="00782921" w:rsidRPr="00782921" w:rsidRDefault="00782921" w:rsidP="00781FED">
      <w:pPr>
        <w:pStyle w:val="Cmsor4"/>
      </w:pPr>
      <w:bookmarkStart w:id="152" w:name="_Toc26447425"/>
      <w:r w:rsidRPr="00782921">
        <w:rPr>
          <w:lang w:eastAsia="hu-HU"/>
        </w:rPr>
        <w:t>LoaderComponent</w:t>
      </w:r>
      <w:r>
        <w:rPr>
          <w:lang w:eastAsia="hu-HU"/>
        </w:rPr>
        <w:t xml:space="preserve"> </w:t>
      </w:r>
      <w:r w:rsidRPr="009A2DB7">
        <w:t>(</w:t>
      </w:r>
      <w:r w:rsidRPr="00782921">
        <w:rPr>
          <w:rFonts w:ascii="Consolas" w:hAnsi="Consolas"/>
        </w:rPr>
        <w:t>app-loader</w:t>
      </w:r>
      <w:r w:rsidRPr="009A2DB7">
        <w:t>)</w:t>
      </w:r>
      <w:bookmarkEnd w:id="152"/>
    </w:p>
    <w:p w14:paraId="4300910F" w14:textId="33572A6F" w:rsidR="00782921" w:rsidRDefault="00782921" w:rsidP="00782921">
      <w:r>
        <w:t>Az alkalmazásomban számos adat a WebApi-n keresztül érhető el. Amíg a letöltés folyamatban van, egy töltőképernyőt kell mutatni. Ennek a megvalósítására egy beavatkozót (interceptor), egy szolgáltatást és egy komponenst hoztam létre.</w:t>
      </w:r>
    </w:p>
    <w:p w14:paraId="3203A6C9" w14:textId="3E335BA5" w:rsidR="00782921" w:rsidRDefault="00782921" w:rsidP="00782921">
      <w:r>
        <w:t xml:space="preserve">A komponens tartalmaz egy </w:t>
      </w:r>
      <w:r w:rsidRPr="00782921">
        <w:rPr>
          <w:i/>
        </w:rPr>
        <w:t>Subject&lt;boolean&gt;</w:t>
      </w:r>
      <w:r>
        <w:t xml:space="preserve"> típusú tulajdonságot. </w:t>
      </w:r>
      <w:r w:rsidR="005759A2">
        <w:t xml:space="preserve">Az értéke alapján mutatja, illetve rejti el a töltőképernyőt. A </w:t>
      </w:r>
      <w:r w:rsidR="0073598B">
        <w:t>tulajdonság</w:t>
      </w:r>
      <w:r>
        <w:t xml:space="preserve"> egy eseménykezelőként működik</w:t>
      </w:r>
      <w:r w:rsidR="0073598B">
        <w:t xml:space="preserve">, ami a szolgáltatás osztályhoz </w:t>
      </w:r>
      <w:r>
        <w:t>van kötve.</w:t>
      </w:r>
      <w:r w:rsidR="005759A2">
        <w:t xml:space="preserve"> </w:t>
      </w:r>
    </w:p>
    <w:p w14:paraId="60D7BD29" w14:textId="3006D956" w:rsidR="00782921" w:rsidRPr="00414020" w:rsidRDefault="00782921" w:rsidP="00782921">
      <w:r>
        <w:t xml:space="preserve">A </w:t>
      </w:r>
      <w:r w:rsidRPr="004A6D95">
        <w:rPr>
          <w:i/>
        </w:rPr>
        <w:t>LoaderInterceptor</w:t>
      </w:r>
      <w:r>
        <w:rPr>
          <w:i/>
        </w:rPr>
        <w:t xml:space="preserve"> </w:t>
      </w:r>
      <w:r>
        <w:t xml:space="preserve">osztályom implementálja </w:t>
      </w:r>
      <w:r w:rsidRPr="004A6D95">
        <w:rPr>
          <w:i/>
        </w:rPr>
        <w:t>HttpInterceptor</w:t>
      </w:r>
      <w:r>
        <w:rPr>
          <w:i/>
        </w:rPr>
        <w:t xml:space="preserve"> </w:t>
      </w:r>
      <w:r>
        <w:t xml:space="preserve">interfészt. Az </w:t>
      </w:r>
      <w:r w:rsidRPr="004A6D95">
        <w:rPr>
          <w:i/>
        </w:rPr>
        <w:t>intercept</w:t>
      </w:r>
      <w:r>
        <w:rPr>
          <w:i/>
        </w:rPr>
        <w:t xml:space="preserve"> </w:t>
      </w:r>
      <w:r>
        <w:t xml:space="preserve">metódusa beékelődik minden hálózati híváshoz. Amikor egy kérés elindul a szolgáltatás </w:t>
      </w:r>
      <w:r w:rsidRPr="007D25E9">
        <w:rPr>
          <w:i/>
        </w:rPr>
        <w:t>show</w:t>
      </w:r>
      <w:r>
        <w:t xml:space="preserve"> függvényét hívom. </w:t>
      </w:r>
      <w:r w:rsidR="0073598B">
        <w:t xml:space="preserve">Ez a </w:t>
      </w:r>
      <w:r w:rsidR="0073598B" w:rsidRPr="0073598B">
        <w:rPr>
          <w:i/>
        </w:rPr>
        <w:t>Subject</w:t>
      </w:r>
      <w:r w:rsidR="0073598B">
        <w:t xml:space="preserve"> objektumon egy </w:t>
      </w:r>
      <w:r w:rsidR="0073598B" w:rsidRPr="0073598B">
        <w:rPr>
          <w:i/>
        </w:rPr>
        <w:t>next()</w:t>
      </w:r>
      <w:r w:rsidR="0073598B">
        <w:t xml:space="preserve"> metódust hív, amit lekezel a komponens.</w:t>
      </w:r>
    </w:p>
    <w:p w14:paraId="5F4B1A83" w14:textId="1EF387F3" w:rsidR="002225C9" w:rsidRDefault="00E824BB" w:rsidP="00781FED">
      <w:pPr>
        <w:pStyle w:val="Cmsor4"/>
        <w:rPr>
          <w:lang w:eastAsia="hu-HU"/>
        </w:rPr>
      </w:pPr>
      <w:bookmarkStart w:id="153" w:name="_Toc26447426"/>
      <w:r w:rsidRPr="00E824BB">
        <w:rPr>
          <w:lang w:eastAsia="hu-HU"/>
        </w:rPr>
        <w:t>HomeComponent</w:t>
      </w:r>
      <w:r>
        <w:rPr>
          <w:lang w:eastAsia="hu-HU"/>
        </w:rPr>
        <w:t xml:space="preserve"> (</w:t>
      </w:r>
      <w:r w:rsidRPr="00E824BB">
        <w:rPr>
          <w:rFonts w:ascii="Consolas" w:hAnsi="Consolas"/>
          <w:lang w:eastAsia="hu-HU"/>
        </w:rPr>
        <w:t>app-home</w:t>
      </w:r>
      <w:r>
        <w:rPr>
          <w:lang w:eastAsia="hu-HU"/>
        </w:rPr>
        <w:t>)</w:t>
      </w:r>
      <w:bookmarkEnd w:id="153"/>
    </w:p>
    <w:p w14:paraId="0F24433A" w14:textId="3E6DA570" w:rsidR="00CA43D5" w:rsidRDefault="00CA43D5" w:rsidP="00CA43D5">
      <w:r>
        <w:rPr>
          <w:lang w:eastAsia="hu-HU"/>
        </w:rPr>
        <w:t>Ez a komponens az alkalmazás nyitóoldalát valósítja meg,</w:t>
      </w:r>
      <w:r>
        <w:t xml:space="preserve">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D33C1E9" w14:textId="77777777" w:rsidR="00CA43D5" w:rsidRDefault="00CA43D5" w:rsidP="00CA43D5">
      <w:r>
        <w:lastRenderedPageBreak/>
        <w:t xml:space="preserve">A </w:t>
      </w:r>
      <w:r w:rsidRPr="003E1F29">
        <w:rPr>
          <w:i/>
        </w:rPr>
        <w:t>HomeComponent</w:t>
      </w:r>
      <w:r>
        <w:rPr>
          <w:i/>
        </w:rPr>
        <w:t xml:space="preserve"> </w:t>
      </w:r>
      <w:r>
        <w:t>betöltés után letölti a szerverről a top öt eseményt és a top öt szolgáltatást. Amíg az adatok nem töltődtek le a szerverről, addig egy placeholder szöveg látszik. Ezt az Angular *ngIf direktívájával valósítottam meg.</w:t>
      </w:r>
    </w:p>
    <w:p w14:paraId="7FB32A8C" w14:textId="498F1C6C" w:rsidR="00C028A2" w:rsidRPr="00CA43D5" w:rsidRDefault="00CA43D5" w:rsidP="00CA43D5">
      <w:pPr>
        <w:pStyle w:val="Kd"/>
        <w:rPr>
          <w:color w:val="000000"/>
        </w:rPr>
      </w:pPr>
      <w:r>
        <w:t>&lt;</w:t>
      </w:r>
      <w:r>
        <w:rPr>
          <w:color w:val="800000"/>
        </w:rPr>
        <w:t>ngb-carousel</w:t>
      </w:r>
      <w:r>
        <w:rPr>
          <w:color w:val="000000"/>
        </w:rPr>
        <w:t xml:space="preserve"> </w:t>
      </w:r>
      <w:r>
        <w:rPr>
          <w:color w:val="FF0000"/>
        </w:rPr>
        <w:t>*ngIf</w:t>
      </w:r>
      <w:r>
        <w:t>="services; else serviceLoadingBlock"&gt;</w:t>
      </w:r>
    </w:p>
    <w:p w14:paraId="75ACCBAD" w14:textId="77777777" w:rsidR="00F53B88" w:rsidRDefault="00F53B88" w:rsidP="00F53B88">
      <w:pPr>
        <w:pStyle w:val="Kp"/>
      </w:pPr>
      <w:r>
        <w:rPr>
          <w:noProof/>
          <w:lang w:eastAsia="hu-HU"/>
        </w:rPr>
        <w:drawing>
          <wp:inline distT="0" distB="0" distL="0" distR="0" wp14:anchorId="6B98E779" wp14:editId="244F2CF4">
            <wp:extent cx="5040000" cy="3042000"/>
            <wp:effectExtent l="190500" t="190500" r="198755" b="19685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096"/>
                    <a:stretch/>
                  </pic:blipFill>
                  <pic:spPr bwMode="auto">
                    <a:xfrm>
                      <a:off x="0" y="0"/>
                      <a:ext cx="5040000" cy="3042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B0F595" w14:textId="65E4CC1F" w:rsidR="00F53B88" w:rsidRDefault="00166011" w:rsidP="00F53B88">
      <w:pPr>
        <w:pStyle w:val="Kpalrs"/>
      </w:pPr>
      <w:r>
        <w:fldChar w:fldCharType="begin"/>
      </w:r>
      <w:r>
        <w:instrText xml:space="preserve"> SEQ ábra \* ARABIC </w:instrText>
      </w:r>
      <w:r>
        <w:fldChar w:fldCharType="separate"/>
      </w:r>
      <w:r w:rsidR="00FB63CE">
        <w:rPr>
          <w:noProof/>
        </w:rPr>
        <w:t>24</w:t>
      </w:r>
      <w:r>
        <w:rPr>
          <w:noProof/>
        </w:rPr>
        <w:fldChar w:fldCharType="end"/>
      </w:r>
      <w:r w:rsidR="00F53B88">
        <w:t>. ábra: Főoldal</w:t>
      </w:r>
    </w:p>
    <w:p w14:paraId="57317515" w14:textId="4B8F748B" w:rsidR="00EC6C3D" w:rsidRPr="0004553E" w:rsidRDefault="00EC6C3D" w:rsidP="00EC6C3D">
      <w:r>
        <w:t xml:space="preserve">Amint az adatok a szerverről </w:t>
      </w:r>
      <w:commentRangeStart w:id="154"/>
      <w:r>
        <w:t>megérkez</w:t>
      </w:r>
      <w:commentRangeEnd w:id="154"/>
      <w:r w:rsidR="00AC7F03">
        <w:t>nek</w:t>
      </w:r>
      <w:r w:rsidR="00C362AF">
        <w:rPr>
          <w:rStyle w:val="Jegyzethivatkozs"/>
        </w:rPr>
        <w:commentReference w:id="154"/>
      </w:r>
      <w:r>
        <w:t xml:space="preserve">, azokat a felületen meg is jeleníti.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4FB43ABD"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t>{{services[0].image.id}}</w:t>
      </w:r>
      <w:r w:rsidR="00FE1D82">
        <w:rPr>
          <w:i/>
        </w:rPr>
        <w:t xml:space="preserve"> </w:t>
      </w:r>
      <w:r w:rsidR="00FE1D82">
        <w:t>a szolgáltatáshoz tartozó kép azonosítója.</w:t>
      </w:r>
      <w:r w:rsidR="004626AF">
        <w:t xml:space="preserve"> Ha nincs megadva, </w:t>
      </w:r>
      <w:r w:rsidR="004626AF">
        <w:lastRenderedPageBreak/>
        <w:t xml:space="preserve">akkor egy alapértelmezett képet adok vissza, amit az AppData mappából olvasok fel. Ha </w:t>
      </w:r>
      <w:commentRangeStart w:id="155"/>
      <w:r w:rsidR="004626AF">
        <w:t>meg</w:t>
      </w:r>
      <w:r w:rsidR="000E32C7">
        <w:t xml:space="preserve"> </w:t>
      </w:r>
      <w:r w:rsidR="004626AF">
        <w:t xml:space="preserve">van adva </w:t>
      </w:r>
      <w:commentRangeEnd w:id="155"/>
      <w:r w:rsidR="00C362AF">
        <w:rPr>
          <w:rStyle w:val="Jegyzethivatkozs"/>
        </w:rPr>
        <w:commentReference w:id="155"/>
      </w:r>
      <w:r w:rsidR="004626AF">
        <w:t xml:space="preserve">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w:t>
      </w:r>
      <w:commentRangeStart w:id="156"/>
      <w:r w:rsidR="004626AF">
        <w:t>entitás</w:t>
      </w:r>
      <w:commentRangeEnd w:id="156"/>
      <w:r w:rsidR="005312D5">
        <w:rPr>
          <w:rStyle w:val="Jegyzethivatkozs"/>
        </w:rPr>
        <w:commentReference w:id="156"/>
      </w:r>
      <w:r w:rsidR="000E32C7">
        <w:t>t</w:t>
      </w:r>
      <w:r w:rsidR="004626AF">
        <w:t xml:space="preserve"> az adatbázisból. Mindkét esetben egy </w:t>
      </w:r>
      <w:r w:rsidR="004626AF" w:rsidRPr="004626AF">
        <w:rPr>
          <w:i/>
        </w:rPr>
        <w:t>FileContentResult</w:t>
      </w:r>
      <w:r w:rsidR="004626AF">
        <w:rPr>
          <w:i/>
        </w:rPr>
        <w:t xml:space="preserve"> </w:t>
      </w:r>
      <w:r w:rsidR="004626AF">
        <w:t>a visszatérési érték.</w:t>
      </w:r>
    </w:p>
    <w:p w14:paraId="003936B5" w14:textId="3CC29B37" w:rsidR="004626AF" w:rsidRDefault="00781FED" w:rsidP="00781FED">
      <w:pPr>
        <w:pStyle w:val="Cmsor4"/>
      </w:pPr>
      <w:bookmarkStart w:id="157" w:name="_Toc26447427"/>
      <w:r w:rsidRPr="00781FED">
        <w:t>ServiceListPageComponent</w:t>
      </w:r>
      <w:r>
        <w:t xml:space="preserve"> (</w:t>
      </w:r>
      <w:r w:rsidRPr="00781FED">
        <w:rPr>
          <w:rFonts w:ascii="Consolas" w:hAnsi="Consolas"/>
        </w:rPr>
        <w:t>app-service-list-page</w:t>
      </w:r>
      <w:r>
        <w:t>)</w:t>
      </w:r>
      <w:bookmarkEnd w:id="157"/>
    </w:p>
    <w:p w14:paraId="58281E61" w14:textId="3E5F912D" w:rsidR="0056144C" w:rsidRDefault="0056144C" w:rsidP="0056144C">
      <w:r>
        <w:t xml:space="preserve">A rendszeremben a két legfőbb entitás </w:t>
      </w:r>
      <w:commentRangeStart w:id="158"/>
      <w:commentRangeEnd w:id="158"/>
      <w:r w:rsidR="008816AA">
        <w:rPr>
          <w:rStyle w:val="Jegyzethivatkozs"/>
        </w:rPr>
        <w:commentReference w:id="158"/>
      </w:r>
      <w:r>
        <w:t xml:space="preserve"> a </w:t>
      </w:r>
      <w:r w:rsidRPr="0056144C">
        <w:rPr>
          <w:i/>
        </w:rPr>
        <w:t>Service</w:t>
      </w:r>
      <w:r>
        <w:t xml:space="preserve"> és az </w:t>
      </w:r>
      <w:r w:rsidRPr="0056144C">
        <w:rPr>
          <w:i/>
        </w:rPr>
        <w:t>Event</w:t>
      </w:r>
      <w:r>
        <w:t xml:space="preserve">. Az első </w:t>
      </w:r>
      <w:commentRangeStart w:id="159"/>
      <w:r>
        <w:t>reprezentálj</w:t>
      </w:r>
      <w:commentRangeEnd w:id="159"/>
      <w:r w:rsidR="008816AA">
        <w:rPr>
          <w:rStyle w:val="Jegyzethivatkozs"/>
        </w:rPr>
        <w:commentReference w:id="159"/>
      </w:r>
      <w:r w:rsidR="000E32C7">
        <w:t>a</w:t>
      </w:r>
      <w:r w:rsidR="004A6978">
        <w:t xml:space="preserve"> </w:t>
      </w:r>
      <w:r>
        <w:t>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43373C3C"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w:t>
      </w:r>
      <w:commentRangeStart w:id="160"/>
      <w:r>
        <w:t>mez</w:t>
      </w:r>
      <w:r w:rsidR="001B4CFA">
        <w:t>ő</w:t>
      </w:r>
      <w:r>
        <w:t>khöz</w:t>
      </w:r>
      <w:commentRangeEnd w:id="160"/>
      <w:r w:rsidR="00340C7C">
        <w:rPr>
          <w:rStyle w:val="Jegyzethivatkozs"/>
        </w:rPr>
        <w:commentReference w:id="160"/>
      </w:r>
      <w:r>
        <w:t xml:space="preserve">. Amint a felhasználó rákattint a keresés </w:t>
      </w:r>
      <w:commentRangeStart w:id="161"/>
      <w:r>
        <w:t>gombra</w:t>
      </w:r>
      <w:commentRangeEnd w:id="161"/>
      <w:r w:rsidR="00340C7C">
        <w:rPr>
          <w:rStyle w:val="Jegyzethivatkozs"/>
        </w:rPr>
        <w:commentReference w:id="161"/>
      </w:r>
      <w:r w:rsidR="001B4CFA">
        <w:t>,</w:t>
      </w:r>
      <w:r>
        <w:t xml:space="preserve">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w:t>
      </w:r>
      <w:r w:rsidR="001B4CFA">
        <w:t>stb…</w:t>
      </w:r>
      <w:commentRangeStart w:id="162"/>
      <w:commentRangeEnd w:id="162"/>
      <w:r w:rsidR="00D320A8">
        <w:rPr>
          <w:rStyle w:val="Jegyzethivatkozs"/>
        </w:rPr>
        <w:commentReference w:id="162"/>
      </w:r>
      <w:r>
        <w:t xml:space="preserve">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t xml:space="preserve">      .getServices(</w:t>
      </w:r>
      <w:r>
        <w:rPr>
          <w:color w:val="0000FF"/>
        </w:rPr>
        <w:t>this</w:t>
      </w:r>
      <w:r>
        <w:t>.serviceSearchParameter)</w:t>
      </w:r>
    </w:p>
    <w:p w14:paraId="51B787CD" w14:textId="0C7E2298" w:rsidR="00A92F77" w:rsidRDefault="00A92F77" w:rsidP="00A92F77">
      <w:pPr>
        <w:pStyle w:val="Kd"/>
      </w:pPr>
      <w:r>
        <w:lastRenderedPageBreak/>
        <w:t xml:space="preserve">       .subscribe(result =&gt; {</w:t>
      </w:r>
    </w:p>
    <w:p w14:paraId="08E1A0D6" w14:textId="5DF3A105" w:rsidR="00A92F77" w:rsidRDefault="00A92F77" w:rsidP="00A92F77">
      <w:pPr>
        <w:pStyle w:val="Kd"/>
      </w:pPr>
      <w:r>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0730CE">
      <w:pPr>
        <w:pStyle w:val="Kd"/>
        <w:jc w:val="left"/>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0730CE">
      <w:pPr>
        <w:pStyle w:val="Kd"/>
        <w:jc w:val="left"/>
      </w:pPr>
      <w:r>
        <w:t>{</w:t>
      </w:r>
    </w:p>
    <w:p w14:paraId="73EE6F5C" w14:textId="77777777" w:rsidR="00E5177E" w:rsidRDefault="00E5177E" w:rsidP="000730CE">
      <w:pPr>
        <w:pStyle w:val="Kd"/>
        <w:jc w:val="left"/>
      </w:pPr>
      <w:r>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0730CE">
      <w:pPr>
        <w:pStyle w:val="Kd"/>
        <w:jc w:val="left"/>
        <w:rPr>
          <w:color w:val="0000FF"/>
        </w:rPr>
      </w:pPr>
      <w:r>
        <w:t xml:space="preserve">    </w:t>
      </w:r>
      <w:r>
        <w:rPr>
          <w:color w:val="0000FF"/>
        </w:rPr>
        <w:t>try</w:t>
      </w:r>
    </w:p>
    <w:p w14:paraId="4B87E730" w14:textId="77777777" w:rsidR="00E5177E" w:rsidRDefault="00E5177E" w:rsidP="000730CE">
      <w:pPr>
        <w:pStyle w:val="Kd"/>
        <w:jc w:val="left"/>
      </w:pPr>
      <w:r>
        <w:t xml:space="preserve">    {</w:t>
      </w:r>
    </w:p>
    <w:p w14:paraId="110FA8D5" w14:textId="77777777" w:rsidR="00E5177E" w:rsidRDefault="00E5177E" w:rsidP="000730CE">
      <w:pPr>
        <w:pStyle w:val="Kd"/>
        <w:jc w:val="left"/>
      </w:pPr>
      <w:r>
        <w:t xml:space="preserve">        result.Result = </w:t>
      </w:r>
    </w:p>
    <w:p w14:paraId="186DEF40" w14:textId="77777777" w:rsidR="00E5177E" w:rsidRDefault="00E5177E" w:rsidP="000730CE">
      <w:pPr>
        <w:pStyle w:val="Kd"/>
        <w:jc w:val="left"/>
      </w:pPr>
      <w:r>
        <w:tab/>
      </w:r>
      <w:r>
        <w:tab/>
        <w:t>(</w:t>
      </w:r>
      <w:r>
        <w:rPr>
          <w:color w:val="0000FF"/>
        </w:rPr>
        <w:t>await</w:t>
      </w:r>
      <w:r>
        <w:t xml:space="preserve"> _service.GetServicesAsync(searchParameter))</w:t>
      </w:r>
    </w:p>
    <w:p w14:paraId="34E4F290" w14:textId="77777777" w:rsidR="00E5177E" w:rsidRDefault="00E5177E" w:rsidP="000730CE">
      <w:pPr>
        <w:pStyle w:val="Kd"/>
        <w:jc w:val="left"/>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0730CE">
      <w:pPr>
        <w:pStyle w:val="Kd"/>
        <w:jc w:val="left"/>
      </w:pPr>
      <w:r>
        <w:tab/>
      </w:r>
      <w:r>
        <w:tab/>
        <w:t>.ToList();</w:t>
      </w:r>
    </w:p>
    <w:p w14:paraId="65F08298" w14:textId="77777777" w:rsidR="00E5177E" w:rsidRDefault="00E5177E" w:rsidP="000730CE">
      <w:pPr>
        <w:pStyle w:val="Kd"/>
        <w:jc w:val="left"/>
      </w:pPr>
      <w:r>
        <w:t xml:space="preserve">        result.Success = </w:t>
      </w:r>
      <w:r>
        <w:rPr>
          <w:color w:val="0000FF"/>
        </w:rPr>
        <w:t>true</w:t>
      </w:r>
      <w:r>
        <w:t>;</w:t>
      </w:r>
    </w:p>
    <w:p w14:paraId="56CEF069" w14:textId="77777777" w:rsidR="00E5177E" w:rsidRDefault="00E5177E" w:rsidP="000730CE">
      <w:pPr>
        <w:pStyle w:val="Kd"/>
        <w:jc w:val="left"/>
      </w:pPr>
      <w:r>
        <w:t xml:space="preserve">    }</w:t>
      </w:r>
    </w:p>
    <w:p w14:paraId="5BE9DB43" w14:textId="77777777" w:rsidR="00E5177E" w:rsidRDefault="00E5177E" w:rsidP="000730CE">
      <w:pPr>
        <w:pStyle w:val="Kd"/>
        <w:jc w:val="left"/>
        <w:rPr>
          <w:color w:val="0000FF"/>
        </w:rPr>
      </w:pPr>
      <w:r>
        <w:t xml:space="preserve">    </w:t>
      </w:r>
      <w:r>
        <w:rPr>
          <w:color w:val="0000FF"/>
        </w:rPr>
        <w:t>catch</w:t>
      </w:r>
    </w:p>
    <w:p w14:paraId="358D817E" w14:textId="77777777" w:rsidR="00E5177E" w:rsidRDefault="00E5177E" w:rsidP="000730CE">
      <w:pPr>
        <w:pStyle w:val="Kd"/>
        <w:jc w:val="left"/>
      </w:pPr>
      <w:r>
        <w:t xml:space="preserve">    {</w:t>
      </w:r>
    </w:p>
    <w:p w14:paraId="16BBA3AE" w14:textId="77777777" w:rsidR="00BC6025" w:rsidRDefault="00E5177E" w:rsidP="000730CE">
      <w:pPr>
        <w:pStyle w:val="Kd"/>
        <w:jc w:val="left"/>
      </w:pPr>
      <w:r>
        <w:t xml:space="preserve">        result.Message = </w:t>
      </w:r>
    </w:p>
    <w:p w14:paraId="10AD84AF" w14:textId="0F3488A1" w:rsidR="00E5177E" w:rsidRDefault="00BC6025" w:rsidP="000730CE">
      <w:pPr>
        <w:pStyle w:val="Kd"/>
        <w:jc w:val="left"/>
      </w:pPr>
      <w:r>
        <w:tab/>
      </w:r>
      <w:r>
        <w:tab/>
      </w:r>
      <w:r w:rsidR="00E5177E">
        <w:rPr>
          <w:color w:val="A31515"/>
        </w:rPr>
        <w:t>"Ismeretlen hiba a szolgáltatások letöltése során."</w:t>
      </w:r>
      <w:r w:rsidR="00E5177E">
        <w:t>;</w:t>
      </w:r>
    </w:p>
    <w:p w14:paraId="6BC7F31B" w14:textId="77777777" w:rsidR="00E5177E" w:rsidRDefault="00E5177E" w:rsidP="000730CE">
      <w:pPr>
        <w:pStyle w:val="Kd"/>
        <w:jc w:val="left"/>
      </w:pPr>
      <w:r>
        <w:t xml:space="preserve">    }</w:t>
      </w:r>
    </w:p>
    <w:p w14:paraId="70C64239" w14:textId="77777777" w:rsidR="00E5177E" w:rsidRDefault="00E5177E" w:rsidP="000730CE">
      <w:pPr>
        <w:pStyle w:val="Kd"/>
        <w:jc w:val="left"/>
      </w:pPr>
      <w:r>
        <w:t xml:space="preserve">    </w:t>
      </w:r>
      <w:r>
        <w:rPr>
          <w:color w:val="0000FF"/>
        </w:rPr>
        <w:t>return</w:t>
      </w:r>
      <w:r>
        <w:t xml:space="preserve"> Ok(result);</w:t>
      </w:r>
    </w:p>
    <w:p w14:paraId="7BFCC076" w14:textId="00E788CF" w:rsidR="00E5177E" w:rsidRPr="00E5177E" w:rsidRDefault="00E5177E" w:rsidP="000730CE">
      <w:pPr>
        <w:pStyle w:val="Kd"/>
        <w:jc w:val="left"/>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lastRenderedPageBreak/>
        <w:drawing>
          <wp:inline distT="0" distB="0" distL="0" distR="0" wp14:anchorId="76CA2CB8" wp14:editId="69C04E4B">
            <wp:extent cx="5040000" cy="2980800"/>
            <wp:effectExtent l="190500" t="190500" r="198755" b="18161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673"/>
                    <a:stretch/>
                  </pic:blipFill>
                  <pic:spPr bwMode="auto">
                    <a:xfrm>
                      <a:off x="0" y="0"/>
                      <a:ext cx="5040000" cy="2980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CBADBB" w14:textId="2D28793B" w:rsidR="00F0710A" w:rsidRDefault="00166011" w:rsidP="00F0710A">
      <w:pPr>
        <w:pStyle w:val="Kpalrs"/>
      </w:pPr>
      <w:r>
        <w:fldChar w:fldCharType="begin"/>
      </w:r>
      <w:r>
        <w:instrText xml:space="preserve"> SEQ ábra \* ARABIC </w:instrText>
      </w:r>
      <w:r>
        <w:fldChar w:fldCharType="separate"/>
      </w:r>
      <w:r w:rsidR="00FB63CE">
        <w:rPr>
          <w:noProof/>
        </w:rPr>
        <w:t>25</w:t>
      </w:r>
      <w:r>
        <w:rPr>
          <w:noProof/>
        </w:rPr>
        <w:fldChar w:fldCharType="end"/>
      </w:r>
      <w:r w:rsidR="00F0710A">
        <w:t>. ábra: Szolgáltatások oldal</w:t>
      </w:r>
    </w:p>
    <w:p w14:paraId="42E1FC0E" w14:textId="64A05DA5" w:rsidR="00972600" w:rsidRDefault="00A822B0" w:rsidP="00972600">
      <w:r>
        <w:t xml:space="preserve">Az események oldalára </w:t>
      </w:r>
      <w:commentRangeStart w:id="163"/>
      <w:r>
        <w:t>k</w:t>
      </w:r>
      <w:r w:rsidR="001B4CFA">
        <w:t>ét</w:t>
      </w:r>
      <w:r>
        <w:t xml:space="preserve">féleképpen </w:t>
      </w:r>
      <w:commentRangeEnd w:id="163"/>
      <w:r w:rsidR="00D320A8">
        <w:rPr>
          <w:rStyle w:val="Jegyzethivatkozs"/>
        </w:rPr>
        <w:commentReference w:id="163"/>
      </w:r>
      <w:r>
        <w:t xml:space="preserve">is el lehet jutni. Az </w:t>
      </w:r>
      <w:commentRangeStart w:id="164"/>
      <w:r>
        <w:t>egyik</w:t>
      </w:r>
      <w:commentRangeEnd w:id="164"/>
      <w:r w:rsidR="003E7FED">
        <w:rPr>
          <w:rStyle w:val="Jegyzethivatkozs"/>
        </w:rPr>
        <w:commentReference w:id="164"/>
      </w:r>
      <w:r w:rsidR="00280FBB">
        <w:t xml:space="preserve"> irány</w:t>
      </w:r>
      <w:r>
        <w:t xml:space="preserve"> a főmenüponton keresztül, ekkor az összes olyan esemény megjelenik, amelyik már legalább egy szolgáltatáshoz hozzá van kötve. A másik irány, amikor egy szolgáltatáson keresztül navigál ide az alkalmazás. Ilyenkor a szolgáltatáshoz tartozó események listája jelenik meg.</w:t>
      </w:r>
    </w:p>
    <w:p w14:paraId="0046A8F9" w14:textId="5D5C142B" w:rsidR="004F0E03" w:rsidRDefault="004F0E03" w:rsidP="004F0E03">
      <w:pPr>
        <w:pStyle w:val="Cmsor4"/>
      </w:pPr>
      <w:bookmarkStart w:id="165" w:name="_Toc26447428"/>
      <w:r w:rsidRPr="00781FED">
        <w:t>EventListPageComponent</w:t>
      </w:r>
      <w:r>
        <w:t xml:space="preserve"> (</w:t>
      </w:r>
      <w:r w:rsidRPr="00781FED">
        <w:rPr>
          <w:rFonts w:ascii="Consolas" w:hAnsi="Consolas"/>
        </w:rPr>
        <w:t>app-event-list-page</w:t>
      </w:r>
      <w:r>
        <w:t>)</w:t>
      </w:r>
      <w:bookmarkEnd w:id="165"/>
    </w:p>
    <w:p w14:paraId="17AD77BB" w14:textId="15F18BE0"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 xml:space="preserve">objektumán </w:t>
      </w:r>
      <w:commentRangeStart w:id="166"/>
      <w:r>
        <w:t>keresztül</w:t>
      </w:r>
      <w:r w:rsidR="00D865D9">
        <w:t xml:space="preserve"> </w:t>
      </w:r>
      <w:r>
        <w:t>érhető e</w:t>
      </w:r>
      <w:commentRangeEnd w:id="166"/>
      <w:r w:rsidR="000D678B">
        <w:rPr>
          <w:rStyle w:val="Jegyzethivatkozs"/>
        </w:rPr>
        <w:commentReference w:id="166"/>
      </w:r>
      <w:r>
        <w:t>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lastRenderedPageBreak/>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2F0BE48F" w:rsidR="00436ADA" w:rsidRDefault="00436ADA" w:rsidP="00436ADA">
      <w:r>
        <w:t>A szolgáltatás által visszaadott adatokat átalakítom DTO osztállyá és ezt küldöm vissza a kliens oldalnak.</w:t>
      </w:r>
    </w:p>
    <w:p w14:paraId="764C1FFB" w14:textId="05BF7240" w:rsidR="00E120B6" w:rsidRDefault="00E120B6" w:rsidP="00E120B6">
      <w:pPr>
        <w:pStyle w:val="Cmsor4"/>
      </w:pPr>
      <w:bookmarkStart w:id="167" w:name="_Toc26447429"/>
      <w:r w:rsidRPr="00E120B6">
        <w:t>EventPageComponent</w:t>
      </w:r>
      <w:r>
        <w:t xml:space="preserve"> (</w:t>
      </w:r>
      <w:r w:rsidRPr="00E120B6">
        <w:rPr>
          <w:rFonts w:ascii="Consolas" w:hAnsi="Consolas"/>
        </w:rPr>
        <w:t>app-event</w:t>
      </w:r>
      <w:r>
        <w:t>)</w:t>
      </w:r>
      <w:bookmarkEnd w:id="167"/>
    </w:p>
    <w:p w14:paraId="7946084B" w14:textId="1915D65E" w:rsidR="00E02443" w:rsidRDefault="00ED76C8" w:rsidP="00E02443">
      <w:r>
        <w:t>Ez a komponens egy esemény részletező felületét nyitja meg. Az esemény listázó oldalról érhető el.</w:t>
      </w:r>
      <w:r w:rsidR="00E02443">
        <w:t xml:space="preserve"> Az url-ben átadott azonosító alapján letölti az esemény adatait a szerverről. Amennyiben a szolgáltatás azonosítója is adott, akkor egyből betöl</w:t>
      </w:r>
      <w:r w:rsidR="00D865D9">
        <w:t>ti a hozzá tartozó ütemezéseket</w:t>
      </w:r>
      <w:commentRangeStart w:id="168"/>
      <w:commentRangeEnd w:id="168"/>
      <w:r w:rsidR="00FF4AF8">
        <w:rPr>
          <w:rStyle w:val="Jegyzethivatkozs"/>
        </w:rPr>
        <w:commentReference w:id="168"/>
      </w:r>
      <w:r w:rsidR="00E02443">
        <w:t xml:space="preserve"> táblázatos formában.</w:t>
      </w:r>
    </w:p>
    <w:p w14:paraId="6B8D46E6" w14:textId="3A4EC921" w:rsidR="0007226F" w:rsidRDefault="0007226F" w:rsidP="00E02443">
      <w:r>
        <w:lastRenderedPageBreak/>
        <w:t xml:space="preserve">Az egyes időpontok a szerveren </w:t>
      </w:r>
      <w:r w:rsidRPr="0007226F">
        <w:rPr>
          <w:i/>
        </w:rPr>
        <w:t>DateTime</w:t>
      </w:r>
      <w:r>
        <w:t xml:space="preserve"> formátumban tárolódnak. A megfelelő formában történő megjelenítéshez az Angular </w:t>
      </w:r>
      <w:r>
        <w:rPr>
          <w:i/>
        </w:rPr>
        <w:t xml:space="preserve">date </w:t>
      </w:r>
      <w:r>
        <w:t>pipe-ot</w:t>
      </w:r>
      <w:r w:rsidR="000D1FB2">
        <w:rPr>
          <w:rStyle w:val="Lbjegyzet-hivatkozs"/>
        </w:rPr>
        <w:footnoteReference w:id="19"/>
      </w:r>
      <w:r>
        <w:t xml:space="preserve"> használtam.</w:t>
      </w:r>
    </w:p>
    <w:p w14:paraId="656C521B" w14:textId="77777777" w:rsidR="0007226F" w:rsidRDefault="0007226F" w:rsidP="0007226F">
      <w:pPr>
        <w:pStyle w:val="Kd"/>
        <w:rPr>
          <w:color w:val="000000"/>
        </w:rPr>
      </w:pPr>
      <w:r>
        <w:t>&lt;</w:t>
      </w:r>
      <w:r>
        <w:rPr>
          <w:color w:val="800000"/>
        </w:rPr>
        <w:t>td</w:t>
      </w:r>
      <w:r>
        <w:t>&gt;</w:t>
      </w:r>
    </w:p>
    <w:p w14:paraId="0796CFDF" w14:textId="343ACB0F" w:rsidR="0007226F" w:rsidRDefault="0007226F" w:rsidP="0007226F">
      <w:pPr>
        <w:pStyle w:val="Kd"/>
        <w:rPr>
          <w:color w:val="000000"/>
        </w:rPr>
      </w:pPr>
      <w:r>
        <w:rPr>
          <w:color w:val="000000"/>
        </w:rPr>
        <w:t xml:space="preserve">   </w:t>
      </w:r>
      <w:r>
        <w:rPr>
          <w:b/>
          <w:bCs/>
          <w:color w:val="000000"/>
        </w:rPr>
        <w:t>{{</w:t>
      </w:r>
      <w:r>
        <w:rPr>
          <w:color w:val="800080"/>
        </w:rPr>
        <w:t>dateGroup.date</w:t>
      </w:r>
      <w:r>
        <w:rPr>
          <w:color w:val="000000"/>
        </w:rPr>
        <w:t xml:space="preserve"> </w:t>
      </w:r>
      <w:r>
        <w:rPr>
          <w:color w:val="800080"/>
        </w:rPr>
        <w:t>|</w:t>
      </w:r>
      <w:r>
        <w:rPr>
          <w:color w:val="000000"/>
        </w:rPr>
        <w:t xml:space="preserve"> </w:t>
      </w:r>
      <w:r>
        <w:rPr>
          <w:color w:val="800080"/>
        </w:rPr>
        <w:t>date:'yyyy.MM.dd'</w:t>
      </w:r>
      <w:r>
        <w:rPr>
          <w:b/>
          <w:bCs/>
          <w:color w:val="000000"/>
        </w:rPr>
        <w:t>}}</w:t>
      </w:r>
    </w:p>
    <w:p w14:paraId="36231FD6" w14:textId="61DA64C8" w:rsidR="0007226F" w:rsidRDefault="0007226F" w:rsidP="0007226F">
      <w:pPr>
        <w:pStyle w:val="Kd"/>
      </w:pPr>
      <w:r>
        <w:rPr>
          <w:color w:val="000000"/>
        </w:rPr>
        <w:t xml:space="preserve"> </w:t>
      </w:r>
      <w:r>
        <w:t>&lt;/</w:t>
      </w:r>
      <w:r>
        <w:rPr>
          <w:color w:val="800000"/>
        </w:rPr>
        <w:t>td</w:t>
      </w:r>
      <w:r>
        <w:t xml:space="preserve">&gt;   </w:t>
      </w:r>
    </w:p>
    <w:p w14:paraId="1259448C" w14:textId="37075613" w:rsidR="00EC5888" w:rsidRDefault="00EC5888" w:rsidP="00EC5888">
      <w:r>
        <w:t>Az oldal fő célja, hogy a felhasználó ki tudja választani, hogy melyik szolgáltatásban szeretne foglalni, illetve annak melyik időpontjára. A megjelenítésre táblázatos formát választottam. Az időpontok naponként csoportosítva jelennek meg egy sorban. Egy elemet kiválasztva átnavigál az alkalmazás a foglalási nézetre.</w:t>
      </w:r>
    </w:p>
    <w:p w14:paraId="4272D08F" w14:textId="142C0EF2" w:rsidR="000257A5" w:rsidRDefault="000257A5" w:rsidP="000257A5">
      <w:pPr>
        <w:pStyle w:val="Kp"/>
      </w:pPr>
      <w:r>
        <w:rPr>
          <w:noProof/>
          <w:lang w:eastAsia="hu-HU"/>
        </w:rPr>
        <w:drawing>
          <wp:inline distT="0" distB="0" distL="0" distR="0" wp14:anchorId="00008CFF" wp14:editId="13A20A9D">
            <wp:extent cx="5040000" cy="2433600"/>
            <wp:effectExtent l="190500" t="190500" r="198755" b="19558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0243" b="22474"/>
                    <a:stretch/>
                  </pic:blipFill>
                  <pic:spPr bwMode="auto">
                    <a:xfrm>
                      <a:off x="0" y="0"/>
                      <a:ext cx="5040000" cy="2433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92D41A8" w14:textId="5C1FEA15" w:rsidR="000257A5" w:rsidRPr="00ED76C8" w:rsidRDefault="00166011" w:rsidP="000257A5">
      <w:pPr>
        <w:pStyle w:val="Kpalrs"/>
      </w:pPr>
      <w:r>
        <w:fldChar w:fldCharType="begin"/>
      </w:r>
      <w:r>
        <w:instrText xml:space="preserve"> SEQ ábra \* ARABIC </w:instrText>
      </w:r>
      <w:r>
        <w:fldChar w:fldCharType="separate"/>
      </w:r>
      <w:r w:rsidR="00FB63CE">
        <w:rPr>
          <w:noProof/>
        </w:rPr>
        <w:t>26</w:t>
      </w:r>
      <w:r>
        <w:rPr>
          <w:noProof/>
        </w:rPr>
        <w:fldChar w:fldCharType="end"/>
      </w:r>
      <w:r w:rsidR="000257A5">
        <w:t>. ábra</w:t>
      </w:r>
      <w:r w:rsidR="000257A5" w:rsidRPr="00F41E85">
        <w:t>: Esemény részletező oldal</w:t>
      </w:r>
    </w:p>
    <w:p w14:paraId="711E8767" w14:textId="6C4C3151" w:rsidR="00923B5F" w:rsidRDefault="00A07EFC" w:rsidP="00A07EFC">
      <w:pPr>
        <w:pStyle w:val="Cmsor4"/>
      </w:pPr>
      <w:bookmarkStart w:id="169" w:name="_Toc26447430"/>
      <w:r w:rsidRPr="00A07EFC">
        <w:t>EventScheduleComponent</w:t>
      </w:r>
      <w:r>
        <w:t xml:space="preserve"> (</w:t>
      </w:r>
      <w:r w:rsidRPr="00A07EFC">
        <w:rPr>
          <w:rFonts w:ascii="Consolas" w:hAnsi="Consolas"/>
        </w:rPr>
        <w:t>app-event-schedule</w:t>
      </w:r>
      <w:r>
        <w:t>)</w:t>
      </w:r>
      <w:bookmarkEnd w:id="169"/>
    </w:p>
    <w:p w14:paraId="34DD6C61" w14:textId="77777777" w:rsidR="0003796D" w:rsidRDefault="00D536B0" w:rsidP="0003796D">
      <w:r>
        <w:t xml:space="preserve">Ez a komponens az </w:t>
      </w:r>
      <w:r w:rsidRPr="00D536B0">
        <w:rPr>
          <w:i/>
        </w:rPr>
        <w:t>EventSchedule</w:t>
      </w:r>
      <w:r>
        <w:t xml:space="preserve"> entitáshoz készült. Feladata a zárolások és foglalások megjelenítése valós időben, továbbá </w:t>
      </w:r>
      <w:r w:rsidR="00AF5C71">
        <w:t xml:space="preserve">pozíciók választása. Az oldalon megjelenik a szolgáltatás hely rajza, amit az ügyintéző portálon töltöttek fel. </w:t>
      </w:r>
    </w:p>
    <w:p w14:paraId="56615CE4" w14:textId="5BC52305" w:rsidR="0003796D" w:rsidRDefault="0003796D" w:rsidP="0003796D">
      <w:r>
        <w:t xml:space="preserve">A komponens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420CDFEB" w14:textId="38285916" w:rsidR="00D45809" w:rsidRPr="00D45809" w:rsidRDefault="00D45809" w:rsidP="00D45809"/>
    <w:p w14:paraId="5C33AB20" w14:textId="77777777" w:rsidR="00C02CBF" w:rsidRDefault="00C02CBF" w:rsidP="00C02CBF">
      <w:pPr>
        <w:pStyle w:val="Kd"/>
        <w:jc w:val="left"/>
      </w:pPr>
      <w:r>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t>);</w:t>
      </w:r>
    </w:p>
    <w:p w14:paraId="223B97E0" w14:textId="77777777" w:rsidR="00C02CBF" w:rsidRDefault="00C02CBF" w:rsidP="00C02CBF">
      <w:pPr>
        <w:pStyle w:val="Kd"/>
        <w:jc w:val="left"/>
      </w:pPr>
      <w:r>
        <w:t xml:space="preserve">  });</w:t>
      </w:r>
    </w:p>
    <w:p w14:paraId="04C2A546" w14:textId="614831F6" w:rsidR="00C42EB9" w:rsidRDefault="00C02CBF" w:rsidP="00C42EB9">
      <w:pPr>
        <w:pStyle w:val="Kd"/>
        <w:jc w:val="left"/>
      </w:pPr>
      <w:r>
        <w:t>}</w:t>
      </w:r>
    </w:p>
    <w:p w14:paraId="20011075" w14:textId="77777777" w:rsidR="0003796D" w:rsidRDefault="0003796D" w:rsidP="0003796D">
      <w:pPr>
        <w:pStyle w:val="Kp"/>
      </w:pPr>
      <w:r>
        <w:rPr>
          <w:noProof/>
          <w:lang w:eastAsia="hu-HU"/>
        </w:rPr>
        <w:drawing>
          <wp:inline distT="0" distB="0" distL="0" distR="0" wp14:anchorId="4E55AE2C" wp14:editId="3590AFDE">
            <wp:extent cx="5040000" cy="3520800"/>
            <wp:effectExtent l="190500" t="190500" r="198755" b="1943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465"/>
                    <a:stretch/>
                  </pic:blipFill>
                  <pic:spPr bwMode="auto">
                    <a:xfrm>
                      <a:off x="0" y="0"/>
                      <a:ext cx="5040000" cy="3520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9B19032" w14:textId="676043C1" w:rsidR="0003796D" w:rsidRDefault="00166011" w:rsidP="0003796D">
      <w:pPr>
        <w:pStyle w:val="Kpalrs"/>
      </w:pPr>
      <w:r>
        <w:fldChar w:fldCharType="begin"/>
      </w:r>
      <w:r>
        <w:instrText xml:space="preserve"> SEQ ábra \* ARABIC </w:instrText>
      </w:r>
      <w:r>
        <w:fldChar w:fldCharType="separate"/>
      </w:r>
      <w:r w:rsidR="00FB63CE">
        <w:rPr>
          <w:noProof/>
        </w:rPr>
        <w:t>27</w:t>
      </w:r>
      <w:r>
        <w:rPr>
          <w:noProof/>
        </w:rPr>
        <w:fldChar w:fldCharType="end"/>
      </w:r>
      <w:r w:rsidR="0003796D">
        <w:t>. ábra: Foglalási oldal</w:t>
      </w:r>
    </w:p>
    <w:p w14:paraId="2BE4F432" w14:textId="24E21E22" w:rsidR="00C42EB9" w:rsidRDefault="00C42EB9" w:rsidP="00C42EB9">
      <w:r>
        <w:t xml:space="preserve">Mivel a szolgáltatás hely képe egy svg, ezt html darabként töltöm be az oldalba. A kapott kép még nem tökéletes, nincsenek előre megjelölve rajta a foglalások, ezért </w:t>
      </w:r>
      <w:r>
        <w:lastRenderedPageBreak/>
        <w:t xml:space="preserve">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lső 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1F84A54E" w14:textId="1E4CD184" w:rsidR="00D865D9"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w:t>
      </w:r>
      <w:r w:rsidR="00D865D9">
        <w:t>Ennek már a részét képezi az automatikus újra csatlakozás.</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4377CC8F" w:rsidR="004827D7" w:rsidRDefault="004827D7" w:rsidP="004827D7">
      <w:r>
        <w:lastRenderedPageBreak/>
        <w:t xml:space="preserve">A kapcsolat létrehozása után feliratkozok a két </w:t>
      </w:r>
      <w:r w:rsidR="004A5E88">
        <w:t>eseményre, ami a foglaláshoz kapcsolódik.</w:t>
      </w:r>
      <w:r>
        <w:t xml:space="preserve"> </w:t>
      </w:r>
      <w:r w:rsidR="004A5E88">
        <w:t xml:space="preserve">Az első az új zárolási kérelmet dolgozza fel, ami a kiválasztott időponthoz tartozik. Ha jön egy </w:t>
      </w:r>
      <w:r w:rsidR="002837B0">
        <w:t>új</w:t>
      </w:r>
      <w:r w:rsidR="00257936">
        <w:t xml:space="preserve"> zárolás</w:t>
      </w:r>
      <w:r w:rsidR="004A5E88">
        <w:t>, akkor berakja a listába, és újra rajzolja a képet. A másodikban az új foglalás feldolgozása történik az előzőhöz hasonló módon.</w:t>
      </w:r>
    </w:p>
    <w:p w14:paraId="425B80F8" w14:textId="3A7EFF8B" w:rsidR="00254E79" w:rsidRDefault="00254E79" w:rsidP="004827D7">
      <w:r>
        <w:t xml:space="preserve">Új foglalás létrehozásához ki kell választani a helyeket. Olyan pozíciók választhatók, amik el vannak látva a </w:t>
      </w:r>
      <w:r w:rsidRPr="00254E79">
        <w:rPr>
          <w:i/>
        </w:rPr>
        <w:t>bookable</w:t>
      </w:r>
      <w:r>
        <w:t xml:space="preserve"> osztállyal. A foglalt helyek a </w:t>
      </w:r>
      <w:r w:rsidRPr="00254E79">
        <w:rPr>
          <w:i/>
        </w:rPr>
        <w:t>booked</w:t>
      </w:r>
      <w:r>
        <w:t xml:space="preserve"> osztályt, a zároltak pedig a </w:t>
      </w:r>
      <w:r w:rsidRPr="00254E79">
        <w:rPr>
          <w:i/>
        </w:rPr>
        <w:t>pending</w:t>
      </w:r>
      <w:r>
        <w:t xml:space="preserve"> osztályt kapták. Ezek arra szolgálnak, hogy megjelöljék a felhasználóknak a szabad pozíciókat. Két módon lehet helyeket választani: a beviteli mezőbe meg lehet adni a pozíció nevét, vagy rákattint a pozícióra. Ezt követően lefut az eseménykezelőm, ami ellátja az elemet az </w:t>
      </w:r>
      <w:r w:rsidRPr="00254E79">
        <w:rPr>
          <w:i/>
        </w:rPr>
        <w:t>active</w:t>
      </w:r>
      <w:r>
        <w:t xml:space="preserve"> osztállyal, vagy leveszi róla, ha rajta van.</w:t>
      </w:r>
    </w:p>
    <w:p w14:paraId="31435744" w14:textId="77777777" w:rsidR="00254E79" w:rsidRDefault="00254E79" w:rsidP="00254E79">
      <w:pPr>
        <w:pStyle w:val="Kd"/>
        <w:jc w:val="left"/>
      </w:pPr>
      <w:r>
        <w:rPr>
          <w:color w:val="0000FF"/>
        </w:rPr>
        <w:t>private</w:t>
      </w:r>
      <w:r>
        <w:t xml:space="preserve"> createSelection(positionId: </w:t>
      </w:r>
      <w:r>
        <w:rPr>
          <w:color w:val="0000FF"/>
        </w:rPr>
        <w:t>string</w:t>
      </w:r>
      <w:r>
        <w:t>) {</w:t>
      </w:r>
    </w:p>
    <w:p w14:paraId="7F779AE6" w14:textId="77777777" w:rsidR="00254E79" w:rsidRDefault="00254E79" w:rsidP="00254E79">
      <w:pPr>
        <w:pStyle w:val="Kd"/>
        <w:jc w:val="left"/>
      </w:pPr>
      <w:r>
        <w:t xml:space="preserve">  </w:t>
      </w:r>
      <w:r>
        <w:rPr>
          <w:color w:val="0000FF"/>
        </w:rPr>
        <w:t>if</w:t>
      </w:r>
      <w:r>
        <w:t xml:space="preserve"> (</w:t>
      </w:r>
      <w:r>
        <w:rPr>
          <w:color w:val="0000FF"/>
        </w:rPr>
        <w:t>this</w:t>
      </w:r>
      <w:r>
        <w:t>.containsBooking(positionId)) {</w:t>
      </w:r>
    </w:p>
    <w:p w14:paraId="2A7E6989" w14:textId="77777777" w:rsidR="00254E79" w:rsidRDefault="00254E79" w:rsidP="00254E79">
      <w:pPr>
        <w:pStyle w:val="Kd"/>
        <w:jc w:val="left"/>
      </w:pPr>
      <w:r>
        <w:t xml:space="preserve">    </w:t>
      </w:r>
      <w:r>
        <w:rPr>
          <w:color w:val="0000FF"/>
        </w:rPr>
        <w:t>return</w:t>
      </w:r>
      <w:r>
        <w:t>;</w:t>
      </w:r>
    </w:p>
    <w:p w14:paraId="4EA36989" w14:textId="77777777" w:rsidR="00254E79" w:rsidRDefault="00254E79" w:rsidP="00254E79">
      <w:pPr>
        <w:pStyle w:val="Kd"/>
        <w:jc w:val="left"/>
      </w:pPr>
      <w:r>
        <w:t xml:space="preserve">  }</w:t>
      </w:r>
    </w:p>
    <w:p w14:paraId="6E149285" w14:textId="77777777" w:rsidR="00254E79" w:rsidRDefault="00254E79" w:rsidP="00254E79">
      <w:pPr>
        <w:pStyle w:val="Kd"/>
        <w:jc w:val="left"/>
      </w:pPr>
      <w:r>
        <w:t xml:space="preserve">  </w:t>
      </w:r>
      <w:r>
        <w:rPr>
          <w:color w:val="0000FF"/>
        </w:rPr>
        <w:t>if</w:t>
      </w:r>
      <w:r>
        <w:t xml:space="preserve"> (</w:t>
      </w:r>
      <w:r>
        <w:rPr>
          <w:color w:val="0000FF"/>
        </w:rPr>
        <w:t>this</w:t>
      </w:r>
      <w:r>
        <w:t>.containsPending(positionId)) {</w:t>
      </w:r>
    </w:p>
    <w:p w14:paraId="2645EBC8" w14:textId="77777777" w:rsidR="00254E79" w:rsidRDefault="00254E79" w:rsidP="00254E79">
      <w:pPr>
        <w:pStyle w:val="Kd"/>
        <w:jc w:val="left"/>
      </w:pPr>
      <w:r>
        <w:t xml:space="preserve">    </w:t>
      </w:r>
      <w:r>
        <w:rPr>
          <w:color w:val="0000FF"/>
        </w:rPr>
        <w:t>return</w:t>
      </w:r>
      <w:r>
        <w:t>;</w:t>
      </w:r>
    </w:p>
    <w:p w14:paraId="63732E0C" w14:textId="77777777" w:rsidR="00254E79" w:rsidRDefault="00254E79" w:rsidP="00254E79">
      <w:pPr>
        <w:pStyle w:val="Kd"/>
        <w:jc w:val="left"/>
      </w:pPr>
      <w:r>
        <w:t xml:space="preserve">  }</w:t>
      </w:r>
    </w:p>
    <w:p w14:paraId="54BA6CC2" w14:textId="77777777" w:rsidR="00254E79" w:rsidRDefault="00254E79" w:rsidP="00254E79">
      <w:pPr>
        <w:pStyle w:val="Kd"/>
        <w:jc w:val="left"/>
      </w:pPr>
      <w:r>
        <w:t xml:space="preserve">  </w:t>
      </w:r>
      <w:r>
        <w:rPr>
          <w:color w:val="0000FF"/>
        </w:rPr>
        <w:t>const</w:t>
      </w:r>
      <w:r>
        <w:t xml:space="preserve"> containedElement = </w:t>
      </w:r>
      <w:r>
        <w:rPr>
          <w:color w:val="0000FF"/>
        </w:rPr>
        <w:t>this</w:t>
      </w:r>
      <w:r>
        <w:t>.selectedPositions</w:t>
      </w:r>
    </w:p>
    <w:p w14:paraId="0EEB259F" w14:textId="77777777" w:rsidR="00254E79" w:rsidRDefault="00254E79" w:rsidP="00254E79">
      <w:pPr>
        <w:pStyle w:val="Kd"/>
        <w:jc w:val="left"/>
      </w:pPr>
      <w:r>
        <w:t xml:space="preserve">    .find(x =&gt; x.id == positionId);</w:t>
      </w:r>
    </w:p>
    <w:p w14:paraId="6E0F01C0" w14:textId="77777777" w:rsidR="00254E79" w:rsidRDefault="00254E79" w:rsidP="00254E79">
      <w:pPr>
        <w:pStyle w:val="Kd"/>
        <w:jc w:val="left"/>
      </w:pPr>
      <w:r>
        <w:t xml:space="preserve">  </w:t>
      </w:r>
      <w:r>
        <w:rPr>
          <w:color w:val="0000FF"/>
        </w:rPr>
        <w:t>if</w:t>
      </w:r>
      <w:r>
        <w:t xml:space="preserve"> (containedElement) {</w:t>
      </w:r>
    </w:p>
    <w:p w14:paraId="50C31D68" w14:textId="77777777" w:rsidR="00254E79" w:rsidRDefault="00254E79" w:rsidP="00254E79">
      <w:pPr>
        <w:pStyle w:val="Kd"/>
        <w:jc w:val="left"/>
      </w:pPr>
      <w:r>
        <w:t xml:space="preserve">    </w:t>
      </w:r>
      <w:r>
        <w:rPr>
          <w:color w:val="0000FF"/>
        </w:rPr>
        <w:t>this</w:t>
      </w:r>
      <w:r>
        <w:t>.selectedPositions =</w:t>
      </w:r>
    </w:p>
    <w:p w14:paraId="684C05F5" w14:textId="77777777" w:rsidR="00254E79" w:rsidRDefault="00254E79" w:rsidP="00254E79">
      <w:pPr>
        <w:pStyle w:val="Kd"/>
        <w:jc w:val="left"/>
      </w:pPr>
      <w:r>
        <w:t xml:space="preserve">      </w:t>
      </w:r>
      <w:r>
        <w:rPr>
          <w:color w:val="0000FF"/>
        </w:rPr>
        <w:t>this</w:t>
      </w:r>
      <w:r>
        <w:t>.selectedPositions</w:t>
      </w:r>
    </w:p>
    <w:p w14:paraId="478D666A" w14:textId="77777777" w:rsidR="00254E79" w:rsidRDefault="00254E79" w:rsidP="00254E79">
      <w:pPr>
        <w:pStyle w:val="Kd"/>
        <w:jc w:val="left"/>
      </w:pPr>
      <w:r>
        <w:t xml:space="preserve">        .filter(x =&gt; x.id != positionId);</w:t>
      </w:r>
    </w:p>
    <w:p w14:paraId="169EC541"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640212CC" w14:textId="77777777" w:rsidR="00254E79" w:rsidRDefault="00254E79" w:rsidP="00254E79">
      <w:pPr>
        <w:pStyle w:val="Kd"/>
        <w:jc w:val="left"/>
      </w:pPr>
      <w:r>
        <w:t xml:space="preserve">      .removeClass(</w:t>
      </w:r>
      <w:r>
        <w:rPr>
          <w:color w:val="A31515"/>
        </w:rPr>
        <w:t>'active'</w:t>
      </w:r>
      <w:r>
        <w:t>);</w:t>
      </w:r>
    </w:p>
    <w:p w14:paraId="3E980130" w14:textId="77777777" w:rsidR="00254E79" w:rsidRDefault="00254E79" w:rsidP="00254E79">
      <w:pPr>
        <w:pStyle w:val="Kd"/>
        <w:jc w:val="left"/>
      </w:pPr>
      <w:r>
        <w:t xml:space="preserve">  } </w:t>
      </w:r>
      <w:r>
        <w:rPr>
          <w:color w:val="0000FF"/>
        </w:rPr>
        <w:t>else</w:t>
      </w:r>
      <w:r>
        <w:t xml:space="preserve"> {</w:t>
      </w:r>
    </w:p>
    <w:p w14:paraId="6872698C" w14:textId="77777777" w:rsidR="00254E79" w:rsidRDefault="00254E79" w:rsidP="00254E79">
      <w:pPr>
        <w:pStyle w:val="Kd"/>
        <w:jc w:val="left"/>
      </w:pPr>
      <w:r>
        <w:t xml:space="preserve">    </w:t>
      </w:r>
      <w:r>
        <w:rPr>
          <w:color w:val="0000FF"/>
        </w:rPr>
        <w:t>const</w:t>
      </w:r>
      <w:r>
        <w:t xml:space="preserve"> position =</w:t>
      </w:r>
    </w:p>
    <w:p w14:paraId="08481B45" w14:textId="77777777" w:rsidR="00254E79" w:rsidRDefault="00254E79" w:rsidP="00254E79">
      <w:pPr>
        <w:pStyle w:val="Kd"/>
        <w:jc w:val="left"/>
      </w:pPr>
      <w:r>
        <w:t xml:space="preserve">      </w:t>
      </w:r>
      <w:r>
        <w:rPr>
          <w:color w:val="0000FF"/>
        </w:rPr>
        <w:t>this</w:t>
      </w:r>
      <w:r>
        <w:t>.schedule.servicePlace.layout</w:t>
      </w:r>
    </w:p>
    <w:p w14:paraId="514ADFC3" w14:textId="77777777" w:rsidR="00254E79" w:rsidRDefault="00254E79" w:rsidP="00254E79">
      <w:pPr>
        <w:pStyle w:val="Kd"/>
        <w:jc w:val="left"/>
      </w:pPr>
      <w:r>
        <w:t xml:space="preserve">        .find(x =&gt; x.id == positionId);</w:t>
      </w:r>
    </w:p>
    <w:p w14:paraId="4077106F" w14:textId="77777777" w:rsidR="00254E79" w:rsidRDefault="00254E79" w:rsidP="00254E79">
      <w:pPr>
        <w:pStyle w:val="Kd"/>
        <w:jc w:val="left"/>
      </w:pPr>
      <w:r>
        <w:t xml:space="preserve">    </w:t>
      </w:r>
      <w:r>
        <w:rPr>
          <w:color w:val="0000FF"/>
        </w:rPr>
        <w:t>this</w:t>
      </w:r>
      <w:r>
        <w:t>.selectedPositions.push(position);</w:t>
      </w:r>
    </w:p>
    <w:p w14:paraId="32BE4EF0"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49E71425" w14:textId="77777777" w:rsidR="00254E79" w:rsidRDefault="00254E79" w:rsidP="00254E79">
      <w:pPr>
        <w:pStyle w:val="Kd"/>
        <w:jc w:val="left"/>
      </w:pPr>
      <w:r>
        <w:t xml:space="preserve">      .addClass(</w:t>
      </w:r>
      <w:r>
        <w:rPr>
          <w:color w:val="A31515"/>
        </w:rPr>
        <w:t>'active'</w:t>
      </w:r>
      <w:r>
        <w:t>);</w:t>
      </w:r>
    </w:p>
    <w:p w14:paraId="40FCA9CE" w14:textId="77777777" w:rsidR="00254E79" w:rsidRDefault="00254E79" w:rsidP="00254E79">
      <w:pPr>
        <w:pStyle w:val="Kd"/>
        <w:jc w:val="left"/>
      </w:pPr>
      <w:r>
        <w:t xml:space="preserve">  }</w:t>
      </w:r>
    </w:p>
    <w:p w14:paraId="6BC69954" w14:textId="380B1FEC" w:rsidR="00254E79" w:rsidRDefault="00254E79" w:rsidP="00254E79">
      <w:pPr>
        <w:pStyle w:val="Kd"/>
        <w:jc w:val="left"/>
      </w:pPr>
      <w:r>
        <w:t>}</w:t>
      </w:r>
    </w:p>
    <w:p w14:paraId="10C39609" w14:textId="4D5A280D" w:rsidR="00400C91" w:rsidRDefault="004C38D1" w:rsidP="00400C91">
      <w:r>
        <w:lastRenderedPageBreak/>
        <w:t>Miután a helyek ki lettek v</w:t>
      </w:r>
      <w:r w:rsidR="00400C91">
        <w:t>álasztva, és a zárolási kérelmet a szer</w:t>
      </w:r>
      <w:r w:rsidR="00380DE0">
        <w:t>ver is rögzítette, átnavigálok</w:t>
      </w:r>
      <w:r w:rsidR="00400C91">
        <w:t xml:space="preserve"> </w:t>
      </w:r>
      <w:r w:rsidR="00380DE0">
        <w:t>az adatok megadására szolgáló</w:t>
      </w:r>
      <w:r w:rsidR="00400C91">
        <w:t xml:space="preserve"> komponensre. </w:t>
      </w:r>
      <w:r w:rsidR="00380DE0">
        <w:t xml:space="preserve"> A többi felhasználónak a következő módon jelenik meg.</w:t>
      </w:r>
    </w:p>
    <w:p w14:paraId="0E2340B2" w14:textId="77777777" w:rsidR="00400C91" w:rsidRDefault="00400C91" w:rsidP="00400C91">
      <w:pPr>
        <w:pStyle w:val="Kp"/>
      </w:pPr>
      <w:r>
        <w:rPr>
          <w:noProof/>
          <w:lang w:eastAsia="hu-HU"/>
        </w:rPr>
        <w:drawing>
          <wp:inline distT="0" distB="0" distL="0" distR="0" wp14:anchorId="446F7055" wp14:editId="38B775D8">
            <wp:extent cx="5040000" cy="2152800"/>
            <wp:effectExtent l="190500" t="190500" r="198755" b="19050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858" b="32911"/>
                    <a:stretch/>
                  </pic:blipFill>
                  <pic:spPr bwMode="auto">
                    <a:xfrm>
                      <a:off x="0" y="0"/>
                      <a:ext cx="5040000" cy="2152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F92B27" w14:textId="59DCC7AF" w:rsidR="00400C91" w:rsidRDefault="00166011" w:rsidP="00400C91">
      <w:pPr>
        <w:pStyle w:val="Kpalrs"/>
      </w:pPr>
      <w:r>
        <w:fldChar w:fldCharType="begin"/>
      </w:r>
      <w:r>
        <w:instrText xml:space="preserve"> SEQ ábra \* ARABIC </w:instrText>
      </w:r>
      <w:r>
        <w:fldChar w:fldCharType="separate"/>
      </w:r>
      <w:r w:rsidR="00FB63CE">
        <w:rPr>
          <w:noProof/>
        </w:rPr>
        <w:t>28</w:t>
      </w:r>
      <w:r>
        <w:rPr>
          <w:noProof/>
        </w:rPr>
        <w:fldChar w:fldCharType="end"/>
      </w:r>
      <w:r w:rsidR="00400C91">
        <w:t>. ábra: Zárolt pozíciók</w:t>
      </w:r>
    </w:p>
    <w:p w14:paraId="0EC44A73" w14:textId="77777777" w:rsidR="00380DE0" w:rsidRDefault="00380DE0" w:rsidP="00380DE0">
      <w:r>
        <w:t xml:space="preserve">A komponensből való navigáláshoz a </w:t>
      </w:r>
      <w:r w:rsidRPr="004C38D1">
        <w:rPr>
          <w:i/>
        </w:rPr>
        <w:t>RouterModule</w:t>
      </w:r>
      <w:r>
        <w:t xml:space="preserve"> </w:t>
      </w:r>
      <w:r w:rsidRPr="004C38D1">
        <w:rPr>
          <w:i/>
        </w:rPr>
        <w:t>ActivatedRoute</w:t>
      </w:r>
      <w:r>
        <w:t xml:space="preserve"> osztályát használtam. Paraméterként a zárolási kérelem azonosítóját adom át.</w:t>
      </w:r>
    </w:p>
    <w:p w14:paraId="45B1075F" w14:textId="22C4B4D9" w:rsidR="00380DE0" w:rsidRPr="00380DE0" w:rsidRDefault="00380DE0" w:rsidP="00380DE0">
      <w:pPr>
        <w:pStyle w:val="Kd"/>
      </w:pPr>
      <w:r>
        <w:rPr>
          <w:color w:val="0000FF"/>
        </w:rPr>
        <w:t>this</w:t>
      </w:r>
      <w:r>
        <w:t>.router.navigateByUrl(</w:t>
      </w:r>
      <w:r>
        <w:rPr>
          <w:color w:val="A31515"/>
        </w:rPr>
        <w:t>'/booking'</w:t>
      </w:r>
      <w:r>
        <w:t>, { state: res.result });</w:t>
      </w:r>
    </w:p>
    <w:p w14:paraId="52A49FF4" w14:textId="3CA72616" w:rsidR="00400C91" w:rsidRDefault="00400C91" w:rsidP="00400C91">
      <w:pPr>
        <w:pStyle w:val="Cmsor4"/>
      </w:pPr>
      <w:bookmarkStart w:id="170" w:name="_Toc26447431"/>
      <w:r w:rsidRPr="00400C91">
        <w:t>BookingComponent</w:t>
      </w:r>
      <w:r>
        <w:t xml:space="preserve"> (</w:t>
      </w:r>
      <w:r w:rsidRPr="00400C91">
        <w:rPr>
          <w:rFonts w:ascii="Consolas" w:hAnsi="Consolas"/>
        </w:rPr>
        <w:t>app-booking</w:t>
      </w:r>
      <w:r>
        <w:t>)</w:t>
      </w:r>
      <w:bookmarkEnd w:id="170"/>
    </w:p>
    <w:p w14:paraId="5C3FA5F5" w14:textId="23345861" w:rsidR="00400C91" w:rsidRDefault="00400C91" w:rsidP="00400C91">
      <w:r>
        <w:t xml:space="preserve">A komponens feladata a zárolási kérelemből és a bevitt adatokból egy foglalás létrehozása. A sablonjában egy </w:t>
      </w:r>
      <w:r w:rsidRPr="00400C91">
        <w:rPr>
          <w:i/>
        </w:rPr>
        <w:t>form</w:t>
      </w:r>
      <w:r>
        <w:t xml:space="preserve"> található, amiben a felhasználónak meg kell adni az adatait (adminisztráció céljából).</w:t>
      </w:r>
    </w:p>
    <w:p w14:paraId="2ED2AB2C" w14:textId="232CDC84" w:rsidR="00B74FB4" w:rsidRDefault="004C38D1" w:rsidP="00400C91">
      <w:r>
        <w:t xml:space="preserve">A megadásra egy rögzített intervallum van, ez a zárolási idő. Amennyiben ez lejár, visszaléptetem a </w:t>
      </w:r>
      <w:r w:rsidR="002A75FD">
        <w:t xml:space="preserve">felhasználót </w:t>
      </w:r>
      <w:r>
        <w:t>foglaló oldalra, és a kiválasztott helyek felszabadulnak mindenkinek.</w:t>
      </w:r>
      <w:r w:rsidR="00400C91">
        <w:t xml:space="preserve"> Az idő monitorozásához a </w:t>
      </w:r>
      <w:r w:rsidR="00400C91" w:rsidRPr="00400C91">
        <w:rPr>
          <w:i/>
        </w:rPr>
        <w:t>setInterval</w:t>
      </w:r>
      <w:r w:rsidR="00400C91">
        <w:rPr>
          <w:i/>
        </w:rPr>
        <w:t xml:space="preserve"> </w:t>
      </w:r>
      <w:r w:rsidR="00400C91">
        <w:t>metódust használtam. A megadott callback függvényben kiszámolja, mennyi idő van vissza és adatkötéssel megjeleníti a felületen.</w:t>
      </w:r>
    </w:p>
    <w:p w14:paraId="4E03D390" w14:textId="491CE9ED" w:rsidR="00F463E7" w:rsidRDefault="00B74FB4" w:rsidP="00F463E7">
      <w:r>
        <w:t xml:space="preserve">Ha a felhasználó helyesen </w:t>
      </w:r>
      <w:r w:rsidR="002837B0">
        <w:t>megadta</w:t>
      </w:r>
      <w:commentRangeStart w:id="171"/>
      <w:r>
        <w:t xml:space="preserve"> </w:t>
      </w:r>
      <w:commentRangeEnd w:id="171"/>
      <w:r w:rsidR="00BE4E23">
        <w:rPr>
          <w:rStyle w:val="Jegyzethivatkozs"/>
        </w:rPr>
        <w:commentReference w:id="171"/>
      </w:r>
      <w:r>
        <w:t xml:space="preserve">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l megjelenítésre</w:t>
      </w:r>
      <w:r>
        <w:t>, ezáltal könnyen hivatkozható, ha a foglalás</w:t>
      </w:r>
      <w:r w:rsidR="007E53CB">
        <w:t>t</w:t>
      </w:r>
      <w:r>
        <w:t xml:space="preserve"> le szeretnék mondani. </w:t>
      </w:r>
    </w:p>
    <w:p w14:paraId="448D388A" w14:textId="77777777" w:rsidR="00F463E7" w:rsidRDefault="00F463E7" w:rsidP="00F463E7">
      <w:pPr>
        <w:pStyle w:val="Kp"/>
      </w:pPr>
      <w:r>
        <w:rPr>
          <w:noProof/>
          <w:lang w:eastAsia="hu-HU"/>
        </w:rPr>
        <w:lastRenderedPageBreak/>
        <w:drawing>
          <wp:inline distT="0" distB="0" distL="0" distR="0" wp14:anchorId="3A887B97" wp14:editId="511398D6">
            <wp:extent cx="5040000" cy="1350000"/>
            <wp:effectExtent l="190500" t="190500" r="179705" b="19367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701" b="52914"/>
                    <a:stretch/>
                  </pic:blipFill>
                  <pic:spPr bwMode="auto">
                    <a:xfrm>
                      <a:off x="0" y="0"/>
                      <a:ext cx="5040000" cy="135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E85F3F" w14:textId="053EDD30" w:rsidR="00F463E7" w:rsidRDefault="00166011" w:rsidP="00F463E7">
      <w:pPr>
        <w:pStyle w:val="Kpalrs"/>
      </w:pPr>
      <w:r>
        <w:fldChar w:fldCharType="begin"/>
      </w:r>
      <w:r>
        <w:instrText xml:space="preserve"> SEQ ábra \* ARABIC </w:instrText>
      </w:r>
      <w:r>
        <w:fldChar w:fldCharType="separate"/>
      </w:r>
      <w:r w:rsidR="00FB63CE">
        <w:rPr>
          <w:noProof/>
        </w:rPr>
        <w:t>29</w:t>
      </w:r>
      <w:r>
        <w:rPr>
          <w:noProof/>
        </w:rPr>
        <w:fldChar w:fldCharType="end"/>
      </w:r>
      <w:r w:rsidR="00F463E7">
        <w:t>. ábra: Sikeres foglalás</w:t>
      </w:r>
    </w:p>
    <w:p w14:paraId="7E796162" w14:textId="331B8BB8" w:rsidR="00543F21" w:rsidRDefault="00543F21" w:rsidP="00543F21">
      <w:pPr>
        <w:rPr>
          <w:noProof/>
          <w:lang w:eastAsia="hu-HU"/>
        </w:rPr>
      </w:pPr>
      <w:r>
        <w:t>Miután egy sikeres foglalást adtunk le, a többi felhasználónak az alábbi módon jelenik meg.</w:t>
      </w:r>
    </w:p>
    <w:p w14:paraId="4ABD9FD1" w14:textId="77777777" w:rsidR="00543F21" w:rsidRDefault="00543F21" w:rsidP="00543F21">
      <w:pPr>
        <w:pStyle w:val="Kp"/>
      </w:pPr>
      <w:r>
        <w:rPr>
          <w:noProof/>
          <w:lang w:eastAsia="hu-HU"/>
        </w:rPr>
        <w:drawing>
          <wp:inline distT="0" distB="0" distL="0" distR="0" wp14:anchorId="11F74934" wp14:editId="148FD939">
            <wp:extent cx="5040000" cy="2127600"/>
            <wp:effectExtent l="190500" t="190500" r="198755" b="1968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4016" b="33385"/>
                    <a:stretch/>
                  </pic:blipFill>
                  <pic:spPr bwMode="auto">
                    <a:xfrm>
                      <a:off x="0" y="0"/>
                      <a:ext cx="5040000" cy="2127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2DE158B" w14:textId="6AEE048F" w:rsidR="00543F21" w:rsidRPr="00543F21" w:rsidRDefault="00166011" w:rsidP="00543F21">
      <w:pPr>
        <w:pStyle w:val="Kpalrs"/>
      </w:pPr>
      <w:r>
        <w:fldChar w:fldCharType="begin"/>
      </w:r>
      <w:r>
        <w:instrText xml:space="preserve"> SEQ ábra \* ARABIC </w:instrText>
      </w:r>
      <w:r>
        <w:fldChar w:fldCharType="separate"/>
      </w:r>
      <w:r w:rsidR="00FB63CE">
        <w:rPr>
          <w:noProof/>
        </w:rPr>
        <w:t>30</w:t>
      </w:r>
      <w:r>
        <w:rPr>
          <w:noProof/>
        </w:rPr>
        <w:fldChar w:fldCharType="end"/>
      </w:r>
      <w:r w:rsidR="00543F21">
        <w:t>. ábra: Foglalt helyek megjelölése</w:t>
      </w:r>
    </w:p>
    <w:p w14:paraId="17B74EBB" w14:textId="65DF1A50" w:rsidR="00F3240B" w:rsidRDefault="00F3240B" w:rsidP="00F3240B">
      <w:pPr>
        <w:pStyle w:val="Cmsor2"/>
      </w:pPr>
      <w:bookmarkStart w:id="172" w:name="_Toc26447432"/>
      <w:r>
        <w:t>Tesztelés</w:t>
      </w:r>
      <w:bookmarkEnd w:id="172"/>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48DA7479" w:rsidR="00F17E00" w:rsidRDefault="000659BE" w:rsidP="00F17E00">
      <w:r>
        <w:t>Két fő csoport volt, amiket tesztelni kellett. Az elsőbe tartoznak az elkészült szolgáltatás osztályok</w:t>
      </w:r>
      <w:r w:rsidR="00F307F8">
        <w:t xml:space="preserve">, a másodikba pedig a </w:t>
      </w:r>
      <w:r w:rsidR="00F307F8" w:rsidRPr="00F307F8">
        <w:rPr>
          <w:i/>
          <w:iCs/>
        </w:rPr>
        <w:t>IHub</w:t>
      </w:r>
      <w:r w:rsidR="00F307F8">
        <w:t xml:space="preserve"> implementációm</w:t>
      </w:r>
      <w:r>
        <w:t xml:space="preserve">.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erre nem volt lehetőség, ezért az Entity Framework Core InMemory adatbázisát használtam fel.</w:t>
      </w:r>
    </w:p>
    <w:p w14:paraId="58C24575" w14:textId="7568DD57" w:rsidR="003016BF" w:rsidRDefault="003016BF" w:rsidP="003016BF">
      <w:pPr>
        <w:pStyle w:val="Kd"/>
      </w:pPr>
      <w:r>
        <w:lastRenderedPageBreak/>
        <w:t>[</w:t>
      </w:r>
      <w:r w:rsidRPr="003016BF">
        <w:rPr>
          <w:color w:val="2B91AF"/>
        </w:rPr>
        <w:t>Fact</w:t>
      </w:r>
      <w:r>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t>{</w:t>
      </w:r>
    </w:p>
    <w:p w14:paraId="721EB6BA" w14:textId="041F96AA" w:rsidR="003016BF" w:rsidRDefault="003016BF" w:rsidP="003016BF">
      <w:pPr>
        <w:pStyle w:val="Kd"/>
        <w:rPr>
          <w:color w:val="008000"/>
        </w:rPr>
      </w:pPr>
      <w:r>
        <w:t xml:space="preserve">    </w:t>
      </w:r>
      <w:r>
        <w:rPr>
          <w:color w:val="008000"/>
        </w:rPr>
        <w:t>// Arrange</w:t>
      </w:r>
    </w:p>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30F5F02C" w:rsidR="00892B99" w:rsidRDefault="003016BF" w:rsidP="00892B99">
      <w:pPr>
        <w:pStyle w:val="Kd"/>
      </w:pPr>
      <w:r>
        <w:t>}</w:t>
      </w:r>
    </w:p>
    <w:p w14:paraId="2E1898C1" w14:textId="7B935434" w:rsidR="0027361A" w:rsidRDefault="0027361A" w:rsidP="0027361A">
      <w:r>
        <w:t xml:space="preserve">A tesztjeim a következő módon épültek fel: mindegyik három részből áll, melyek az Arrange (értékek, adatok beállítása), Act (tesztelt metódus meghívása), Assert (viselkedés ellenőrzése).  Két módon lehet unit tesztet létrehozni. Az egyik, ha metódust a </w:t>
      </w:r>
      <w:r w:rsidRPr="001531C5">
        <w:rPr>
          <w:i/>
        </w:rPr>
        <w:t>Fact</w:t>
      </w:r>
      <w:r>
        <w:t xml:space="preserve"> attribútummal látjuk el, a másik, amikor a </w:t>
      </w:r>
      <w:r w:rsidRPr="001531C5">
        <w:rPr>
          <w:i/>
        </w:rPr>
        <w:t>Theory</w:t>
      </w:r>
      <w:r>
        <w:t xml:space="preserve"> attribútumot kapja, de ilyenkor kötelező</w:t>
      </w:r>
      <w:r w:rsidR="00D26CFB">
        <w:t xml:space="preserve"> a teszt</w:t>
      </w:r>
      <w:r>
        <w:t xml:space="preserve"> adatokat megadni.</w:t>
      </w:r>
    </w:p>
    <w:p w14:paraId="367B6DE3" w14:textId="274E876B" w:rsidR="00D26CFB" w:rsidRDefault="00D26CFB" w:rsidP="00D26CFB">
      <w:r>
        <w:t xml:space="preserve">A </w:t>
      </w:r>
      <w:r w:rsidRPr="00D26CFB">
        <w:rPr>
          <w:i/>
          <w:iCs/>
        </w:rPr>
        <w:t>Hub</w:t>
      </w:r>
      <w:r>
        <w:t xml:space="preserve"> osztályom implementálásának teszteléséhez a Moq NuGet csomagot használtam fel. A klienseket a teszt alatt egy </w:t>
      </w:r>
      <w:r w:rsidRPr="00D26CFB">
        <w:rPr>
          <w:i/>
          <w:iCs/>
        </w:rPr>
        <w:t>Mock&lt;IHubCallerClients&lt;IBookingHub&gt;&gt;</w:t>
      </w:r>
      <w:r>
        <w:rPr>
          <w:i/>
          <w:iCs/>
        </w:rPr>
        <w:t xml:space="preserve"> </w:t>
      </w:r>
      <w:r>
        <w:t>objektum reprezentálta</w:t>
      </w:r>
      <w:r w:rsidR="00B2130B">
        <w:t>.</w:t>
      </w:r>
    </w:p>
    <w:p w14:paraId="0AADE027" w14:textId="37A3AE8C" w:rsidR="00B2130B" w:rsidRDefault="00B2130B" w:rsidP="00D26CFB">
      <w:r>
        <w:t xml:space="preserve">Egy tesztet készítettem el, aminek a célja az volt, hogy igazolja, hogy a kliensek megkapják az új foglalásokat. A teszt metódus arrange részében létrehoztam a </w:t>
      </w:r>
      <w:r w:rsidRPr="00B2130B">
        <w:rPr>
          <w:i/>
          <w:iCs/>
        </w:rPr>
        <w:t>BookingHub</w:t>
      </w:r>
      <w:r>
        <w:rPr>
          <w:i/>
          <w:iCs/>
        </w:rPr>
        <w:t xml:space="preserve"> </w:t>
      </w:r>
      <w:r>
        <w:t>osztályom és egy foglalást entitást. A cselekvés a foglalás leadása:</w:t>
      </w:r>
    </w:p>
    <w:p w14:paraId="64F58549" w14:textId="7C7D38A5" w:rsidR="00B2130B" w:rsidRPr="00B2130B" w:rsidRDefault="00B2130B" w:rsidP="00B2130B">
      <w:pPr>
        <w:pStyle w:val="Kd"/>
        <w:rPr>
          <w:color w:val="008000"/>
        </w:rPr>
      </w:pPr>
      <w:r w:rsidRPr="00B2130B">
        <w:rPr>
          <w:color w:val="008000"/>
        </w:rPr>
        <w:t xml:space="preserve">// </w:t>
      </w:r>
      <w:r>
        <w:rPr>
          <w:color w:val="008000"/>
        </w:rPr>
        <w:t>A</w:t>
      </w:r>
      <w:r w:rsidRPr="00B2130B">
        <w:rPr>
          <w:color w:val="008000"/>
        </w:rPr>
        <w:t>ct</w:t>
      </w:r>
    </w:p>
    <w:p w14:paraId="1D6BF605" w14:textId="6AF30B2C" w:rsidR="00B2130B" w:rsidRDefault="00B2130B" w:rsidP="00B2130B">
      <w:pPr>
        <w:pStyle w:val="Kd"/>
        <w:rPr>
          <w:color w:val="000000"/>
        </w:rPr>
      </w:pPr>
      <w:r>
        <w:rPr>
          <w:color w:val="0000FF"/>
        </w:rPr>
        <w:t>await</w:t>
      </w:r>
      <w:r>
        <w:rPr>
          <w:color w:val="000000"/>
        </w:rPr>
        <w:t xml:space="preserve"> bookingHub.SendBooking(bookingDto);</w:t>
      </w:r>
    </w:p>
    <w:p w14:paraId="0900934B" w14:textId="222F25A7" w:rsidR="00B2130B" w:rsidRDefault="00B2130B" w:rsidP="00B2130B">
      <w:r>
        <w:t xml:space="preserve">Két dolgot vizsgálok a hívás után: az összes kliens meg lett szólítva, illetve, hogy a klienseken meghívódott-e a </w:t>
      </w:r>
      <w:r w:rsidRPr="00B2130B">
        <w:rPr>
          <w:i/>
          <w:iCs/>
        </w:rPr>
        <w:t>RecieveNewBooking</w:t>
      </w:r>
      <w:r>
        <w:rPr>
          <w:i/>
          <w:iCs/>
        </w:rPr>
        <w:t xml:space="preserve"> </w:t>
      </w:r>
      <w:r>
        <w:t>callback metódus az elküldött paraméterrel.</w:t>
      </w:r>
      <w:r>
        <w:tab/>
      </w:r>
    </w:p>
    <w:p w14:paraId="4BD78E6A" w14:textId="7ED12B26" w:rsidR="00B2130B" w:rsidRPr="00B2130B" w:rsidRDefault="00B2130B" w:rsidP="00B2130B">
      <w:pPr>
        <w:pStyle w:val="Kd"/>
        <w:rPr>
          <w:color w:val="008000"/>
        </w:rPr>
      </w:pPr>
      <w:r w:rsidRPr="00B2130B">
        <w:rPr>
          <w:color w:val="008000"/>
        </w:rPr>
        <w:t xml:space="preserve">// </w:t>
      </w:r>
      <w:r>
        <w:rPr>
          <w:color w:val="008000"/>
        </w:rPr>
        <w:t>A</w:t>
      </w:r>
      <w:r w:rsidRPr="00B2130B">
        <w:rPr>
          <w:color w:val="008000"/>
        </w:rPr>
        <w:t>ssert</w:t>
      </w:r>
    </w:p>
    <w:p w14:paraId="277F57F8" w14:textId="77777777" w:rsidR="00B2130B" w:rsidRDefault="00B2130B" w:rsidP="00B2130B">
      <w:pPr>
        <w:pStyle w:val="Kd"/>
        <w:rPr>
          <w:color w:val="000000"/>
        </w:rPr>
      </w:pPr>
      <w:r>
        <w:rPr>
          <w:color w:val="000000"/>
        </w:rPr>
        <w:t xml:space="preserve"> mockClients.Verify(clients =&gt; clients.All, Times.Once);</w:t>
      </w:r>
    </w:p>
    <w:p w14:paraId="5B5E884E" w14:textId="77777777" w:rsidR="00B2130B" w:rsidRDefault="00B2130B" w:rsidP="00B2130B">
      <w:pPr>
        <w:pStyle w:val="Kd"/>
        <w:rPr>
          <w:color w:val="000000"/>
        </w:rPr>
      </w:pPr>
    </w:p>
    <w:p w14:paraId="549FEF8D" w14:textId="77777777" w:rsidR="00B2130B" w:rsidRDefault="00B2130B" w:rsidP="00B2130B">
      <w:pPr>
        <w:pStyle w:val="Kd"/>
        <w:rPr>
          <w:color w:val="000000"/>
        </w:rPr>
      </w:pPr>
      <w:r>
        <w:rPr>
          <w:color w:val="000000"/>
        </w:rPr>
        <w:t xml:space="preserve"> mockClientProxy.Verify(</w:t>
      </w:r>
    </w:p>
    <w:p w14:paraId="16B5DE8C" w14:textId="77777777" w:rsidR="00B2130B" w:rsidRDefault="00B2130B" w:rsidP="00B2130B">
      <w:pPr>
        <w:pStyle w:val="Kd"/>
        <w:rPr>
          <w:color w:val="000000"/>
        </w:rPr>
      </w:pPr>
      <w:r>
        <w:rPr>
          <w:color w:val="000000"/>
        </w:rPr>
        <w:t xml:space="preserve">     clientProxy =&gt; clientProxy.RecieveNewBooking(</w:t>
      </w:r>
    </w:p>
    <w:p w14:paraId="5A277108" w14:textId="77777777" w:rsidR="00B2130B" w:rsidRDefault="00B2130B" w:rsidP="00B2130B">
      <w:pPr>
        <w:pStyle w:val="Kd"/>
        <w:rPr>
          <w:color w:val="000000"/>
        </w:rPr>
      </w:pPr>
      <w:r>
        <w:rPr>
          <w:color w:val="000000"/>
        </w:rPr>
        <w:t xml:space="preserve">         It.Is&lt;BookingDTO&gt;(x =&gt; x.Email == </w:t>
      </w:r>
      <w:r>
        <w:rPr>
          <w:color w:val="A31515"/>
        </w:rPr>
        <w:t>""</w:t>
      </w:r>
      <w:r>
        <w:rPr>
          <w:color w:val="000000"/>
        </w:rPr>
        <w:t xml:space="preserve"> &amp;&amp; x.Positions.Count == bookingSeatCount)</w:t>
      </w:r>
    </w:p>
    <w:p w14:paraId="36282762" w14:textId="77777777" w:rsidR="00B2130B" w:rsidRDefault="00B2130B" w:rsidP="00B2130B">
      <w:pPr>
        <w:pStyle w:val="Kd"/>
        <w:rPr>
          <w:color w:val="000000"/>
        </w:rPr>
      </w:pPr>
      <w:r>
        <w:rPr>
          <w:color w:val="000000"/>
        </w:rPr>
        <w:t xml:space="preserve">        ),</w:t>
      </w:r>
    </w:p>
    <w:p w14:paraId="05C44F30" w14:textId="39715C9F" w:rsidR="00B2130B" w:rsidRDefault="00B2130B" w:rsidP="00B2130B">
      <w:pPr>
        <w:pStyle w:val="Kd"/>
        <w:rPr>
          <w:color w:val="000000"/>
        </w:rPr>
      </w:pPr>
      <w:r>
        <w:rPr>
          <w:color w:val="000000"/>
        </w:rPr>
        <w:t xml:space="preserve">     Times.Once);</w:t>
      </w:r>
    </w:p>
    <w:p w14:paraId="4CFB1781" w14:textId="2FE984B1" w:rsidR="00B2130B" w:rsidRPr="00B2130B" w:rsidRDefault="00A43892" w:rsidP="00B2130B">
      <w:r>
        <w:t xml:space="preserve">A tesztjeimmel próbáltam lefedni a főbb use-casekhez tartozó hívásokat. Sikerült néhány hibát is fognom ( hiányos  lekérdezés), majd javítanom őket, így az összes tesztem sikeres lett. </w:t>
      </w:r>
    </w:p>
    <w:p w14:paraId="65F22A4F" w14:textId="77777777" w:rsidR="00892B99" w:rsidRDefault="00892B99" w:rsidP="00892B99">
      <w:pPr>
        <w:pStyle w:val="Kp"/>
      </w:pPr>
      <w:r w:rsidRPr="00892B99">
        <w:rPr>
          <w:noProof/>
          <w:lang w:eastAsia="hu-HU"/>
        </w:rPr>
        <w:drawing>
          <wp:inline distT="0" distB="0" distL="0" distR="0" wp14:anchorId="1D2D745B" wp14:editId="7F655C77">
            <wp:extent cx="2849012" cy="3732663"/>
            <wp:effectExtent l="190500" t="190500" r="199390" b="1917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0165" cy="3747275"/>
                    </a:xfrm>
                    <a:prstGeom prst="rect">
                      <a:avLst/>
                    </a:prstGeom>
                    <a:ln>
                      <a:noFill/>
                    </a:ln>
                    <a:effectLst>
                      <a:outerShdw blurRad="190500" algn="tl" rotWithShape="0">
                        <a:srgbClr val="000000">
                          <a:alpha val="70000"/>
                        </a:srgbClr>
                      </a:outerShdw>
                    </a:effectLst>
                  </pic:spPr>
                </pic:pic>
              </a:graphicData>
            </a:graphic>
          </wp:inline>
        </w:drawing>
      </w:r>
    </w:p>
    <w:p w14:paraId="696902F2" w14:textId="3E04F669" w:rsidR="00F17E00" w:rsidRPr="00F17E00" w:rsidRDefault="00166011" w:rsidP="00892B99">
      <w:pPr>
        <w:pStyle w:val="Kpalrs"/>
      </w:pPr>
      <w:r>
        <w:fldChar w:fldCharType="begin"/>
      </w:r>
      <w:r>
        <w:instrText xml:space="preserve"> SEQ ábra \* ARABIC </w:instrText>
      </w:r>
      <w:r>
        <w:fldChar w:fldCharType="separate"/>
      </w:r>
      <w:r w:rsidR="00FB63CE">
        <w:rPr>
          <w:noProof/>
        </w:rPr>
        <w:t>31</w:t>
      </w:r>
      <w:r>
        <w:rPr>
          <w:noProof/>
        </w:rPr>
        <w:fldChar w:fldCharType="end"/>
      </w:r>
      <w:r w:rsidR="00892B99">
        <w:t>. ábra: Lefutott unit tesztek</w:t>
      </w:r>
    </w:p>
    <w:p w14:paraId="5EAA7727" w14:textId="2D9FEB9C" w:rsidR="00C85FE7" w:rsidRDefault="00F436C8" w:rsidP="006E548A">
      <w:pPr>
        <w:pStyle w:val="Cmsor1"/>
      </w:pPr>
      <w:bookmarkStart w:id="173" w:name="_Toc26447433"/>
      <w:r>
        <w:lastRenderedPageBreak/>
        <w:t>Összefoglalás</w:t>
      </w:r>
      <w:bookmarkEnd w:id="173"/>
    </w:p>
    <w:p w14:paraId="6B1E8B0C" w14:textId="6F0B715F" w:rsidR="00F436C8" w:rsidRDefault="005402D0" w:rsidP="00DB6899">
      <w:pPr>
        <w:pStyle w:val="Cmsor2"/>
      </w:pPr>
      <w:bookmarkStart w:id="174" w:name="_Toc26447434"/>
      <w:r>
        <w:t>Elvégzett munka</w:t>
      </w:r>
      <w:bookmarkEnd w:id="174"/>
    </w:p>
    <w:p w14:paraId="162BF19A" w14:textId="203E986A" w:rsidR="00DB6899" w:rsidRDefault="00DB6899" w:rsidP="00DB6899">
      <w:r>
        <w:t xml:space="preserve">A diplomamunkám </w:t>
      </w:r>
      <w:r w:rsidR="005402D0">
        <w:t>első részeként az Angular keretrendszerrel kellett megismerkedjek, illetve kipróbálni hogyan működik a SignalR technológiával. A hivatalos dokumentációkból egész egyszerűen sikerült összekapcsolnom őket.</w:t>
      </w:r>
    </w:p>
    <w:p w14:paraId="1C69D807" w14:textId="4E3506E4" w:rsidR="00D045E2" w:rsidRDefault="00D045E2" w:rsidP="00DB6899">
      <w:r>
        <w:t xml:space="preserve">Miután megismertem a keretrendszert, elkezdtem az alkalmazás megtervezését. Elsőként az adatmodellt terveztem meg, amire a program épít. Ezt követően elkészült a klienshez egy rövid felhasználói felület vázlat, ami alapján a nézeteim készültek. Az Angular alkalmazást </w:t>
      </w:r>
      <w:commentRangeStart w:id="175"/>
      <w:r>
        <w:t>p</w:t>
      </w:r>
      <w:r w:rsidR="00FB489B">
        <w:t>árhu</w:t>
      </w:r>
      <w:r>
        <w:t>zamosan</w:t>
      </w:r>
      <w:commentRangeEnd w:id="175"/>
      <w:r w:rsidR="00BE4E23">
        <w:rPr>
          <w:rStyle w:val="Jegyzethivatkozs"/>
        </w:rPr>
        <w:commentReference w:id="175"/>
      </w:r>
      <w:r>
        <w:t xml:space="preserve"> fejlesztett</w:t>
      </w:r>
      <w:r w:rsidR="00FB489B">
        <w:t>em</w:t>
      </w:r>
      <w:r>
        <w:t xml:space="preserve"> a szerver oldali ASP.NET Core alkalmazással.</w:t>
      </w:r>
    </w:p>
    <w:p w14:paraId="7C1CF245" w14:textId="24AB9AE4" w:rsidR="00D045E2" w:rsidRDefault="00D045E2" w:rsidP="00DB6899">
      <w:r>
        <w:t>Elsőként a DAL réteget valósítottam meg, majd a webalkalmazáson kezdtem el dolgozni. A BLL réteg párhuzamosan fejlődött az új funkciók létrehozásával. A legnagyobb hangsúlyt az élő-kommunikáció kapta, ezért a foglalási oldalt valósítottam meg először. A SignalR bekötése nem okozott nagyobb kihívást, viszont a fejlesztés során a kliens oldali könyvtár mást csomagba kerül, így át kellett alakítanom.</w:t>
      </w:r>
    </w:p>
    <w:p w14:paraId="6661E2CF" w14:textId="3C02E477" w:rsidR="007E7E27" w:rsidRDefault="007E7E27" w:rsidP="00DB6899">
      <w:r>
        <w:t>Miután a publikus portál elkészült, az ügyintéző webalkalmazás megvalósítása volt a cél. Ez egy ASP.NET Core MVC portál, ami ugyan azt az adatbázist használja, mint a publikus portál.</w:t>
      </w:r>
      <w:r w:rsidR="007227D9">
        <w:t xml:space="preserve"> A tesztek elkészítése a két alkalmazás megvalósítása után következett.</w:t>
      </w:r>
    </w:p>
    <w:p w14:paraId="56037714" w14:textId="465D811F" w:rsidR="007227D9" w:rsidRDefault="007227D9" w:rsidP="007227D9">
      <w:pPr>
        <w:pStyle w:val="Cmsor2"/>
      </w:pPr>
      <w:bookmarkStart w:id="176" w:name="_Toc26447435"/>
      <w:r>
        <w:t>Munkám értékelése, tapasztalatok</w:t>
      </w:r>
      <w:bookmarkEnd w:id="176"/>
    </w:p>
    <w:p w14:paraId="0C2F694B" w14:textId="0FB85F70" w:rsidR="007227D9" w:rsidRPr="007227D9" w:rsidRDefault="007227D9" w:rsidP="007227D9">
      <w:r>
        <w:t>A programommal szembeni elvárásokat teljesítettem, törekedtem a tisztakód elveit betartani és szép architektúrát megvalósítani. Törekedtem az Angular alkalmazáshoz tartozó előírásokat betartani, a komponenseket és a szolgáltatásokat szétválasztani.</w:t>
      </w:r>
      <w:r w:rsidR="00562A7E">
        <w:t xml:space="preserve"> Számos részt már máshogy valósítottam volna meg a megszerzett tapasztalatok alapján.</w:t>
      </w:r>
      <w:r w:rsidR="00FB6D9E">
        <w:t xml:space="preserve"> Az Angularos komponenseimet nem oldalanként bontottam volna fel, hanem több kis részre, így még modulárisabb lenne a kód és egy részt több helyen fel lehetett volna használni. A szerver oldali dto állományokból kliens oldali TypeScript osztályokat generálhattam volna.</w:t>
      </w:r>
    </w:p>
    <w:p w14:paraId="53E6BA64" w14:textId="0941AD2C" w:rsidR="00D045E2" w:rsidRDefault="00D045E2" w:rsidP="00DB6899">
      <w:r>
        <w:lastRenderedPageBreak/>
        <w:t xml:space="preserve">Az Angularos alkalmazásom az ötös verzióval indult </w:t>
      </w:r>
      <w:r w:rsidR="00562A7E">
        <w:t>el, mert, amikor a</w:t>
      </w:r>
      <w:r>
        <w:t xml:space="preserve"> projektet kezdtem, akkor a Visual Studio sablonja még csak ezt tartalmazta. Hogy naprakész legyen a webalkalmazás, ezért felfejlesztettem a nyolcas verzióra, ami számomra nem volt teljesen egyszerű.</w:t>
      </w:r>
      <w:r w:rsidR="00562A7E">
        <w:t xml:space="preserve"> Számos helyen kellett javítanom a kódomat, főleg a Bootstrap miatt, mert az épített az újabb verziókra.</w:t>
      </w:r>
    </w:p>
    <w:p w14:paraId="07CC188B" w14:textId="7210CBBC" w:rsidR="00DB6899" w:rsidRPr="00DB6899" w:rsidRDefault="00DB6899" w:rsidP="00DB6899">
      <w:pPr>
        <w:pStyle w:val="Cmsor2"/>
      </w:pPr>
      <w:bookmarkStart w:id="177" w:name="_Toc26447436"/>
      <w:r>
        <w:t>Továbbfejlesztési lehetőségek</w:t>
      </w:r>
      <w:bookmarkEnd w:id="177"/>
    </w:p>
    <w:p w14:paraId="250762DA" w14:textId="63D4CA54" w:rsidR="00116761" w:rsidRDefault="00562A7E" w:rsidP="00116761">
      <w:r>
        <w:t>Az elkészült rendszerem számos továbbfejlesztési lehetőséget rejt még magában. Az egyik legfontosabb egy sokkal jobb UX kialakítása lenne, akár egy designer segítésével. A felületeket én alakítottam ki a saját terveim alapján, de törekedtem a kényelmes és barátságos felhasználói élmény megvalósítására.</w:t>
      </w:r>
    </w:p>
    <w:p w14:paraId="7562D473" w14:textId="5C8E6948" w:rsidR="00562A7E" w:rsidRDefault="00562A7E" w:rsidP="00116761">
      <w:r>
        <w:t>Egy másik fontos továbbfejlesztés az ügyintézői oldal bővítése. A megvalósított alkalmazásban fel lehet venni az entitásokat, amelyek a publikus oldalon megjelennek, de az implementáció és a design elég kezdetleges. Ezt bizonyítja, hogy az architektúrája csak kétrétegű lett, a felület egyből az adatelérési réteget hívja.</w:t>
      </w:r>
    </w:p>
    <w:p w14:paraId="5E69CFE3" w14:textId="1DAB976D" w:rsidR="00562A7E" w:rsidRPr="00116761" w:rsidRDefault="00562A7E" w:rsidP="00116761">
      <w:r>
        <w:t>Ahogy kifejtettem egy fajta foglalási modellt valósítottam meg. Ezt lehetne bővíteni egy másikkal, ami lehetne egy „folyamatos</w:t>
      </w:r>
      <w:r w:rsidR="00965EE1">
        <w:t xml:space="preserve"> eseményre” foglalás. Ez modellezné az éttermek működését, ahol az asztalfoglalásos rendszer működik.</w:t>
      </w:r>
    </w:p>
    <w:bookmarkStart w:id="178" w:name="_Toc26447437" w:displacedByCustomXml="next"/>
    <w:sdt>
      <w:sdtPr>
        <w:rPr>
          <w:rFonts w:cs="Times New Roman"/>
          <w:b w:val="0"/>
          <w:bCs w:val="0"/>
          <w:kern w:val="0"/>
          <w:sz w:val="24"/>
          <w:szCs w:val="24"/>
        </w:rPr>
        <w:id w:val="-725530744"/>
        <w:docPartObj>
          <w:docPartGallery w:val="Bibliographies"/>
          <w:docPartUnique/>
        </w:docPartObj>
      </w:sdtPr>
      <w:sdtEndPr/>
      <w:sdtContent>
        <w:p w14:paraId="5B4EEC3C" w14:textId="63AFD6E8" w:rsidR="00AD1D31" w:rsidRDefault="00AD1D31" w:rsidP="006E548A">
          <w:pPr>
            <w:pStyle w:val="Cmsor1"/>
          </w:pPr>
          <w:r>
            <w:t>Hivatkozások</w:t>
          </w:r>
          <w:bookmarkEnd w:id="178"/>
        </w:p>
        <w:sdt>
          <w:sdtPr>
            <w:id w:val="-573587230"/>
            <w:bibliography/>
          </w:sdtPr>
          <w:sdtEndPr/>
          <w:sdtContent>
            <w:p w14:paraId="6A26B584" w14:textId="77777777" w:rsidR="00FB63CE"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FB63CE" w14:paraId="74D746C7" w14:textId="77777777">
                <w:trPr>
                  <w:divId w:val="2003311447"/>
                  <w:tblCellSpacing w:w="15" w:type="dxa"/>
                </w:trPr>
                <w:tc>
                  <w:tcPr>
                    <w:tcW w:w="50" w:type="pct"/>
                    <w:hideMark/>
                  </w:tcPr>
                  <w:p w14:paraId="58CA0FE0" w14:textId="72560C67" w:rsidR="00FB63CE" w:rsidRDefault="00FB63CE">
                    <w:pPr>
                      <w:pStyle w:val="Irodalomjegyzk"/>
                      <w:rPr>
                        <w:noProof/>
                      </w:rPr>
                    </w:pPr>
                    <w:r>
                      <w:rPr>
                        <w:noProof/>
                      </w:rPr>
                      <w:t xml:space="preserve">[1] </w:t>
                    </w:r>
                  </w:p>
                </w:tc>
                <w:tc>
                  <w:tcPr>
                    <w:tcW w:w="0" w:type="auto"/>
                    <w:hideMark/>
                  </w:tcPr>
                  <w:p w14:paraId="5ACFE6D4" w14:textId="77777777" w:rsidR="00FB63CE" w:rsidRDefault="00FB63CE">
                    <w:pPr>
                      <w:pStyle w:val="Irodalomjegyzk"/>
                      <w:rPr>
                        <w:noProof/>
                      </w:rPr>
                    </w:pPr>
                    <w:r>
                      <w:rPr>
                        <w:noProof/>
                      </w:rPr>
                      <w:t>Angular, „Angular,” [Online]. Available: https://angular.io/. [Hozzáférés dátuma: 28 09 2019].</w:t>
                    </w:r>
                  </w:p>
                </w:tc>
              </w:tr>
              <w:tr w:rsidR="00FB63CE" w14:paraId="6B119A09" w14:textId="77777777">
                <w:trPr>
                  <w:divId w:val="2003311447"/>
                  <w:tblCellSpacing w:w="15" w:type="dxa"/>
                </w:trPr>
                <w:tc>
                  <w:tcPr>
                    <w:tcW w:w="50" w:type="pct"/>
                    <w:hideMark/>
                  </w:tcPr>
                  <w:p w14:paraId="01C3327D" w14:textId="77777777" w:rsidR="00FB63CE" w:rsidRDefault="00FB63CE">
                    <w:pPr>
                      <w:pStyle w:val="Irodalomjegyzk"/>
                      <w:rPr>
                        <w:noProof/>
                      </w:rPr>
                    </w:pPr>
                    <w:r>
                      <w:rPr>
                        <w:noProof/>
                      </w:rPr>
                      <w:t xml:space="preserve">[2] </w:t>
                    </w:r>
                  </w:p>
                </w:tc>
                <w:tc>
                  <w:tcPr>
                    <w:tcW w:w="0" w:type="auto"/>
                    <w:hideMark/>
                  </w:tcPr>
                  <w:p w14:paraId="387491FE" w14:textId="77777777" w:rsidR="00FB63CE" w:rsidRDefault="00FB63CE">
                    <w:pPr>
                      <w:pStyle w:val="Irodalomjegyzk"/>
                      <w:rPr>
                        <w:noProof/>
                      </w:rPr>
                    </w:pPr>
                    <w:r>
                      <w:rPr>
                        <w:noProof/>
                      </w:rPr>
                      <w:t>Microsoft, „.NET Standard,” [Online]. Available: https://docs.microsoft.com/en-us/dotnet/standard/net-standard. [Hozzáférés dátuma: 28 09 2019].</w:t>
                    </w:r>
                  </w:p>
                </w:tc>
              </w:tr>
              <w:tr w:rsidR="00FB63CE" w14:paraId="538C0B82" w14:textId="77777777">
                <w:trPr>
                  <w:divId w:val="2003311447"/>
                  <w:tblCellSpacing w:w="15" w:type="dxa"/>
                </w:trPr>
                <w:tc>
                  <w:tcPr>
                    <w:tcW w:w="50" w:type="pct"/>
                    <w:hideMark/>
                  </w:tcPr>
                  <w:p w14:paraId="1D4F372B" w14:textId="77777777" w:rsidR="00FB63CE" w:rsidRDefault="00FB63CE">
                    <w:pPr>
                      <w:pStyle w:val="Irodalomjegyzk"/>
                      <w:rPr>
                        <w:noProof/>
                      </w:rPr>
                    </w:pPr>
                    <w:r>
                      <w:rPr>
                        <w:noProof/>
                      </w:rPr>
                      <w:t xml:space="preserve">[3] </w:t>
                    </w:r>
                  </w:p>
                </w:tc>
                <w:tc>
                  <w:tcPr>
                    <w:tcW w:w="0" w:type="auto"/>
                    <w:hideMark/>
                  </w:tcPr>
                  <w:p w14:paraId="030435AE" w14:textId="77777777" w:rsidR="00FB63CE" w:rsidRDefault="00FB63CE">
                    <w:pPr>
                      <w:pStyle w:val="Irodalomjegyzk"/>
                      <w:rPr>
                        <w:noProof/>
                      </w:rPr>
                    </w:pPr>
                    <w:r>
                      <w:rPr>
                        <w:noProof/>
                      </w:rPr>
                      <w:t>Microsoft, „EF Core,” [Online]. Available: https://docs.microsoft.com/en-us/ef/core/. [Hozzáférés dátuma: 28 09 2019].</w:t>
                    </w:r>
                  </w:p>
                </w:tc>
              </w:tr>
              <w:tr w:rsidR="00FB63CE" w14:paraId="1FA154AE" w14:textId="77777777">
                <w:trPr>
                  <w:divId w:val="2003311447"/>
                  <w:tblCellSpacing w:w="15" w:type="dxa"/>
                </w:trPr>
                <w:tc>
                  <w:tcPr>
                    <w:tcW w:w="50" w:type="pct"/>
                    <w:hideMark/>
                  </w:tcPr>
                  <w:p w14:paraId="3EA25604" w14:textId="77777777" w:rsidR="00FB63CE" w:rsidRDefault="00FB63CE">
                    <w:pPr>
                      <w:pStyle w:val="Irodalomjegyzk"/>
                      <w:rPr>
                        <w:noProof/>
                      </w:rPr>
                    </w:pPr>
                    <w:r>
                      <w:rPr>
                        <w:noProof/>
                      </w:rPr>
                      <w:t xml:space="preserve">[4] </w:t>
                    </w:r>
                  </w:p>
                </w:tc>
                <w:tc>
                  <w:tcPr>
                    <w:tcW w:w="0" w:type="auto"/>
                    <w:hideMark/>
                  </w:tcPr>
                  <w:p w14:paraId="74CAB57C" w14:textId="77777777" w:rsidR="00FB63CE" w:rsidRDefault="00FB63CE">
                    <w:pPr>
                      <w:pStyle w:val="Irodalomjegyzk"/>
                      <w:rPr>
                        <w:noProof/>
                      </w:rPr>
                    </w:pPr>
                    <w:r>
                      <w:rPr>
                        <w:noProof/>
                      </w:rPr>
                      <w:t>Microsoft, „Real-time ASP.NET with SignalR,” Microsoft, [Online]. Available: https://dotnet.microsoft.com/apps/aspnet/signalr. [Hozzáférés dátuma: 28 09 2019].</w:t>
                    </w:r>
                  </w:p>
                </w:tc>
              </w:tr>
              <w:tr w:rsidR="00FB63CE" w14:paraId="2DC02A60" w14:textId="77777777">
                <w:trPr>
                  <w:divId w:val="2003311447"/>
                  <w:tblCellSpacing w:w="15" w:type="dxa"/>
                </w:trPr>
                <w:tc>
                  <w:tcPr>
                    <w:tcW w:w="50" w:type="pct"/>
                    <w:hideMark/>
                  </w:tcPr>
                  <w:p w14:paraId="0B3A49CB" w14:textId="77777777" w:rsidR="00FB63CE" w:rsidRDefault="00FB63CE">
                    <w:pPr>
                      <w:pStyle w:val="Irodalomjegyzk"/>
                      <w:rPr>
                        <w:noProof/>
                      </w:rPr>
                    </w:pPr>
                    <w:r>
                      <w:rPr>
                        <w:noProof/>
                      </w:rPr>
                      <w:t xml:space="preserve">[5] </w:t>
                    </w:r>
                  </w:p>
                </w:tc>
                <w:tc>
                  <w:tcPr>
                    <w:tcW w:w="0" w:type="auto"/>
                    <w:hideMark/>
                  </w:tcPr>
                  <w:p w14:paraId="562D9529" w14:textId="77777777" w:rsidR="00FB63CE" w:rsidRDefault="00FB63CE">
                    <w:pPr>
                      <w:pStyle w:val="Irodalomjegyzk"/>
                      <w:rPr>
                        <w:noProof/>
                      </w:rPr>
                    </w:pPr>
                    <w:r>
                      <w:rPr>
                        <w:noProof/>
                      </w:rPr>
                      <w:t>Microsoft, „TypeScript,” Microsoft, [Online]. Available: http://www.typescriptlang.org/. [Hozzáférés dátuma: 28 09 2019].</w:t>
                    </w:r>
                  </w:p>
                </w:tc>
              </w:tr>
              <w:tr w:rsidR="00FB63CE" w14:paraId="20013711" w14:textId="77777777">
                <w:trPr>
                  <w:divId w:val="2003311447"/>
                  <w:tblCellSpacing w:w="15" w:type="dxa"/>
                </w:trPr>
                <w:tc>
                  <w:tcPr>
                    <w:tcW w:w="50" w:type="pct"/>
                    <w:hideMark/>
                  </w:tcPr>
                  <w:p w14:paraId="40266E9B" w14:textId="77777777" w:rsidR="00FB63CE" w:rsidRDefault="00FB63CE">
                    <w:pPr>
                      <w:pStyle w:val="Irodalomjegyzk"/>
                      <w:rPr>
                        <w:noProof/>
                      </w:rPr>
                    </w:pPr>
                    <w:r>
                      <w:rPr>
                        <w:noProof/>
                      </w:rPr>
                      <w:t xml:space="preserve">[6] </w:t>
                    </w:r>
                  </w:p>
                </w:tc>
                <w:tc>
                  <w:tcPr>
                    <w:tcW w:w="0" w:type="auto"/>
                    <w:hideMark/>
                  </w:tcPr>
                  <w:p w14:paraId="1D6DFFF6" w14:textId="77777777" w:rsidR="00FB63CE" w:rsidRDefault="00FB63CE">
                    <w:pPr>
                      <w:pStyle w:val="Irodalomjegyzk"/>
                      <w:rPr>
                        <w:noProof/>
                      </w:rPr>
                    </w:pPr>
                    <w:r>
                      <w:rPr>
                        <w:noProof/>
                      </w:rPr>
                      <w:t>Angular, „Angular - Introduction to modules,” 28 09 2019. [Online]. Available: https://angular.io/guide/architecture-modules#introduction-to-modules.</w:t>
                    </w:r>
                  </w:p>
                </w:tc>
              </w:tr>
              <w:tr w:rsidR="00FB63CE" w14:paraId="4F8D778A" w14:textId="77777777">
                <w:trPr>
                  <w:divId w:val="2003311447"/>
                  <w:tblCellSpacing w:w="15" w:type="dxa"/>
                </w:trPr>
                <w:tc>
                  <w:tcPr>
                    <w:tcW w:w="50" w:type="pct"/>
                    <w:hideMark/>
                  </w:tcPr>
                  <w:p w14:paraId="69AA5194" w14:textId="77777777" w:rsidR="00FB63CE" w:rsidRDefault="00FB63CE">
                    <w:pPr>
                      <w:pStyle w:val="Irodalomjegyzk"/>
                      <w:rPr>
                        <w:noProof/>
                      </w:rPr>
                    </w:pPr>
                    <w:r>
                      <w:rPr>
                        <w:noProof/>
                      </w:rPr>
                      <w:t xml:space="preserve">[7] </w:t>
                    </w:r>
                  </w:p>
                </w:tc>
                <w:tc>
                  <w:tcPr>
                    <w:tcW w:w="0" w:type="auto"/>
                    <w:hideMark/>
                  </w:tcPr>
                  <w:p w14:paraId="460882C4" w14:textId="77777777" w:rsidR="00FB63CE" w:rsidRDefault="00FB63CE">
                    <w:pPr>
                      <w:pStyle w:val="Irodalomjegyzk"/>
                      <w:rPr>
                        <w:noProof/>
                      </w:rPr>
                    </w:pPr>
                    <w:r>
                      <w:rPr>
                        <w:noProof/>
                      </w:rPr>
                      <w:t>Angular, „Architecture overview,” Angular, [Online]. Available: https://angular.io/guide/architecture. [Hozzáférés dátuma: 28 09 2019].</w:t>
                    </w:r>
                  </w:p>
                </w:tc>
              </w:tr>
              <w:tr w:rsidR="00FB63CE" w14:paraId="01C4DEFC" w14:textId="77777777">
                <w:trPr>
                  <w:divId w:val="2003311447"/>
                  <w:tblCellSpacing w:w="15" w:type="dxa"/>
                </w:trPr>
                <w:tc>
                  <w:tcPr>
                    <w:tcW w:w="50" w:type="pct"/>
                    <w:hideMark/>
                  </w:tcPr>
                  <w:p w14:paraId="012FB6EA" w14:textId="77777777" w:rsidR="00FB63CE" w:rsidRDefault="00FB63CE">
                    <w:pPr>
                      <w:pStyle w:val="Irodalomjegyzk"/>
                      <w:rPr>
                        <w:noProof/>
                      </w:rPr>
                    </w:pPr>
                    <w:r>
                      <w:rPr>
                        <w:noProof/>
                      </w:rPr>
                      <w:t xml:space="preserve">[8] </w:t>
                    </w:r>
                  </w:p>
                </w:tc>
                <w:tc>
                  <w:tcPr>
                    <w:tcW w:w="0" w:type="auto"/>
                    <w:hideMark/>
                  </w:tcPr>
                  <w:p w14:paraId="1E88D0F4" w14:textId="77777777" w:rsidR="00FB63CE" w:rsidRDefault="00FB63CE">
                    <w:pPr>
                      <w:pStyle w:val="Irodalomjegyzk"/>
                      <w:rPr>
                        <w:noProof/>
                      </w:rPr>
                    </w:pPr>
                    <w:r>
                      <w:rPr>
                        <w:noProof/>
                      </w:rPr>
                      <w:t>Microsoft, „Database Providers,” Microsoft, [Online]. Available: https://docs.microsoft.com/en-us/ef/core/providers/. [Hozzáférés dátuma: 28 09 2019].</w:t>
                    </w:r>
                  </w:p>
                </w:tc>
              </w:tr>
              <w:tr w:rsidR="00FB63CE" w14:paraId="5EE8D2EB" w14:textId="77777777">
                <w:trPr>
                  <w:divId w:val="2003311447"/>
                  <w:tblCellSpacing w:w="15" w:type="dxa"/>
                </w:trPr>
                <w:tc>
                  <w:tcPr>
                    <w:tcW w:w="50" w:type="pct"/>
                    <w:hideMark/>
                  </w:tcPr>
                  <w:p w14:paraId="78AB2D51" w14:textId="77777777" w:rsidR="00FB63CE" w:rsidRDefault="00FB63CE">
                    <w:pPr>
                      <w:pStyle w:val="Irodalomjegyzk"/>
                      <w:rPr>
                        <w:noProof/>
                      </w:rPr>
                    </w:pPr>
                    <w:r>
                      <w:rPr>
                        <w:noProof/>
                      </w:rPr>
                      <w:t xml:space="preserve">[9] </w:t>
                    </w:r>
                  </w:p>
                </w:tc>
                <w:tc>
                  <w:tcPr>
                    <w:tcW w:w="0" w:type="auto"/>
                    <w:hideMark/>
                  </w:tcPr>
                  <w:p w14:paraId="59F674B9" w14:textId="77777777" w:rsidR="00FB63CE" w:rsidRDefault="00FB63CE">
                    <w:pPr>
                      <w:pStyle w:val="Irodalomjegyzk"/>
                      <w:rPr>
                        <w:noProof/>
                      </w:rPr>
                    </w:pPr>
                    <w:r>
                      <w:rPr>
                        <w:noProof/>
                      </w:rPr>
                      <w:t>Microsoft, „Overview of ASP.NET Core MVC,” Microsoft, [Online]. Available: https://docs.microsoft.com/en-us/aspnet/core/mvc/overview?view=aspnetcore-3.0. [Hozzáférés dátuma: 28 09 2019].</w:t>
                    </w:r>
                  </w:p>
                </w:tc>
              </w:tr>
              <w:tr w:rsidR="00FB63CE" w14:paraId="3982BA44" w14:textId="77777777">
                <w:trPr>
                  <w:divId w:val="2003311447"/>
                  <w:tblCellSpacing w:w="15" w:type="dxa"/>
                </w:trPr>
                <w:tc>
                  <w:tcPr>
                    <w:tcW w:w="50" w:type="pct"/>
                    <w:hideMark/>
                  </w:tcPr>
                  <w:p w14:paraId="24F068ED" w14:textId="77777777" w:rsidR="00FB63CE" w:rsidRDefault="00FB63CE">
                    <w:pPr>
                      <w:pStyle w:val="Irodalomjegyzk"/>
                      <w:rPr>
                        <w:noProof/>
                      </w:rPr>
                    </w:pPr>
                    <w:r>
                      <w:rPr>
                        <w:noProof/>
                      </w:rPr>
                      <w:lastRenderedPageBreak/>
                      <w:t xml:space="preserve">[10] </w:t>
                    </w:r>
                  </w:p>
                </w:tc>
                <w:tc>
                  <w:tcPr>
                    <w:tcW w:w="0" w:type="auto"/>
                    <w:hideMark/>
                  </w:tcPr>
                  <w:p w14:paraId="35F600A0" w14:textId="77777777" w:rsidR="00FB63CE" w:rsidRDefault="00FB63CE">
                    <w:pPr>
                      <w:pStyle w:val="Irodalomjegyzk"/>
                      <w:rPr>
                        <w:noProof/>
                      </w:rPr>
                    </w:pPr>
                    <w:r>
                      <w:rPr>
                        <w:noProof/>
                      </w:rPr>
                      <w:t>Microsoft, „ASP.NET Core Middleware,” Microsoft, [Online]. Available: https://docs.microsoft.com/en-us/aspnet/core/fundamentals/middleware/?view=aspnetcore-3.0. [Hozzáférés dátuma: 28 09 2019].</w:t>
                    </w:r>
                  </w:p>
                </w:tc>
              </w:tr>
              <w:tr w:rsidR="00FB63CE" w14:paraId="08A9E1E1" w14:textId="77777777">
                <w:trPr>
                  <w:divId w:val="2003311447"/>
                  <w:tblCellSpacing w:w="15" w:type="dxa"/>
                </w:trPr>
                <w:tc>
                  <w:tcPr>
                    <w:tcW w:w="50" w:type="pct"/>
                    <w:hideMark/>
                  </w:tcPr>
                  <w:p w14:paraId="673088C2" w14:textId="77777777" w:rsidR="00FB63CE" w:rsidRDefault="00FB63CE">
                    <w:pPr>
                      <w:pStyle w:val="Irodalomjegyzk"/>
                      <w:rPr>
                        <w:noProof/>
                      </w:rPr>
                    </w:pPr>
                    <w:r>
                      <w:rPr>
                        <w:noProof/>
                      </w:rPr>
                      <w:t xml:space="preserve">[11] </w:t>
                    </w:r>
                  </w:p>
                </w:tc>
                <w:tc>
                  <w:tcPr>
                    <w:tcW w:w="0" w:type="auto"/>
                    <w:hideMark/>
                  </w:tcPr>
                  <w:p w14:paraId="4BFB744F" w14:textId="77777777" w:rsidR="00FB63CE" w:rsidRDefault="00FB63CE">
                    <w:pPr>
                      <w:pStyle w:val="Irodalomjegyzk"/>
                      <w:rPr>
                        <w:noProof/>
                      </w:rPr>
                    </w:pPr>
                    <w:r>
                      <w:rPr>
                        <w:noProof/>
                      </w:rPr>
                      <w:t>IETF, „The WebSocket Protocol,” [Online]. Available: https://tools.ietf.org/html/rfc6455. [Hozzáférés dátuma: 28 09 2019].</w:t>
                    </w:r>
                  </w:p>
                </w:tc>
              </w:tr>
              <w:tr w:rsidR="00FB63CE" w14:paraId="2057F677" w14:textId="77777777">
                <w:trPr>
                  <w:divId w:val="2003311447"/>
                  <w:tblCellSpacing w:w="15" w:type="dxa"/>
                </w:trPr>
                <w:tc>
                  <w:tcPr>
                    <w:tcW w:w="50" w:type="pct"/>
                    <w:hideMark/>
                  </w:tcPr>
                  <w:p w14:paraId="784B2CC8" w14:textId="77777777" w:rsidR="00FB63CE" w:rsidRDefault="00FB63CE">
                    <w:pPr>
                      <w:pStyle w:val="Irodalomjegyzk"/>
                      <w:rPr>
                        <w:noProof/>
                      </w:rPr>
                    </w:pPr>
                    <w:r>
                      <w:rPr>
                        <w:noProof/>
                      </w:rPr>
                      <w:t xml:space="preserve">[12] </w:t>
                    </w:r>
                  </w:p>
                </w:tc>
                <w:tc>
                  <w:tcPr>
                    <w:tcW w:w="0" w:type="auto"/>
                    <w:hideMark/>
                  </w:tcPr>
                  <w:p w14:paraId="7701EFC3" w14:textId="77777777" w:rsidR="00FB63CE" w:rsidRDefault="00FB63CE">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FB63CE" w14:paraId="6ACB3F4E" w14:textId="77777777">
                <w:trPr>
                  <w:divId w:val="2003311447"/>
                  <w:tblCellSpacing w:w="15" w:type="dxa"/>
                </w:trPr>
                <w:tc>
                  <w:tcPr>
                    <w:tcW w:w="50" w:type="pct"/>
                    <w:hideMark/>
                  </w:tcPr>
                  <w:p w14:paraId="6996F8FD" w14:textId="77777777" w:rsidR="00FB63CE" w:rsidRDefault="00FB63CE">
                    <w:pPr>
                      <w:pStyle w:val="Irodalomjegyzk"/>
                      <w:rPr>
                        <w:noProof/>
                      </w:rPr>
                    </w:pPr>
                    <w:r>
                      <w:rPr>
                        <w:noProof/>
                      </w:rPr>
                      <w:t xml:space="preserve">[13] </w:t>
                    </w:r>
                  </w:p>
                </w:tc>
                <w:tc>
                  <w:tcPr>
                    <w:tcW w:w="0" w:type="auto"/>
                    <w:hideMark/>
                  </w:tcPr>
                  <w:p w14:paraId="5FDADFDE" w14:textId="77777777" w:rsidR="00FB63CE" w:rsidRDefault="00FB63CE">
                    <w:pPr>
                      <w:pStyle w:val="Irodalomjegyzk"/>
                      <w:rPr>
                        <w:noProof/>
                      </w:rPr>
                    </w:pPr>
                    <w:r>
                      <w:rPr>
                        <w:noProof/>
                      </w:rPr>
                      <w:t>Microsoft, „Creating and configuring a model,” Microsoft, [Online]. Available: https://docs.microsoft.com/en-us/ef/core/modeling/. [Hozzáférés dátuma: 23 10 2019].</w:t>
                    </w:r>
                  </w:p>
                </w:tc>
              </w:tr>
              <w:tr w:rsidR="00FB63CE" w14:paraId="34FA3BBE" w14:textId="77777777">
                <w:trPr>
                  <w:divId w:val="2003311447"/>
                  <w:tblCellSpacing w:w="15" w:type="dxa"/>
                </w:trPr>
                <w:tc>
                  <w:tcPr>
                    <w:tcW w:w="50" w:type="pct"/>
                    <w:hideMark/>
                  </w:tcPr>
                  <w:p w14:paraId="1248969D" w14:textId="77777777" w:rsidR="00FB63CE" w:rsidRDefault="00FB63CE">
                    <w:pPr>
                      <w:pStyle w:val="Irodalomjegyzk"/>
                      <w:rPr>
                        <w:noProof/>
                      </w:rPr>
                    </w:pPr>
                    <w:r>
                      <w:rPr>
                        <w:noProof/>
                      </w:rPr>
                      <w:t xml:space="preserve">[14] </w:t>
                    </w:r>
                  </w:p>
                </w:tc>
                <w:tc>
                  <w:tcPr>
                    <w:tcW w:w="0" w:type="auto"/>
                    <w:hideMark/>
                  </w:tcPr>
                  <w:p w14:paraId="05C6C182" w14:textId="77777777" w:rsidR="00FB63CE" w:rsidRDefault="00FB63CE">
                    <w:pPr>
                      <w:pStyle w:val="Irodalomjegyzk"/>
                      <w:rPr>
                        <w:noProof/>
                      </w:rPr>
                    </w:pPr>
                    <w:r>
                      <w:rPr>
                        <w:noProof/>
                      </w:rPr>
                      <w:t>Angular, „Angular - Components,” Angular, 28 09 2019. [Online]. Available: https://angular.io/guide/architecture-components.</w:t>
                    </w:r>
                  </w:p>
                </w:tc>
              </w:tr>
              <w:tr w:rsidR="00FB63CE" w14:paraId="01129AEE" w14:textId="77777777">
                <w:trPr>
                  <w:divId w:val="2003311447"/>
                  <w:tblCellSpacing w:w="15" w:type="dxa"/>
                </w:trPr>
                <w:tc>
                  <w:tcPr>
                    <w:tcW w:w="50" w:type="pct"/>
                    <w:hideMark/>
                  </w:tcPr>
                  <w:p w14:paraId="7ED2C59B" w14:textId="77777777" w:rsidR="00FB63CE" w:rsidRDefault="00FB63CE">
                    <w:pPr>
                      <w:pStyle w:val="Irodalomjegyzk"/>
                      <w:rPr>
                        <w:noProof/>
                      </w:rPr>
                    </w:pPr>
                    <w:r>
                      <w:rPr>
                        <w:noProof/>
                      </w:rPr>
                      <w:t xml:space="preserve">[15] </w:t>
                    </w:r>
                  </w:p>
                </w:tc>
                <w:tc>
                  <w:tcPr>
                    <w:tcW w:w="0" w:type="auto"/>
                    <w:hideMark/>
                  </w:tcPr>
                  <w:p w14:paraId="76F3C67D" w14:textId="77777777" w:rsidR="00FB63CE" w:rsidRDefault="00FB63CE">
                    <w:pPr>
                      <w:pStyle w:val="Irodalomjegyzk"/>
                      <w:rPr>
                        <w:noProof/>
                      </w:rPr>
                    </w:pPr>
                    <w:r>
                      <w:rPr>
                        <w:noProof/>
                      </w:rPr>
                      <w:t>Microsoft, „.NET Standard,” 2017. [Online]. Available: https://docs.microsoft.com/en-us/dotnet/standard/net-standard.</w:t>
                    </w:r>
                  </w:p>
                </w:tc>
              </w:tr>
              <w:tr w:rsidR="00FB63CE" w14:paraId="004D4149" w14:textId="77777777">
                <w:trPr>
                  <w:divId w:val="2003311447"/>
                  <w:tblCellSpacing w:w="15" w:type="dxa"/>
                </w:trPr>
                <w:tc>
                  <w:tcPr>
                    <w:tcW w:w="50" w:type="pct"/>
                    <w:hideMark/>
                  </w:tcPr>
                  <w:p w14:paraId="41CE5721" w14:textId="77777777" w:rsidR="00FB63CE" w:rsidRDefault="00FB63CE">
                    <w:pPr>
                      <w:pStyle w:val="Irodalomjegyzk"/>
                      <w:rPr>
                        <w:noProof/>
                      </w:rPr>
                    </w:pPr>
                    <w:r>
                      <w:rPr>
                        <w:noProof/>
                      </w:rPr>
                      <w:t xml:space="preserve">[16] </w:t>
                    </w:r>
                  </w:p>
                </w:tc>
                <w:tc>
                  <w:tcPr>
                    <w:tcW w:w="0" w:type="auto"/>
                    <w:hideMark/>
                  </w:tcPr>
                  <w:p w14:paraId="23F16F72" w14:textId="77777777" w:rsidR="00FB63CE" w:rsidRDefault="00FB63CE">
                    <w:pPr>
                      <w:pStyle w:val="Irodalomjegyzk"/>
                      <w:rPr>
                        <w:noProof/>
                      </w:rPr>
                    </w:pPr>
                    <w:r>
                      <w:rPr>
                        <w:noProof/>
                      </w:rPr>
                      <w:t>Microsoft, „Migrations,” Microsoft, [Online]. Available: https://docs.microsoft.com/en-us/ef/core/managing-schemas/migrations/. [Hozzáférés dátuma: 13 10 2019].</w:t>
                    </w:r>
                  </w:p>
                </w:tc>
              </w:tr>
              <w:tr w:rsidR="00FB63CE" w14:paraId="30254A9F" w14:textId="77777777">
                <w:trPr>
                  <w:divId w:val="2003311447"/>
                  <w:tblCellSpacing w:w="15" w:type="dxa"/>
                </w:trPr>
                <w:tc>
                  <w:tcPr>
                    <w:tcW w:w="50" w:type="pct"/>
                    <w:hideMark/>
                  </w:tcPr>
                  <w:p w14:paraId="2ECE2AF8" w14:textId="77777777" w:rsidR="00FB63CE" w:rsidRDefault="00FB63CE">
                    <w:pPr>
                      <w:pStyle w:val="Irodalomjegyzk"/>
                      <w:rPr>
                        <w:noProof/>
                      </w:rPr>
                    </w:pPr>
                    <w:r>
                      <w:rPr>
                        <w:noProof/>
                      </w:rPr>
                      <w:t xml:space="preserve">[17] </w:t>
                    </w:r>
                  </w:p>
                </w:tc>
                <w:tc>
                  <w:tcPr>
                    <w:tcW w:w="0" w:type="auto"/>
                    <w:hideMark/>
                  </w:tcPr>
                  <w:p w14:paraId="36532E55" w14:textId="77777777" w:rsidR="00FB63CE" w:rsidRDefault="00FB63CE">
                    <w:pPr>
                      <w:pStyle w:val="Irodalomjegyzk"/>
                      <w:rPr>
                        <w:noProof/>
                      </w:rPr>
                    </w:pPr>
                    <w:r>
                      <w:rPr>
                        <w:noProof/>
                      </w:rPr>
                      <w:t>Angular, „Angular - Pipes,” 20 11 2019. [Online]. Available: https://angular.io/guide/pipes.</w:t>
                    </w:r>
                  </w:p>
                </w:tc>
              </w:tr>
            </w:tbl>
            <w:p w14:paraId="21AC8424" w14:textId="77777777" w:rsidR="00FB63CE" w:rsidRDefault="00FB63CE">
              <w:pPr>
                <w:divId w:val="2003311447"/>
                <w:rPr>
                  <w:noProof/>
                </w:rPr>
              </w:pPr>
            </w:p>
            <w:p w14:paraId="7DC9A58A" w14:textId="6BD19E39" w:rsidR="00AD1D31" w:rsidRDefault="00AD1D31">
              <w:r>
                <w:rPr>
                  <w:b/>
                  <w:bCs/>
                </w:rPr>
                <w:fldChar w:fldCharType="end"/>
              </w:r>
            </w:p>
          </w:sdtContent>
        </w:sdt>
      </w:sdtContent>
    </w:sdt>
    <w:bookmarkEnd w:id="13"/>
    <w:p w14:paraId="4C857EC8" w14:textId="77777777" w:rsidR="00DC1CF9" w:rsidRDefault="00DC1CF9">
      <w:pPr>
        <w:divId w:val="1059478811"/>
      </w:pPr>
    </w:p>
    <w:sectPr w:rsidR="00DC1CF9"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456965" w:rsidRDefault="00456965">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456965" w:rsidRDefault="00456965">
      <w:pPr>
        <w:pStyle w:val="Jegyzetszveg"/>
      </w:pPr>
      <w:r>
        <w:rPr>
          <w:rStyle w:val="Jegyzethivatkozs"/>
        </w:rPr>
        <w:annotationRef/>
      </w:r>
      <w:r>
        <w:t>Kell a pont, sorszámnév.</w:t>
      </w:r>
    </w:p>
  </w:comment>
  <w:comment w:id="7" w:author="User" w:date="2019-09-29T18:35:00Z" w:initials="U">
    <w:p w14:paraId="5014A774" w14:textId="29A92D8B" w:rsidR="00456965" w:rsidRDefault="00456965">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8" w:author="User" w:date="2019-09-29T18:56:00Z" w:initials="U">
    <w:p w14:paraId="50780F15" w14:textId="13D8FA4A" w:rsidR="00456965" w:rsidRDefault="00456965">
      <w:pPr>
        <w:pStyle w:val="Jegyzetszveg"/>
      </w:pPr>
      <w:r>
        <w:rPr>
          <w:rStyle w:val="Jegyzethivatkozs"/>
        </w:rPr>
        <w:annotationRef/>
      </w:r>
      <w:r>
        <w:t>… ez egy cross-platform webfejlesztési keretrendszer, ami jól …. Frameworkhöz és népszerű a felhasználók között.</w:t>
      </w:r>
    </w:p>
  </w:comment>
  <w:comment w:id="9" w:author="User" w:date="2019-09-29T18:58:00Z" w:initials="U">
    <w:p w14:paraId="74DC731A" w14:textId="77777777" w:rsidR="00456965" w:rsidRDefault="00456965" w:rsidP="00824AD5">
      <w:pPr>
        <w:pStyle w:val="Jegyzetszveg"/>
      </w:pPr>
      <w:r>
        <w:rPr>
          <w:rStyle w:val="Jegyzethivatkozs"/>
        </w:rPr>
        <w:annotationRef/>
      </w:r>
      <w:r>
        <w:t>… után ábrák segítségével szemléltetem a rendszer architektúráját …</w:t>
      </w:r>
    </w:p>
  </w:comment>
  <w:comment w:id="10" w:author="User" w:date="2019-09-29T18:59:00Z" w:initials="U">
    <w:p w14:paraId="3C3F347D" w14:textId="41BB6530" w:rsidR="00456965" w:rsidRDefault="00456965">
      <w:pPr>
        <w:pStyle w:val="Jegyzetszveg"/>
      </w:pPr>
      <w:r>
        <w:rPr>
          <w:rStyle w:val="Jegyzethivatkozs"/>
        </w:rPr>
        <w:annotationRef/>
      </w:r>
      <w:r>
        <w:t>… tesztek is.</w:t>
      </w:r>
    </w:p>
  </w:comment>
  <w:comment w:id="18" w:author="User" w:date="2019-09-29T19:11:00Z" w:initials="U">
    <w:p w14:paraId="07224CFC" w14:textId="0129DF97" w:rsidR="00456965" w:rsidRDefault="00456965">
      <w:pPr>
        <w:pStyle w:val="Jegyzetszveg"/>
      </w:pPr>
      <w:r>
        <w:rPr>
          <w:rStyle w:val="Jegyzethivatkozs"/>
        </w:rPr>
        <w:annotationRef/>
      </w:r>
      <w:r>
        <w:t>… kezelésére is ad megoldásokat.</w:t>
      </w:r>
    </w:p>
  </w:comment>
  <w:comment w:id="19" w:author="User" w:date="2019-09-29T19:13:00Z" w:initials="U">
    <w:p w14:paraId="3E734B58" w14:textId="3777CB92" w:rsidR="00456965" w:rsidRDefault="00456965">
      <w:pPr>
        <w:pStyle w:val="Jegyzetszveg"/>
      </w:pPr>
      <w:r>
        <w:rPr>
          <w:rStyle w:val="Jegyzethivatkozs"/>
        </w:rPr>
        <w:annotationRef/>
      </w:r>
      <w:r>
        <w:t>… nyelv önmagában nem …</w:t>
      </w:r>
    </w:p>
  </w:comment>
  <w:comment w:id="20" w:author="User" w:date="2019-09-29T19:13:00Z" w:initials="U">
    <w:p w14:paraId="09C9783C" w14:textId="1DD241F1" w:rsidR="00456965" w:rsidRDefault="00456965">
      <w:pPr>
        <w:pStyle w:val="Jegyzetszveg"/>
      </w:pPr>
      <w:r>
        <w:rPr>
          <w:rStyle w:val="Jegyzethivatkozs"/>
        </w:rPr>
        <w:annotationRef/>
      </w:r>
      <w:r>
        <w:t>Ide nem kell vessző.</w:t>
      </w:r>
    </w:p>
  </w:comment>
  <w:comment w:id="21" w:author="User" w:date="2019-09-29T19:13:00Z" w:initials="U">
    <w:p w14:paraId="26388089" w14:textId="2F6E96E4" w:rsidR="00456965" w:rsidRDefault="00456965">
      <w:pPr>
        <w:pStyle w:val="Jegyzetszveg"/>
      </w:pPr>
      <w:r>
        <w:rPr>
          <w:rStyle w:val="Jegyzethivatkozs"/>
        </w:rPr>
        <w:annotationRef/>
      </w:r>
      <w:r>
        <w:t>…. eszközöket, ezekhez a host ….</w:t>
      </w:r>
    </w:p>
  </w:comment>
  <w:comment w:id="22" w:author="User" w:date="2019-09-29T19:14:00Z" w:initials="U">
    <w:p w14:paraId="635866A2" w14:textId="14585C28" w:rsidR="00456965" w:rsidRDefault="00456965">
      <w:pPr>
        <w:pStyle w:val="Jegyzetszveg"/>
      </w:pPr>
      <w:r>
        <w:rPr>
          <w:rStyle w:val="Jegyzethivatkozs"/>
        </w:rPr>
        <w:annotationRef/>
      </w:r>
      <w:r>
        <w:t>A JS programozási nyelv …</w:t>
      </w:r>
    </w:p>
  </w:comment>
  <w:comment w:id="24" w:author="User" w:date="2019-09-29T19:27:00Z" w:initials="U">
    <w:p w14:paraId="5455256E" w14:textId="7F0987B7" w:rsidR="00456965" w:rsidRDefault="00456965">
      <w:pPr>
        <w:pStyle w:val="Jegyzetszveg"/>
      </w:pPr>
      <w:r>
        <w:rPr>
          <w:rStyle w:val="Jegyzethivatkozs"/>
        </w:rPr>
        <w:annotationRef/>
      </w:r>
      <w:r>
        <w:t>A két mondatot összevonnám.</w:t>
      </w:r>
    </w:p>
  </w:comment>
  <w:comment w:id="26" w:author="User" w:date="2019-09-29T19:29:00Z" w:initials="U">
    <w:p w14:paraId="2D4F47B7" w14:textId="729DDF55" w:rsidR="00456965" w:rsidRDefault="00456965">
      <w:pPr>
        <w:pStyle w:val="Jegyzetszveg"/>
      </w:pPr>
      <w:r>
        <w:rPr>
          <w:rStyle w:val="Jegyzethivatkozs"/>
        </w:rPr>
        <w:annotationRef/>
      </w:r>
      <w:r>
        <w:t>… cross-platform, mely segítségével …</w:t>
      </w:r>
    </w:p>
  </w:comment>
  <w:comment w:id="28" w:author="User" w:date="2019-09-29T19:30:00Z" w:initials="U">
    <w:p w14:paraId="2C8A046F" w14:textId="2DE713EA" w:rsidR="00456965" w:rsidRDefault="00456965">
      <w:pPr>
        <w:pStyle w:val="Jegyzetszveg"/>
      </w:pPr>
      <w:r>
        <w:rPr>
          <w:rStyle w:val="Jegyzethivatkozs"/>
        </w:rPr>
        <w:annotationRef/>
      </w:r>
      <w:r>
        <w:t>nem kell vessző</w:t>
      </w:r>
    </w:p>
  </w:comment>
  <w:comment w:id="29" w:author="User" w:date="2019-09-29T19:30:00Z" w:initials="U">
    <w:p w14:paraId="14F3C9C2" w14:textId="437F575B" w:rsidR="00456965" w:rsidRDefault="00456965">
      <w:pPr>
        <w:pStyle w:val="Jegyzetszveg"/>
      </w:pPr>
      <w:r>
        <w:rPr>
          <w:rStyle w:val="Jegyzethivatkozs"/>
        </w:rPr>
        <w:annotationRef/>
      </w:r>
      <w:r>
        <w:rPr>
          <w:rStyle w:val="Jegyzethivatkozs"/>
        </w:rPr>
        <w:t>… kell, hogy legyen …</w:t>
      </w:r>
    </w:p>
  </w:comment>
  <w:comment w:id="30" w:author="User" w:date="2019-09-29T19:31:00Z" w:initials="U">
    <w:p w14:paraId="074713A1" w14:textId="700E74E6" w:rsidR="00456965" w:rsidRDefault="00456965">
      <w:pPr>
        <w:pStyle w:val="Jegyzetszveg"/>
      </w:pPr>
      <w:r>
        <w:rPr>
          <w:rStyle w:val="Jegyzethivatkozs"/>
        </w:rPr>
        <w:annotationRef/>
      </w:r>
      <w:r>
        <w:t>nem kell vessző</w:t>
      </w:r>
    </w:p>
  </w:comment>
  <w:comment w:id="32" w:author="User" w:date="2019-09-29T19:43:00Z" w:initials="U">
    <w:p w14:paraId="278E0252" w14:textId="1121EA4B" w:rsidR="00456965" w:rsidRDefault="00456965">
      <w:pPr>
        <w:pStyle w:val="Jegyzetszveg"/>
      </w:pPr>
      <w:r>
        <w:rPr>
          <w:rStyle w:val="Jegyzethivatkozs"/>
        </w:rPr>
        <w:annotationRef/>
      </w:r>
      <w:r>
        <w:t>nem kell vessző</w:t>
      </w:r>
    </w:p>
  </w:comment>
  <w:comment w:id="33" w:author="User" w:date="2019-09-29T19:43:00Z" w:initials="U">
    <w:p w14:paraId="5D260813" w14:textId="143B623A" w:rsidR="00456965" w:rsidRDefault="00456965">
      <w:pPr>
        <w:pStyle w:val="Jegyzetszveg"/>
      </w:pPr>
      <w:r>
        <w:rPr>
          <w:rStyle w:val="Jegyzethivatkozs"/>
        </w:rPr>
        <w:annotationRef/>
      </w:r>
      <w:r>
        <w:t>beépítve?</w:t>
      </w:r>
    </w:p>
  </w:comment>
  <w:comment w:id="36" w:author="User" w:date="2019-09-29T19:46:00Z" w:initials="U">
    <w:p w14:paraId="0C9B52A0" w14:textId="2B0C24D0" w:rsidR="00456965" w:rsidRDefault="00456965">
      <w:pPr>
        <w:pStyle w:val="Jegyzetszveg"/>
      </w:pPr>
      <w:r>
        <w:rPr>
          <w:rStyle w:val="Jegyzethivatkozs"/>
        </w:rPr>
        <w:annotationRef/>
      </w:r>
      <w:r>
        <w:t>meta adatban</w:t>
      </w:r>
    </w:p>
  </w:comment>
  <w:comment w:id="37" w:author="User" w:date="2019-09-29T19:47:00Z" w:initials="U">
    <w:p w14:paraId="21161F01" w14:textId="1987DEAA" w:rsidR="00456965" w:rsidRDefault="00456965">
      <w:pPr>
        <w:pStyle w:val="Jegyzetszveg"/>
      </w:pPr>
      <w:r>
        <w:rPr>
          <w:rStyle w:val="Jegyzethivatkozs"/>
        </w:rPr>
        <w:annotationRef/>
      </w:r>
      <w:r>
        <w:t>… meghatározza, hogy melyik …</w:t>
      </w:r>
    </w:p>
  </w:comment>
  <w:comment w:id="39" w:author="User" w:date="2019-09-29T19:48:00Z" w:initials="U">
    <w:p w14:paraId="4459191E" w14:textId="1BA220D4" w:rsidR="00456965" w:rsidRDefault="00456965">
      <w:pPr>
        <w:pStyle w:val="Jegyzetszveg"/>
      </w:pPr>
      <w:r>
        <w:rPr>
          <w:rStyle w:val="Jegyzethivatkozs"/>
        </w:rPr>
        <w:annotationRef/>
      </w:r>
      <w:r>
        <w:t>más néven</w:t>
      </w:r>
    </w:p>
  </w:comment>
  <w:comment w:id="40" w:author="User" w:date="2019-09-29T19:48:00Z" w:initials="U">
    <w:p w14:paraId="0798A7FF" w14:textId="4F4CC161" w:rsidR="00456965" w:rsidRDefault="00456965">
      <w:pPr>
        <w:pStyle w:val="Jegyzetszveg"/>
      </w:pPr>
      <w:r>
        <w:rPr>
          <w:rStyle w:val="Jegyzethivatkozs"/>
        </w:rPr>
        <w:annotationRef/>
      </w:r>
      <w:r>
        <w:t>talán ide kell vessző</w:t>
      </w:r>
    </w:p>
  </w:comment>
  <w:comment w:id="41" w:author="User" w:date="2019-09-29T19:49:00Z" w:initials="U">
    <w:p w14:paraId="10C97EA1" w14:textId="15C3B71C" w:rsidR="00456965" w:rsidRDefault="00456965">
      <w:pPr>
        <w:pStyle w:val="Jegyzetszveg"/>
      </w:pPr>
      <w:r>
        <w:rPr>
          <w:rStyle w:val="Jegyzethivatkozs"/>
        </w:rPr>
        <w:annotationRef/>
      </w:r>
      <w:r w:rsidRPr="00725ED7">
        <w:rPr>
          <w:i/>
        </w:rPr>
        <w:t>}</w:t>
      </w:r>
    </w:p>
  </w:comment>
  <w:comment w:id="42" w:author="User" w:date="2019-09-29T19:52:00Z" w:initials="U">
    <w:p w14:paraId="556B9BEF" w14:textId="23EEA273" w:rsidR="00456965" w:rsidRDefault="00456965">
      <w:pPr>
        <w:pStyle w:val="Jegyzetszveg"/>
      </w:pPr>
      <w:r>
        <w:rPr>
          <w:rStyle w:val="Jegyzethivatkozs"/>
        </w:rPr>
        <w:annotationRef/>
      </w:r>
      <w:r>
        <w:t>… eseményre és az igazi kétirányú adatkötést pedig az ng-modell szolgáltatja.</w:t>
      </w:r>
    </w:p>
  </w:comment>
  <w:comment w:id="44" w:author="User" w:date="2019-09-29T19:56:00Z" w:initials="U">
    <w:p w14:paraId="02357C6F" w14:textId="09A0224F" w:rsidR="00456965" w:rsidRDefault="00456965">
      <w:pPr>
        <w:pStyle w:val="Jegyzetszveg"/>
      </w:pPr>
      <w:r>
        <w:rPr>
          <w:rStyle w:val="Jegyzethivatkozs"/>
        </w:rPr>
        <w:annotationRef/>
      </w:r>
      <w:r>
        <w:t>keretrendszerben</w:t>
      </w:r>
    </w:p>
  </w:comment>
  <w:comment w:id="46" w:author="User" w:date="2019-09-29T19:57:00Z" w:initials="U">
    <w:p w14:paraId="4D9F6D63" w14:textId="7E7145B6" w:rsidR="00456965" w:rsidRDefault="00456965">
      <w:pPr>
        <w:pStyle w:val="Jegyzetszveg"/>
      </w:pPr>
      <w:r>
        <w:rPr>
          <w:rStyle w:val="Jegyzethivatkozs"/>
        </w:rPr>
        <w:annotationRef/>
      </w:r>
      <w:r>
        <w:t xml:space="preserve">és </w:t>
      </w:r>
    </w:p>
  </w:comment>
  <w:comment w:id="47" w:author="User" w:date="2019-09-29T19:59:00Z" w:initials="U">
    <w:p w14:paraId="5A8C50F3" w14:textId="2D4F3D4B" w:rsidR="00456965" w:rsidRDefault="00456965">
      <w:pPr>
        <w:pStyle w:val="Jegyzetszveg"/>
      </w:pPr>
      <w:r>
        <w:rPr>
          <w:rStyle w:val="Jegyzethivatkozs"/>
        </w:rPr>
        <w:annotationRef/>
      </w:r>
      <w:r>
        <w:t>nem kell vessző</w:t>
      </w:r>
    </w:p>
  </w:comment>
  <w:comment w:id="50" w:author="User" w:date="2019-09-29T20:00:00Z" w:initials="U">
    <w:p w14:paraId="53EF32BF" w14:textId="6B5ABB20" w:rsidR="00456965" w:rsidRDefault="00456965">
      <w:pPr>
        <w:pStyle w:val="Jegyzetszveg"/>
      </w:pPr>
      <w:r>
        <w:rPr>
          <w:rStyle w:val="Jegyzethivatkozs"/>
        </w:rPr>
        <w:annotationRef/>
      </w:r>
      <w:r>
        <w:t>nem kell vessző</w:t>
      </w:r>
    </w:p>
  </w:comment>
  <w:comment w:id="53" w:author="User" w:date="2019-09-29T20:06:00Z" w:initials="U">
    <w:p w14:paraId="35649C38" w14:textId="045AC2E8" w:rsidR="00456965" w:rsidRDefault="00456965">
      <w:pPr>
        <w:pStyle w:val="Jegyzetszveg"/>
      </w:pPr>
      <w:r>
        <w:rPr>
          <w:rStyle w:val="Jegyzethivatkozs"/>
        </w:rPr>
        <w:annotationRef/>
      </w:r>
      <w:r>
        <w:t>lett a</w:t>
      </w:r>
    </w:p>
  </w:comment>
  <w:comment w:id="54" w:author="User" w:date="2019-09-29T20:08:00Z" w:initials="U">
    <w:p w14:paraId="28F3E8D8" w14:textId="7DDC5F34" w:rsidR="00456965" w:rsidRDefault="00456965">
      <w:pPr>
        <w:pStyle w:val="Jegyzetszveg"/>
      </w:pPr>
      <w:r>
        <w:rPr>
          <w:rStyle w:val="Jegyzethivatkozs"/>
        </w:rPr>
        <w:annotationRef/>
      </w:r>
      <w:r>
        <w:t xml:space="preserve"> Nem teljesen értem nyelvtanilag a felsorolást, de lehet, hogy így jó, csak nem értem a fogalmakat.</w:t>
      </w:r>
    </w:p>
  </w:comment>
  <w:comment w:id="55" w:author="Berta Balázs" w:date="2019-09-30T13:27:00Z" w:initials="BB">
    <w:p w14:paraId="77A260E1" w14:textId="2531199F" w:rsidR="00456965" w:rsidRDefault="00456965" w:rsidP="00B32B4D">
      <w:pPr>
        <w:pStyle w:val="Jegyzetszveg"/>
      </w:pPr>
      <w:r>
        <w:rPr>
          <w:rStyle w:val="Jegyzethivatkozs"/>
        </w:rPr>
        <w:annotationRef/>
      </w:r>
      <w:r>
        <w:t>listás felsorolás volt</w:t>
      </w:r>
    </w:p>
  </w:comment>
  <w:comment w:id="56" w:author="User" w:date="2019-09-29T20:09:00Z" w:initials="U">
    <w:p w14:paraId="5408186A" w14:textId="14996B1A" w:rsidR="00456965" w:rsidRDefault="00456965">
      <w:pPr>
        <w:pStyle w:val="Jegyzetszveg"/>
      </w:pPr>
      <w:r>
        <w:rPr>
          <w:rStyle w:val="Jegyzethivatkozs"/>
        </w:rPr>
        <w:annotationRef/>
      </w:r>
      <w:r>
        <w:t>csomagra</w:t>
      </w:r>
    </w:p>
  </w:comment>
  <w:comment w:id="60" w:author="User" w:date="2019-09-29T20:12:00Z" w:initials="U">
    <w:p w14:paraId="60801048" w14:textId="39236399" w:rsidR="00456965" w:rsidRDefault="00456965">
      <w:pPr>
        <w:pStyle w:val="Jegyzetszveg"/>
      </w:pPr>
      <w:r>
        <w:rPr>
          <w:rStyle w:val="Jegyzethivatkozs"/>
        </w:rPr>
        <w:annotationRef/>
      </w:r>
      <w:r>
        <w:t>talán :-ot tennék ide</w:t>
      </w:r>
    </w:p>
  </w:comment>
  <w:comment w:id="62" w:author="User" w:date="2019-09-29T20:13:00Z" w:initials="U">
    <w:p w14:paraId="1492EAD8" w14:textId="5FD5D536" w:rsidR="00456965" w:rsidRDefault="00456965">
      <w:pPr>
        <w:pStyle w:val="Jegyzetszveg"/>
      </w:pPr>
      <w:r>
        <w:rPr>
          <w:rStyle w:val="Jegyzethivatkozs"/>
        </w:rPr>
        <w:annotationRef/>
      </w:r>
      <w:r>
        <w:t>web alkalmazás</w:t>
      </w:r>
    </w:p>
  </w:comment>
  <w:comment w:id="64" w:author="User" w:date="2019-09-29T20:16:00Z" w:initials="U">
    <w:p w14:paraId="6E9EEAAA" w14:textId="6FA9B522" w:rsidR="00456965" w:rsidRDefault="00456965">
      <w:pPr>
        <w:pStyle w:val="Jegyzetszveg"/>
      </w:pPr>
      <w:r>
        <w:rPr>
          <w:rStyle w:val="Jegyzethivatkozs"/>
        </w:rPr>
        <w:annotationRef/>
      </w:r>
      <w:r>
        <w:t>műveletére</w:t>
      </w:r>
    </w:p>
  </w:comment>
  <w:comment w:id="67" w:author="User" w:date="2019-09-29T20:17:00Z" w:initials="U">
    <w:p w14:paraId="6FAB2F0B" w14:textId="391D8E31" w:rsidR="00456965" w:rsidRDefault="00456965">
      <w:pPr>
        <w:pStyle w:val="Jegyzetszveg"/>
      </w:pPr>
      <w:r>
        <w:rPr>
          <w:rStyle w:val="Jegyzethivatkozs"/>
        </w:rPr>
        <w:annotationRef/>
      </w:r>
      <w:r>
        <w:t>web alkalmazásokhoz</w:t>
      </w:r>
    </w:p>
  </w:comment>
  <w:comment w:id="68" w:author="User" w:date="2019-09-29T20:17:00Z" w:initials="U">
    <w:p w14:paraId="448E4636" w14:textId="380C8F45" w:rsidR="00456965" w:rsidRDefault="00456965">
      <w:pPr>
        <w:pStyle w:val="Jegyzetszveg"/>
      </w:pPr>
      <w:r>
        <w:rPr>
          <w:rStyle w:val="Jegyzethivatkozs"/>
        </w:rPr>
        <w:annotationRef/>
      </w:r>
      <w:r>
        <w:t>nem kell ,</w:t>
      </w:r>
    </w:p>
  </w:comment>
  <w:comment w:id="69" w:author="User" w:date="2019-09-29T20:17:00Z" w:initials="U">
    <w:p w14:paraId="54E12B06" w14:textId="449A3369" w:rsidR="00456965" w:rsidRDefault="00456965">
      <w:pPr>
        <w:pStyle w:val="Jegyzetszveg"/>
      </w:pPr>
      <w:r>
        <w:rPr>
          <w:rStyle w:val="Jegyzethivatkozs"/>
        </w:rPr>
        <w:annotationRef/>
      </w:r>
      <w:r>
        <w:t>… illetva a …</w:t>
      </w:r>
    </w:p>
  </w:comment>
  <w:comment w:id="70" w:author="User" w:date="2019-09-29T20:18:00Z" w:initials="U">
    <w:p w14:paraId="54298808" w14:textId="399CC5BE" w:rsidR="00456965" w:rsidRDefault="00456965">
      <w:pPr>
        <w:pStyle w:val="Jegyzetszveg"/>
      </w:pPr>
      <w:r>
        <w:rPr>
          <w:rStyle w:val="Jegyzethivatkozs"/>
        </w:rPr>
        <w:annotationRef/>
      </w:r>
      <w:r>
        <w:t>,</w:t>
      </w:r>
    </w:p>
  </w:comment>
  <w:comment w:id="71" w:author="User" w:date="2019-09-29T20:19:00Z" w:initials="U">
    <w:p w14:paraId="4E5ADDF1" w14:textId="4093F108" w:rsidR="00456965" w:rsidRDefault="00456965">
      <w:pPr>
        <w:pStyle w:val="Jegyzetszveg"/>
      </w:pPr>
      <w:r>
        <w:rPr>
          <w:rStyle w:val="Jegyzethivatkozs"/>
        </w:rPr>
        <w:annotationRef/>
      </w:r>
      <w:r>
        <w:t>nem kell ,</w:t>
      </w:r>
    </w:p>
  </w:comment>
  <w:comment w:id="73" w:author="User" w:date="2019-09-29T20:22:00Z" w:initials="U">
    <w:p w14:paraId="7C2F27C2" w14:textId="2125B6F5" w:rsidR="00456965" w:rsidRDefault="00456965">
      <w:pPr>
        <w:pStyle w:val="Jegyzetszveg"/>
      </w:pPr>
      <w:r>
        <w:rPr>
          <w:rStyle w:val="Jegyzethivatkozs"/>
        </w:rPr>
        <w:annotationRef/>
      </w:r>
      <w:r>
        <w:t>magas szintű</w:t>
      </w:r>
    </w:p>
  </w:comment>
  <w:comment w:id="74" w:author="User" w:date="2019-09-29T20:23:00Z" w:initials="U">
    <w:p w14:paraId="3EE8A5C7" w14:textId="0F7B3FB3" w:rsidR="00456965" w:rsidRDefault="00456965">
      <w:pPr>
        <w:pStyle w:val="Jegyzetszveg"/>
      </w:pPr>
      <w:r>
        <w:rPr>
          <w:rStyle w:val="Jegyzethivatkozs"/>
        </w:rPr>
        <w:annotationRef/>
      </w:r>
      <w:r>
        <w:t>amely kezeli</w:t>
      </w:r>
    </w:p>
  </w:comment>
  <w:comment w:id="76" w:author="User" w:date="2019-09-29T20:24:00Z" w:initials="U">
    <w:p w14:paraId="15879AFB" w14:textId="62540994" w:rsidR="00456965" w:rsidRDefault="00456965">
      <w:pPr>
        <w:pStyle w:val="Jegyzetszveg"/>
      </w:pPr>
      <w:r>
        <w:rPr>
          <w:rStyle w:val="Jegyzethivatkozs"/>
        </w:rPr>
        <w:annotationRef/>
      </w:r>
      <w:r>
        <w:t>nem kell ,</w:t>
      </w:r>
    </w:p>
  </w:comment>
  <w:comment w:id="78" w:author="User" w:date="2019-09-29T20:26:00Z" w:initials="U">
    <w:p w14:paraId="6F319CF5" w14:textId="2B23AB68" w:rsidR="00456965" w:rsidRDefault="00456965">
      <w:pPr>
        <w:pStyle w:val="Jegyzetszveg"/>
      </w:pPr>
      <w:r>
        <w:rPr>
          <w:rStyle w:val="Jegyzethivatkozs"/>
        </w:rPr>
        <w:annotationRef/>
      </w:r>
      <w:r>
        <w:t>raszter grafikával</w:t>
      </w:r>
    </w:p>
  </w:comment>
  <w:comment w:id="80" w:author="User" w:date="2019-09-29T20:27:00Z" w:initials="U">
    <w:p w14:paraId="12737021" w14:textId="54899136" w:rsidR="00456965" w:rsidRDefault="00456965">
      <w:pPr>
        <w:pStyle w:val="Jegyzetszveg"/>
      </w:pPr>
      <w:r>
        <w:rPr>
          <w:rStyle w:val="Jegyzethivatkozs"/>
        </w:rPr>
        <w:annotationRef/>
      </w:r>
      <w:r>
        <w:t>web alkalmazások</w:t>
      </w:r>
    </w:p>
  </w:comment>
  <w:comment w:id="81" w:author="User" w:date="2019-09-29T20:27:00Z" w:initials="U">
    <w:p w14:paraId="3C94BA54" w14:textId="0443B47D" w:rsidR="00456965" w:rsidRDefault="00456965">
      <w:pPr>
        <w:pStyle w:val="Jegyzetszveg"/>
      </w:pPr>
      <w:r>
        <w:rPr>
          <w:rStyle w:val="Jegyzethivatkozs"/>
        </w:rPr>
        <w:annotationRef/>
      </w:r>
      <w:r>
        <w:t>A Bootstrap …</w:t>
      </w:r>
    </w:p>
  </w:comment>
  <w:comment w:id="83" w:author="User" w:date="2019-09-29T20:29:00Z" w:initials="U">
    <w:p w14:paraId="2B7EC01C" w14:textId="3ECBD45E" w:rsidR="00456965" w:rsidRDefault="00456965">
      <w:pPr>
        <w:pStyle w:val="Jegyzetszveg"/>
      </w:pPr>
      <w:r>
        <w:rPr>
          <w:rStyle w:val="Jegyzethivatkozs"/>
        </w:rPr>
        <w:annotationRef/>
      </w:r>
      <w:r>
        <w:t>A xUnit …</w:t>
      </w:r>
    </w:p>
  </w:comment>
  <w:comment w:id="84" w:author="User" w:date="2019-09-29T20:30:00Z" w:initials="U">
    <w:p w14:paraId="2C9EF27E" w14:textId="368BC1B3" w:rsidR="00456965" w:rsidRDefault="00456965">
      <w:pPr>
        <w:pStyle w:val="Jegyzetszveg"/>
      </w:pPr>
      <w:r>
        <w:rPr>
          <w:rStyle w:val="Jegyzethivatkozs"/>
        </w:rPr>
        <w:annotationRef/>
      </w:r>
      <w:r>
        <w:t>… függvények, melyek fact …</w:t>
      </w:r>
    </w:p>
  </w:comment>
  <w:comment w:id="85" w:author="User" w:date="2019-09-29T20:31:00Z" w:initials="U">
    <w:p w14:paraId="59AE955E" w14:textId="6F4CABC4" w:rsidR="00456965" w:rsidRDefault="00456965">
      <w:pPr>
        <w:pStyle w:val="Jegyzetszveg"/>
      </w:pPr>
      <w:r>
        <w:rPr>
          <w:rStyle w:val="Jegyzethivatkozs"/>
        </w:rPr>
        <w:annotationRef/>
      </w:r>
      <w:r>
        <w:t>ide szerintem kell vessző</w:t>
      </w:r>
    </w:p>
  </w:comment>
  <w:comment w:id="87" w:author="User" w:date="2019-11-24T18:27:00Z" w:initials="U">
    <w:p w14:paraId="10F3F7E1" w14:textId="3B7B0A47" w:rsidR="00456965" w:rsidRDefault="00456965">
      <w:pPr>
        <w:pStyle w:val="Jegyzetszveg"/>
      </w:pPr>
      <w:r>
        <w:rPr>
          <w:rStyle w:val="Jegyzethivatkozs"/>
        </w:rPr>
        <w:annotationRef/>
      </w:r>
      <w:r>
        <w:t>A számot fékövérrel írd.</w:t>
      </w:r>
    </w:p>
  </w:comment>
  <w:comment w:id="88" w:author="User" w:date="2019-11-24T18:28:00Z" w:initials="U">
    <w:p w14:paraId="6FF8F2DB" w14:textId="15F472CF" w:rsidR="00456965" w:rsidRDefault="00456965">
      <w:pPr>
        <w:pStyle w:val="Jegyzetszveg"/>
      </w:pPr>
      <w:r>
        <w:rPr>
          <w:rStyle w:val="Jegyzethivatkozs"/>
        </w:rPr>
        <w:annotationRef/>
      </w:r>
      <w:r>
        <w:t>Valami más fejezet címet adnék, pl. Az alkalmazás megtervezése.</w:t>
      </w:r>
    </w:p>
  </w:comment>
  <w:comment w:id="90" w:author="User" w:date="2019-11-24T18:32:00Z" w:initials="U">
    <w:p w14:paraId="20FB3F58" w14:textId="0F5986AB" w:rsidR="00456965" w:rsidRDefault="00456965">
      <w:pPr>
        <w:pStyle w:val="Jegyzetszveg"/>
      </w:pPr>
      <w:r>
        <w:rPr>
          <w:rStyle w:val="Jegyzethivatkozs"/>
        </w:rPr>
        <w:annotationRef/>
      </w:r>
      <w:r>
        <w:t>Elvárás az is, hogy az ezekhez szükséges …</w:t>
      </w:r>
    </w:p>
  </w:comment>
  <w:comment w:id="91" w:author="User" w:date="2019-11-24T18:32:00Z" w:initials="U">
    <w:p w14:paraId="4FA16CE9" w14:textId="6C33F998" w:rsidR="00456965" w:rsidRDefault="00456965">
      <w:pPr>
        <w:pStyle w:val="Jegyzetszveg"/>
      </w:pPr>
      <w:r>
        <w:rPr>
          <w:rStyle w:val="Jegyzethivatkozs"/>
        </w:rPr>
        <w:annotationRef/>
      </w:r>
      <w:r>
        <w:t>kívánatos, hogy a felhasználók …</w:t>
      </w:r>
    </w:p>
  </w:comment>
  <w:comment w:id="92" w:author="User" w:date="2019-11-24T18:34:00Z" w:initials="U">
    <w:p w14:paraId="78901513" w14:textId="58083417" w:rsidR="00456965" w:rsidRDefault="00456965">
      <w:pPr>
        <w:pStyle w:val="Jegyzetszveg"/>
      </w:pPr>
      <w:r>
        <w:rPr>
          <w:rStyle w:val="Jegyzethivatkozs"/>
        </w:rPr>
        <w:annotationRef/>
      </w:r>
      <w:r>
        <w:t>pedig az adatok …</w:t>
      </w:r>
    </w:p>
  </w:comment>
  <w:comment w:id="93" w:author="User" w:date="2019-11-24T18:35:00Z" w:initials="U">
    <w:p w14:paraId="35D41511" w14:textId="17D557C0" w:rsidR="00456965" w:rsidRDefault="00456965">
      <w:pPr>
        <w:pStyle w:val="Jegyzetszveg"/>
      </w:pPr>
      <w:r>
        <w:rPr>
          <w:rStyle w:val="Jegyzethivatkozs"/>
        </w:rPr>
        <w:annotationRef/>
      </w:r>
      <w:r>
        <w:t>Az első mondat múlt idejű, a többi pedig jelen idejű. Valahogy össze kellene hangolni őket.</w:t>
      </w:r>
    </w:p>
  </w:comment>
  <w:comment w:id="99" w:author="Balazs" w:date="2019-10-12T23:11:00Z" w:initials="B">
    <w:p w14:paraId="05C0FF2C" w14:textId="77777777" w:rsidR="00456965" w:rsidRDefault="00456965"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456965" w:rsidRDefault="00456965"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456965" w:rsidRDefault="00456965"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 w:id="104" w:author="User" w:date="2019-11-24T18:44:00Z" w:initials="U">
    <w:p w14:paraId="5A8DC4AD" w14:textId="46BB2D0F" w:rsidR="00456965" w:rsidRDefault="00456965">
      <w:pPr>
        <w:pStyle w:val="Jegyzetszveg"/>
      </w:pPr>
      <w:r>
        <w:rPr>
          <w:rStyle w:val="Jegyzethivatkozs"/>
        </w:rPr>
        <w:annotationRef/>
      </w:r>
      <w:r>
        <w:t>rétegben</w:t>
      </w:r>
    </w:p>
  </w:comment>
  <w:comment w:id="105" w:author="User" w:date="2019-11-24T18:46:00Z" w:initials="U">
    <w:p w14:paraId="26B120DE" w14:textId="5526DFB3" w:rsidR="00456965" w:rsidRDefault="00456965">
      <w:pPr>
        <w:pStyle w:val="Jegyzetszveg"/>
      </w:pPr>
      <w:r>
        <w:rPr>
          <w:rStyle w:val="Jegyzethivatkozs"/>
        </w:rPr>
        <w:annotationRef/>
      </w:r>
      <w:r>
        <w:t>dolgozatom (két mondattal feljebb is a diplomamunka szerepel.)</w:t>
      </w:r>
    </w:p>
  </w:comment>
  <w:comment w:id="106" w:author="User" w:date="2019-11-24T18:50:00Z" w:initials="U">
    <w:p w14:paraId="4F60B1D0" w14:textId="4A5E4956" w:rsidR="00456965" w:rsidRDefault="00456965">
      <w:pPr>
        <w:pStyle w:val="Jegyzetszveg"/>
      </w:pPr>
      <w:r>
        <w:rPr>
          <w:rStyle w:val="Jegyzethivatkozs"/>
        </w:rPr>
        <w:annotationRef/>
      </w:r>
      <w:r>
        <w:t xml:space="preserve">Én nem biztos, hogy felhívnám a dolgozat hiányosságára a figyelmet, igaz azt jól vezeted át a jövőbeni tovább fejlesztés irányába. </w:t>
      </w:r>
    </w:p>
  </w:comment>
  <w:comment w:id="108" w:author="User" w:date="2019-11-24T18:52:00Z" w:initials="U">
    <w:p w14:paraId="74DE9CE1" w14:textId="4A36D0A6" w:rsidR="00456965" w:rsidRDefault="00456965">
      <w:pPr>
        <w:pStyle w:val="Jegyzetszveg"/>
      </w:pPr>
      <w:r>
        <w:rPr>
          <w:rStyle w:val="Jegyzethivatkozs"/>
        </w:rPr>
        <w:annotationRef/>
      </w:r>
      <w:r>
        <w:t>… és a saját …</w:t>
      </w:r>
    </w:p>
  </w:comment>
  <w:comment w:id="109" w:author="User" w:date="2019-11-24T18:52:00Z" w:initials="U">
    <w:p w14:paraId="33EF553C" w14:textId="03327397" w:rsidR="00456965" w:rsidRDefault="00456965">
      <w:pPr>
        <w:pStyle w:val="Jegyzetszveg"/>
      </w:pPr>
      <w:r>
        <w:rPr>
          <w:rStyle w:val="Jegyzethivatkozs"/>
        </w:rPr>
        <w:annotationRef/>
      </w:r>
      <w:r>
        <w:t>Mi hivatkozik a Dal könyvtárra (a BLL?)?. Ezt ide írnám, bővíteném vele a mondatot.</w:t>
      </w:r>
    </w:p>
  </w:comment>
  <w:comment w:id="113" w:author="User" w:date="2019-11-24T18:58:00Z" w:initials="U">
    <w:p w14:paraId="37A67B49" w14:textId="5AF2C813" w:rsidR="00456965" w:rsidRDefault="00456965">
      <w:pPr>
        <w:pStyle w:val="Jegyzetszveg"/>
      </w:pPr>
      <w:r>
        <w:rPr>
          <w:rStyle w:val="Jegyzethivatkozs"/>
        </w:rPr>
        <w:annotationRef/>
      </w:r>
      <w:r>
        <w:t>jelen időben írnám</w:t>
      </w:r>
    </w:p>
  </w:comment>
  <w:comment w:id="114" w:author="User" w:date="2019-11-24T18:59:00Z" w:initials="U">
    <w:p w14:paraId="2EF26755" w14:textId="7F57443A" w:rsidR="00456965" w:rsidRDefault="00456965">
      <w:pPr>
        <w:pStyle w:val="Jegyzetszveg"/>
      </w:pPr>
      <w:r>
        <w:rPr>
          <w:rStyle w:val="Jegyzethivatkozs"/>
        </w:rPr>
        <w:annotationRef/>
      </w:r>
      <w:r>
        <w:t>Amit korábban is írtam, hogy akarod-e a hiányosságokat megemlíteni. Bár azt értem, hogy jelzed, hogy tudod mi kellene még, de nem terjed ki rá a dogád. Így talán elmegy.</w:t>
      </w:r>
    </w:p>
  </w:comment>
  <w:comment w:id="117" w:author="User" w:date="2019-11-24T19:03:00Z" w:initials="U">
    <w:p w14:paraId="7A8BF60C" w14:textId="070550DB" w:rsidR="00456965" w:rsidRDefault="00456965">
      <w:pPr>
        <w:pStyle w:val="Jegyzetszveg"/>
      </w:pPr>
      <w:r>
        <w:rPr>
          <w:rStyle w:val="Jegyzethivatkozs"/>
        </w:rPr>
        <w:annotationRef/>
      </w:r>
      <w:r>
        <w:t>összekötném a két mondatot: … használni , összetett kulcsok, illetve a kapcsoló táblák beállításához igénybe véve.</w:t>
      </w:r>
    </w:p>
  </w:comment>
  <w:comment w:id="118" w:author="User" w:date="2019-11-24T19:07:00Z" w:initials="U">
    <w:p w14:paraId="29700182" w14:textId="00FF6622" w:rsidR="00456965" w:rsidRDefault="00456965">
      <w:pPr>
        <w:pStyle w:val="Jegyzetszveg"/>
      </w:pPr>
      <w:r>
        <w:rPr>
          <w:rStyle w:val="Jegyzethivatkozs"/>
        </w:rPr>
        <w:annotationRef/>
      </w:r>
      <w:r>
        <w:t>összekötném a két mondatot: … rendszerben az Admin…</w:t>
      </w:r>
    </w:p>
  </w:comment>
  <w:comment w:id="119" w:author="User" w:date="2019-11-24T19:08:00Z" w:initials="U">
    <w:p w14:paraId="55569A1A" w14:textId="4412855D" w:rsidR="00456965" w:rsidRDefault="00456965">
      <w:pPr>
        <w:pStyle w:val="Jegyzetszveg"/>
      </w:pPr>
      <w:r>
        <w:rPr>
          <w:rStyle w:val="Jegyzethivatkozs"/>
        </w:rPr>
        <w:annotationRef/>
      </w:r>
      <w:r>
        <w:t>interfészt</w:t>
      </w:r>
    </w:p>
  </w:comment>
  <w:comment w:id="121" w:author="User" w:date="2019-11-24T19:08:00Z" w:initials="U">
    <w:p w14:paraId="331057E4" w14:textId="6DD29C87" w:rsidR="00456965" w:rsidRDefault="00456965">
      <w:pPr>
        <w:pStyle w:val="Jegyzetszveg"/>
      </w:pPr>
      <w:r>
        <w:rPr>
          <w:rStyle w:val="Jegyzethivatkozs"/>
        </w:rPr>
        <w:annotationRef/>
      </w:r>
      <w:r>
        <w:t>Új lapra tenném az alfejezet kezdetét. (Az első mondat kapcsolódik a képhez, ne legyen külön oldalon.)</w:t>
      </w:r>
    </w:p>
  </w:comment>
  <w:comment w:id="122" w:author="User" w:date="2019-11-24T19:11:00Z" w:initials="U">
    <w:p w14:paraId="58057498" w14:textId="6FB023AC" w:rsidR="00456965" w:rsidRDefault="00456965">
      <w:pPr>
        <w:pStyle w:val="Jegyzetszveg"/>
      </w:pPr>
      <w:r>
        <w:rPr>
          <w:rStyle w:val="Jegyzethivatkozs"/>
        </w:rPr>
        <w:annotationRef/>
      </w:r>
      <w:r>
        <w:t>felette</w:t>
      </w:r>
    </w:p>
  </w:comment>
  <w:comment w:id="125" w:author="User" w:date="2019-11-24T19:15:00Z" w:initials="U">
    <w:p w14:paraId="40B96251" w14:textId="0C4AC8CB" w:rsidR="00456965" w:rsidRDefault="00456965">
      <w:pPr>
        <w:pStyle w:val="Jegyzetszveg"/>
      </w:pPr>
      <w:r>
        <w:rPr>
          <w:rStyle w:val="Jegyzethivatkozs"/>
        </w:rPr>
        <w:annotationRef/>
      </w:r>
      <w:r>
        <w:t>attribútummal</w:t>
      </w:r>
    </w:p>
  </w:comment>
  <w:comment w:id="126" w:author="User" w:date="2019-11-24T19:16:00Z" w:initials="U">
    <w:p w14:paraId="4C357B0C" w14:textId="33AC0DA1" w:rsidR="00456965" w:rsidRDefault="00456965">
      <w:pPr>
        <w:pStyle w:val="Jegyzetszveg"/>
      </w:pPr>
      <w:r>
        <w:rPr>
          <w:rStyle w:val="Jegyzethivatkozs"/>
        </w:rPr>
        <w:annotationRef/>
      </w:r>
      <w:r>
        <w:t>Controller</w:t>
      </w:r>
    </w:p>
  </w:comment>
  <w:comment w:id="128" w:author="User" w:date="2019-11-24T19:17:00Z" w:initials="U">
    <w:p w14:paraId="31409839" w14:textId="5E9547BC" w:rsidR="00456965" w:rsidRDefault="00456965">
      <w:pPr>
        <w:pStyle w:val="Jegyzetszveg"/>
      </w:pPr>
      <w:r>
        <w:rPr>
          <w:rStyle w:val="Jegyzethivatkozs"/>
        </w:rPr>
        <w:annotationRef/>
      </w:r>
      <w:r>
        <w:t>amik</w:t>
      </w:r>
    </w:p>
  </w:comment>
  <w:comment w:id="129" w:author="User" w:date="2019-11-24T19:17:00Z" w:initials="U">
    <w:p w14:paraId="6F9D4798" w14:textId="5012AD04" w:rsidR="00456965" w:rsidRDefault="00456965">
      <w:pPr>
        <w:pStyle w:val="Jegyzetszveg"/>
      </w:pPr>
      <w:r>
        <w:rPr>
          <w:rStyle w:val="Jegyzethivatkozs"/>
        </w:rPr>
        <w:annotationRef/>
      </w:r>
      <w:r>
        <w:t xml:space="preserve">szerintem ide nem kell vessző </w:t>
      </w:r>
      <w:r>
        <w:sym w:font="Wingdings" w:char="F04A"/>
      </w:r>
    </w:p>
  </w:comment>
  <w:comment w:id="132" w:author="User" w:date="2019-11-24T19:19:00Z" w:initials="U">
    <w:p w14:paraId="702359D1" w14:textId="08EB4966" w:rsidR="00456965" w:rsidRDefault="00456965">
      <w:pPr>
        <w:pStyle w:val="Jegyzetszveg"/>
      </w:pPr>
      <w:r>
        <w:rPr>
          <w:rStyle w:val="Jegyzethivatkozs"/>
        </w:rPr>
        <w:annotationRef/>
      </w:r>
      <w:r>
        <w:t xml:space="preserve">ide kéne egy vessző </w:t>
      </w:r>
      <w:r>
        <w:sym w:font="Wingdings" w:char="F04A"/>
      </w:r>
    </w:p>
  </w:comment>
  <w:comment w:id="134" w:author="User" w:date="2019-11-24T19:22:00Z" w:initials="U">
    <w:p w14:paraId="24298FC9" w14:textId="44C836A4" w:rsidR="00456965" w:rsidRDefault="00456965">
      <w:pPr>
        <w:pStyle w:val="Jegyzetszveg"/>
      </w:pPr>
      <w:r>
        <w:rPr>
          <w:rStyle w:val="Jegyzethivatkozs"/>
        </w:rPr>
        <w:annotationRef/>
      </w:r>
      <w:r>
        <w:t>… pontok pedig fejlesztői oldalról hasznosak. (figyelj arra, hogy a két mondat egy igeidőben legyen.)</w:t>
      </w:r>
    </w:p>
  </w:comment>
  <w:comment w:id="135" w:author="User" w:date="2019-11-24T19:24:00Z" w:initials="U">
    <w:p w14:paraId="24AEC8A3" w14:textId="09B15B31" w:rsidR="00456965" w:rsidRDefault="00456965">
      <w:pPr>
        <w:pStyle w:val="Jegyzetszveg"/>
      </w:pPr>
      <w:r>
        <w:rPr>
          <w:rStyle w:val="Jegyzethivatkozs"/>
        </w:rPr>
        <w:annotationRef/>
      </w:r>
      <w:r>
        <w:t>leképezésem  (bár a leképzésem is jó lehet)</w:t>
      </w:r>
    </w:p>
  </w:comment>
  <w:comment w:id="138" w:author="User" w:date="2019-11-24T19:27:00Z" w:initials="U">
    <w:p w14:paraId="370BFC58" w14:textId="11594F63" w:rsidR="00456965" w:rsidRDefault="00456965">
      <w:pPr>
        <w:pStyle w:val="Jegyzetszveg"/>
      </w:pPr>
      <w:r>
        <w:rPr>
          <w:rStyle w:val="Jegyzethivatkozs"/>
        </w:rPr>
        <w:annotationRef/>
      </w:r>
      <w:r>
        <w:t>kosztolja a két ….</w:t>
      </w:r>
    </w:p>
  </w:comment>
  <w:comment w:id="141" w:author="User" w:date="2019-11-24T19:29:00Z" w:initials="U">
    <w:p w14:paraId="08926741" w14:textId="7F45784E" w:rsidR="00456965" w:rsidRDefault="00456965">
      <w:pPr>
        <w:pStyle w:val="Jegyzetszveg"/>
      </w:pPr>
      <w:r>
        <w:rPr>
          <w:rStyle w:val="Jegyzethivatkozs"/>
        </w:rPr>
        <w:annotationRef/>
      </w:r>
      <w:r>
        <w:t>eggyel több a „space”</w:t>
      </w:r>
    </w:p>
  </w:comment>
  <w:comment w:id="142" w:author="User" w:date="2019-11-24T19:30:00Z" w:initials="U">
    <w:p w14:paraId="556F11CE" w14:textId="697F1721" w:rsidR="00456965" w:rsidRDefault="00456965">
      <w:pPr>
        <w:pStyle w:val="Jegyzetszveg"/>
      </w:pPr>
      <w:r>
        <w:rPr>
          <w:rStyle w:val="Jegyzethivatkozs"/>
        </w:rPr>
        <w:annotationRef/>
      </w:r>
      <w:r>
        <w:t>Valami innen hiányzik nekem. Mi nyújt két függvényt?</w:t>
      </w:r>
    </w:p>
  </w:comment>
  <w:comment w:id="143" w:author="User" w:date="2019-11-24T19:30:00Z" w:initials="U">
    <w:p w14:paraId="4BA7404D" w14:textId="356D3027" w:rsidR="00456965" w:rsidRDefault="00456965">
      <w:pPr>
        <w:pStyle w:val="Jegyzetszveg"/>
      </w:pPr>
      <w:r>
        <w:rPr>
          <w:rStyle w:val="Jegyzethivatkozs"/>
        </w:rPr>
        <w:annotationRef/>
      </w:r>
      <w:r>
        <w:t>szerintem ez a vessző nem kell</w:t>
      </w:r>
    </w:p>
  </w:comment>
  <w:comment w:id="144" w:author="User" w:date="2019-11-24T19:31:00Z" w:initials="U">
    <w:p w14:paraId="38DD22AF" w14:textId="07877377" w:rsidR="00456965" w:rsidRDefault="00456965">
      <w:pPr>
        <w:pStyle w:val="Jegyzetszveg"/>
      </w:pPr>
      <w:r>
        <w:rPr>
          <w:rStyle w:val="Jegyzethivatkozs"/>
        </w:rPr>
        <w:annotationRef/>
      </w:r>
      <w:r>
        <w:t>ide tennék vesszőt</w:t>
      </w:r>
    </w:p>
  </w:comment>
  <w:comment w:id="145" w:author="User" w:date="2019-11-24T19:31:00Z" w:initials="U">
    <w:p w14:paraId="291F0B42" w14:textId="370AA880" w:rsidR="00456965" w:rsidRDefault="00456965">
      <w:pPr>
        <w:pStyle w:val="Jegyzetszveg"/>
      </w:pPr>
      <w:r>
        <w:rPr>
          <w:rStyle w:val="Jegyzethivatkozs"/>
        </w:rPr>
        <w:annotationRef/>
      </w:r>
      <w:r>
        <w:t>metódusai</w:t>
      </w:r>
    </w:p>
  </w:comment>
  <w:comment w:id="147" w:author="User" w:date="2019-11-24T19:36:00Z" w:initials="U">
    <w:p w14:paraId="78C13BBB" w14:textId="0A71B081" w:rsidR="00456965" w:rsidRDefault="00456965">
      <w:pPr>
        <w:pStyle w:val="Jegyzetszveg"/>
      </w:pPr>
      <w:r>
        <w:rPr>
          <w:rStyle w:val="Jegyzethivatkozs"/>
        </w:rPr>
        <w:annotationRef/>
      </w:r>
      <w:r>
        <w:t>legyen végig jelen idő (szerintem)</w:t>
      </w:r>
    </w:p>
  </w:comment>
  <w:comment w:id="148" w:author="User" w:date="2019-11-24T19:37:00Z" w:initials="U">
    <w:p w14:paraId="569B0BD6" w14:textId="52A3F71E" w:rsidR="00456965" w:rsidRDefault="00456965">
      <w:pPr>
        <w:pStyle w:val="Jegyzetszveg"/>
      </w:pPr>
      <w:r>
        <w:rPr>
          <w:rStyle w:val="Jegyzethivatkozs"/>
        </w:rPr>
        <w:annotationRef/>
      </w:r>
      <w:r>
        <w:t>beregisztrált</w:t>
      </w:r>
    </w:p>
  </w:comment>
  <w:comment w:id="154" w:author="User" w:date="2019-11-24T19:44:00Z" w:initials="U">
    <w:p w14:paraId="0F0B4DBF" w14:textId="7732A249" w:rsidR="00456965" w:rsidRDefault="00456965">
      <w:pPr>
        <w:pStyle w:val="Jegyzetszveg"/>
      </w:pPr>
      <w:r>
        <w:rPr>
          <w:rStyle w:val="Jegyzethivatkozs"/>
        </w:rPr>
        <w:annotationRef/>
      </w:r>
      <w:r>
        <w:t>megérkeznek</w:t>
      </w:r>
    </w:p>
  </w:comment>
  <w:comment w:id="155" w:author="User" w:date="2019-11-24T19:46:00Z" w:initials="U">
    <w:p w14:paraId="6C88C912" w14:textId="6DE3137A" w:rsidR="00456965" w:rsidRDefault="00456965">
      <w:pPr>
        <w:pStyle w:val="Jegyzetszveg"/>
      </w:pPr>
      <w:r>
        <w:rPr>
          <w:rStyle w:val="Jegyzethivatkozs"/>
        </w:rPr>
        <w:annotationRef/>
      </w:r>
      <w:r>
        <w:t>meg van adva</w:t>
      </w:r>
    </w:p>
  </w:comment>
  <w:comment w:id="156" w:author="User" w:date="2019-11-24T19:46:00Z" w:initials="U">
    <w:p w14:paraId="2DA76D36" w14:textId="2A989772" w:rsidR="00456965" w:rsidRDefault="00456965">
      <w:pPr>
        <w:pStyle w:val="Jegyzetszveg"/>
      </w:pPr>
      <w:r>
        <w:rPr>
          <w:rStyle w:val="Jegyzethivatkozs"/>
        </w:rPr>
        <w:annotationRef/>
      </w:r>
      <w:r>
        <w:t>entitást</w:t>
      </w:r>
    </w:p>
  </w:comment>
  <w:comment w:id="158" w:author="User" w:date="2019-11-24T19:47:00Z" w:initials="U">
    <w:p w14:paraId="1D004232" w14:textId="1FD32B18" w:rsidR="00456965" w:rsidRDefault="00456965">
      <w:pPr>
        <w:pStyle w:val="Jegyzetszveg"/>
      </w:pPr>
      <w:r>
        <w:rPr>
          <w:rStyle w:val="Jegyzethivatkozs"/>
        </w:rPr>
        <w:annotationRef/>
      </w:r>
      <w:r>
        <w:t>nem kell az „az”</w:t>
      </w:r>
    </w:p>
  </w:comment>
  <w:comment w:id="159" w:author="User" w:date="2019-11-24T19:48:00Z" w:initials="U">
    <w:p w14:paraId="0328EB6C" w14:textId="45BA5ECE" w:rsidR="00456965" w:rsidRDefault="00456965">
      <w:pPr>
        <w:pStyle w:val="Jegyzetszveg"/>
      </w:pPr>
      <w:r>
        <w:rPr>
          <w:rStyle w:val="Jegyzethivatkozs"/>
        </w:rPr>
        <w:annotationRef/>
      </w:r>
      <w:r>
        <w:t>reprezentálja</w:t>
      </w:r>
    </w:p>
  </w:comment>
  <w:comment w:id="160" w:author="User" w:date="2019-11-24T19:50:00Z" w:initials="U">
    <w:p w14:paraId="283934ED" w14:textId="42D928A6" w:rsidR="00456965" w:rsidRDefault="00456965">
      <w:pPr>
        <w:pStyle w:val="Jegyzetszveg"/>
      </w:pPr>
      <w:r>
        <w:rPr>
          <w:rStyle w:val="Jegyzethivatkozs"/>
        </w:rPr>
        <w:annotationRef/>
      </w:r>
      <w:r>
        <w:t>mezőkhöz</w:t>
      </w:r>
    </w:p>
  </w:comment>
  <w:comment w:id="161" w:author="User" w:date="2019-11-24T19:50:00Z" w:initials="U">
    <w:p w14:paraId="1FF93DBA" w14:textId="1EBF6561" w:rsidR="00456965" w:rsidRDefault="00456965">
      <w:pPr>
        <w:pStyle w:val="Jegyzetszveg"/>
      </w:pPr>
      <w:r>
        <w:rPr>
          <w:rStyle w:val="Jegyzethivatkozs"/>
        </w:rPr>
        <w:annotationRef/>
      </w:r>
      <w:r>
        <w:t>vessző</w:t>
      </w:r>
    </w:p>
  </w:comment>
  <w:comment w:id="162" w:author="User" w:date="2019-11-24T19:51:00Z" w:initials="U">
    <w:p w14:paraId="00C5CFF8" w14:textId="7872CB3F" w:rsidR="00456965" w:rsidRDefault="00456965">
      <w:pPr>
        <w:pStyle w:val="Jegyzetszveg"/>
      </w:pPr>
      <w:r>
        <w:rPr>
          <w:rStyle w:val="Jegyzethivatkozs"/>
        </w:rPr>
        <w:annotationRef/>
      </w:r>
      <w:r>
        <w:t>három pont</w:t>
      </w:r>
    </w:p>
  </w:comment>
  <w:comment w:id="163" w:author="User" w:date="2019-11-24T19:52:00Z" w:initials="U">
    <w:p w14:paraId="66EC182F" w14:textId="6F3256CF" w:rsidR="00456965" w:rsidRDefault="00456965">
      <w:pPr>
        <w:pStyle w:val="Jegyzetszveg"/>
      </w:pPr>
      <w:r>
        <w:rPr>
          <w:rStyle w:val="Jegyzethivatkozs"/>
        </w:rPr>
        <w:annotationRef/>
      </w:r>
      <w:r>
        <w:t>kétféleképpen</w:t>
      </w:r>
    </w:p>
  </w:comment>
  <w:comment w:id="164" w:author="User" w:date="2019-11-24T19:53:00Z" w:initials="U">
    <w:p w14:paraId="05498438" w14:textId="106CEEBD" w:rsidR="00456965" w:rsidRDefault="00456965">
      <w:pPr>
        <w:pStyle w:val="Jegyzetszveg"/>
      </w:pPr>
      <w:r>
        <w:rPr>
          <w:rStyle w:val="Jegyzethivatkozs"/>
        </w:rPr>
        <w:annotationRef/>
      </w:r>
      <w:r>
        <w:t>egyik irány …</w:t>
      </w:r>
    </w:p>
  </w:comment>
  <w:comment w:id="166" w:author="User" w:date="2019-11-24T19:54:00Z" w:initials="U">
    <w:p w14:paraId="7B5434DE" w14:textId="217BA8A3" w:rsidR="00456965" w:rsidRDefault="00456965">
      <w:pPr>
        <w:pStyle w:val="Jegyzetszveg"/>
      </w:pPr>
      <w:r>
        <w:rPr>
          <w:rStyle w:val="Jegyzethivatkozs"/>
        </w:rPr>
        <w:annotationRef/>
      </w:r>
      <w:r>
        <w:t>keresztül érhető el</w:t>
      </w:r>
    </w:p>
  </w:comment>
  <w:comment w:id="168" w:author="User" w:date="2019-11-24T19:56:00Z" w:initials="U">
    <w:p w14:paraId="55C519D9" w14:textId="5A485798" w:rsidR="00456965" w:rsidRDefault="00456965">
      <w:pPr>
        <w:pStyle w:val="Jegyzetszveg"/>
      </w:pPr>
      <w:r>
        <w:rPr>
          <w:rStyle w:val="Jegyzethivatkozs"/>
        </w:rPr>
        <w:annotationRef/>
      </w:r>
      <w:r>
        <w:t>kihagynám az „is-t”</w:t>
      </w:r>
    </w:p>
  </w:comment>
  <w:comment w:id="171" w:author="User" w:date="2019-11-24T20:03:00Z" w:initials="U">
    <w:p w14:paraId="2F70505F" w14:textId="51EA4E16" w:rsidR="00456965" w:rsidRDefault="00456965">
      <w:pPr>
        <w:pStyle w:val="Jegyzetszveg"/>
      </w:pPr>
      <w:r>
        <w:rPr>
          <w:rStyle w:val="Jegyzethivatkozs"/>
        </w:rPr>
        <w:annotationRef/>
      </w:r>
      <w:r>
        <w:t>átadta ( vagy lehetne: megadta)</w:t>
      </w:r>
    </w:p>
  </w:comment>
  <w:comment w:id="175" w:author="User" w:date="2019-11-24T20:05:00Z" w:initials="U">
    <w:p w14:paraId="24C27085" w14:textId="4CC90AEB" w:rsidR="00456965" w:rsidRDefault="00456965">
      <w:pPr>
        <w:pStyle w:val="Jegyzetszveg"/>
      </w:pPr>
      <w:r>
        <w:rPr>
          <w:rStyle w:val="Jegyzethivatkozs"/>
        </w:rPr>
        <w:annotationRef/>
      </w:r>
      <w:r>
        <w:t>párhuzamosan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10F3F7E1" w15:done="1"/>
  <w15:commentEx w15:paraId="6FF8F2DB" w15:paraIdParent="10F3F7E1" w15:done="1"/>
  <w15:commentEx w15:paraId="20FB3F58" w15:done="1"/>
  <w15:commentEx w15:paraId="4FA16CE9" w15:done="1"/>
  <w15:commentEx w15:paraId="78901513" w15:done="1"/>
  <w15:commentEx w15:paraId="35D41511" w15:done="1"/>
  <w15:commentEx w15:paraId="420EBEED" w15:done="0"/>
  <w15:commentEx w15:paraId="5A8DC4AD" w15:done="1"/>
  <w15:commentEx w15:paraId="26B120DE" w15:done="1"/>
  <w15:commentEx w15:paraId="4F60B1D0" w15:done="0"/>
  <w15:commentEx w15:paraId="74DE9CE1" w15:done="1"/>
  <w15:commentEx w15:paraId="33EF553C" w15:done="1"/>
  <w15:commentEx w15:paraId="37A67B49" w15:done="1"/>
  <w15:commentEx w15:paraId="2EF26755" w15:done="0"/>
  <w15:commentEx w15:paraId="7A8BF60C" w15:done="1"/>
  <w15:commentEx w15:paraId="29700182" w15:done="1"/>
  <w15:commentEx w15:paraId="55569A1A" w15:done="1"/>
  <w15:commentEx w15:paraId="331057E4" w15:done="1"/>
  <w15:commentEx w15:paraId="58057498" w15:done="1"/>
  <w15:commentEx w15:paraId="40B96251" w15:done="1"/>
  <w15:commentEx w15:paraId="4C357B0C" w15:done="1"/>
  <w15:commentEx w15:paraId="31409839" w15:done="1"/>
  <w15:commentEx w15:paraId="6F9D4798" w15:done="1"/>
  <w15:commentEx w15:paraId="702359D1" w15:done="1"/>
  <w15:commentEx w15:paraId="24298FC9" w15:done="1"/>
  <w15:commentEx w15:paraId="24AEC8A3" w15:done="1"/>
  <w15:commentEx w15:paraId="370BFC58" w15:done="1"/>
  <w15:commentEx w15:paraId="08926741" w15:done="1"/>
  <w15:commentEx w15:paraId="556F11CE" w15:done="1"/>
  <w15:commentEx w15:paraId="4BA7404D" w15:done="1"/>
  <w15:commentEx w15:paraId="38DD22AF" w15:done="1"/>
  <w15:commentEx w15:paraId="291F0B42" w15:done="1"/>
  <w15:commentEx w15:paraId="78C13BBB" w15:done="0"/>
  <w15:commentEx w15:paraId="569B0BD6" w15:done="1"/>
  <w15:commentEx w15:paraId="0F0B4DBF" w15:done="1"/>
  <w15:commentEx w15:paraId="6C88C912" w15:done="1"/>
  <w15:commentEx w15:paraId="2DA76D36" w15:done="1"/>
  <w15:commentEx w15:paraId="1D004232" w15:done="1"/>
  <w15:commentEx w15:paraId="0328EB6C" w15:done="1"/>
  <w15:commentEx w15:paraId="283934ED" w15:done="1"/>
  <w15:commentEx w15:paraId="1FF93DBA" w15:done="0"/>
  <w15:commentEx w15:paraId="00C5CFF8" w15:done="1"/>
  <w15:commentEx w15:paraId="66EC182F" w15:done="1"/>
  <w15:commentEx w15:paraId="05498438" w15:done="1"/>
  <w15:commentEx w15:paraId="7B5434DE" w15:done="1"/>
  <w15:commentEx w15:paraId="55C519D9" w15:done="1"/>
  <w15:commentEx w15:paraId="2F70505F" w15:done="1"/>
  <w15:commentEx w15:paraId="24C270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02357C6F" w16cid:durableId="214CCF67"/>
  <w16cid:commentId w16cid:paraId="4D9F6D63" w16cid:durableId="214CCF68"/>
  <w16cid:commentId w16cid:paraId="5A8C50F3" w16cid:durableId="214CCF69"/>
  <w16cid:commentId w16cid:paraId="53EF32BF" w16cid:durableId="214CCF6A"/>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10F3F7E1" w16cid:durableId="218D26AA"/>
  <w16cid:commentId w16cid:paraId="6FF8F2DB" w16cid:durableId="218D26AB"/>
  <w16cid:commentId w16cid:paraId="20FB3F58" w16cid:durableId="218D26AC"/>
  <w16cid:commentId w16cid:paraId="4FA16CE9" w16cid:durableId="218D26AD"/>
  <w16cid:commentId w16cid:paraId="78901513" w16cid:durableId="218D26AE"/>
  <w16cid:commentId w16cid:paraId="35D41511" w16cid:durableId="218D26AF"/>
  <w16cid:commentId w16cid:paraId="420EBEED" w16cid:durableId="214CDC0A"/>
  <w16cid:commentId w16cid:paraId="5A8DC4AD" w16cid:durableId="218D26B1"/>
  <w16cid:commentId w16cid:paraId="26B120DE" w16cid:durableId="218D26B2"/>
  <w16cid:commentId w16cid:paraId="4F60B1D0" w16cid:durableId="218D26B3"/>
  <w16cid:commentId w16cid:paraId="74DE9CE1" w16cid:durableId="218D26B4"/>
  <w16cid:commentId w16cid:paraId="33EF553C" w16cid:durableId="218D26B5"/>
  <w16cid:commentId w16cid:paraId="37A67B49" w16cid:durableId="218D26B6"/>
  <w16cid:commentId w16cid:paraId="2EF26755" w16cid:durableId="218D26B7"/>
  <w16cid:commentId w16cid:paraId="7A8BF60C" w16cid:durableId="218D26B8"/>
  <w16cid:commentId w16cid:paraId="29700182" w16cid:durableId="218D26B9"/>
  <w16cid:commentId w16cid:paraId="55569A1A" w16cid:durableId="218D26BA"/>
  <w16cid:commentId w16cid:paraId="331057E4" w16cid:durableId="218D26BB"/>
  <w16cid:commentId w16cid:paraId="58057498" w16cid:durableId="218D26BC"/>
  <w16cid:commentId w16cid:paraId="40B96251" w16cid:durableId="218D26BD"/>
  <w16cid:commentId w16cid:paraId="4C357B0C" w16cid:durableId="218D26BE"/>
  <w16cid:commentId w16cid:paraId="31409839" w16cid:durableId="218D26BF"/>
  <w16cid:commentId w16cid:paraId="6F9D4798" w16cid:durableId="218D26C0"/>
  <w16cid:commentId w16cid:paraId="702359D1" w16cid:durableId="218D26C1"/>
  <w16cid:commentId w16cid:paraId="24298FC9" w16cid:durableId="218D26C2"/>
  <w16cid:commentId w16cid:paraId="24AEC8A3" w16cid:durableId="218D26C3"/>
  <w16cid:commentId w16cid:paraId="370BFC58" w16cid:durableId="218D26C4"/>
  <w16cid:commentId w16cid:paraId="08926741" w16cid:durableId="218D26C5"/>
  <w16cid:commentId w16cid:paraId="556F11CE" w16cid:durableId="218D26C6"/>
  <w16cid:commentId w16cid:paraId="4BA7404D" w16cid:durableId="218D26C7"/>
  <w16cid:commentId w16cid:paraId="38DD22AF" w16cid:durableId="218D26C8"/>
  <w16cid:commentId w16cid:paraId="291F0B42" w16cid:durableId="218D26C9"/>
  <w16cid:commentId w16cid:paraId="78C13BBB" w16cid:durableId="218D26CA"/>
  <w16cid:commentId w16cid:paraId="569B0BD6" w16cid:durableId="218D26CB"/>
  <w16cid:commentId w16cid:paraId="0F0B4DBF" w16cid:durableId="218D26CC"/>
  <w16cid:commentId w16cid:paraId="6C88C912" w16cid:durableId="218D26CD"/>
  <w16cid:commentId w16cid:paraId="2DA76D36" w16cid:durableId="218D26CE"/>
  <w16cid:commentId w16cid:paraId="1D004232" w16cid:durableId="218D26CF"/>
  <w16cid:commentId w16cid:paraId="0328EB6C" w16cid:durableId="218D26D0"/>
  <w16cid:commentId w16cid:paraId="283934ED" w16cid:durableId="218D26D1"/>
  <w16cid:commentId w16cid:paraId="1FF93DBA" w16cid:durableId="218D26D2"/>
  <w16cid:commentId w16cid:paraId="00C5CFF8" w16cid:durableId="218D26D3"/>
  <w16cid:commentId w16cid:paraId="66EC182F" w16cid:durableId="218D26D4"/>
  <w16cid:commentId w16cid:paraId="05498438" w16cid:durableId="218D26D5"/>
  <w16cid:commentId w16cid:paraId="7B5434DE" w16cid:durableId="218D26D6"/>
  <w16cid:commentId w16cid:paraId="55C519D9" w16cid:durableId="218D26D7"/>
  <w16cid:commentId w16cid:paraId="2F70505F" w16cid:durableId="218D26D8"/>
  <w16cid:commentId w16cid:paraId="24C27085" w16cid:durableId="218D26D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B846F" w14:textId="77777777" w:rsidR="00166011" w:rsidRDefault="00166011">
      <w:r>
        <w:separator/>
      </w:r>
    </w:p>
  </w:endnote>
  <w:endnote w:type="continuationSeparator" w:id="0">
    <w:p w14:paraId="117FDD7D" w14:textId="77777777" w:rsidR="00166011" w:rsidRDefault="00166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456965" w:rsidRDefault="00456965">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474D969C" w:rsidR="00456965" w:rsidRDefault="0045696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F4353">
      <w:rPr>
        <w:rStyle w:val="Oldalszm"/>
        <w:noProof/>
      </w:rPr>
      <w:t>21</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F1610" w14:textId="77777777" w:rsidR="00166011" w:rsidRDefault="00166011">
      <w:r>
        <w:separator/>
      </w:r>
    </w:p>
  </w:footnote>
  <w:footnote w:type="continuationSeparator" w:id="0">
    <w:p w14:paraId="0478C210" w14:textId="77777777" w:rsidR="00166011" w:rsidRDefault="00166011">
      <w:r>
        <w:continuationSeparator/>
      </w:r>
    </w:p>
  </w:footnote>
  <w:footnote w:id="1">
    <w:p w14:paraId="61440C02" w14:textId="6432428C" w:rsidR="00456965" w:rsidRDefault="00456965">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456965" w:rsidRDefault="00456965"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456965" w:rsidRDefault="00456965">
      <w:pPr>
        <w:pStyle w:val="Lbjegyzetszveg"/>
      </w:pPr>
      <w:r>
        <w:rPr>
          <w:rStyle w:val="Lbjegyzet-hivatkozs"/>
        </w:rPr>
        <w:footnoteRef/>
      </w:r>
      <w:r>
        <w:t xml:space="preserve"> Szabványosított programozási nyelv meghatározás.</w:t>
      </w:r>
    </w:p>
  </w:footnote>
  <w:footnote w:id="4">
    <w:p w14:paraId="2FE5D20E" w14:textId="3FA57DDE" w:rsidR="00456965" w:rsidRDefault="00456965"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456965" w:rsidRDefault="00456965"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456965" w:rsidRDefault="00456965" w:rsidP="00370411">
      <w:pPr>
        <w:pStyle w:val="Lbjegyzetszveg"/>
      </w:pPr>
      <w:r>
        <w:rPr>
          <w:rStyle w:val="Lbjegyzet-hivatkozs"/>
        </w:rPr>
        <w:footnoteRef/>
      </w:r>
      <w:r>
        <w:t xml:space="preserve"> Karakter sorozatok, keresési minták meghatározására.</w:t>
      </w:r>
    </w:p>
  </w:footnote>
  <w:footnote w:id="7">
    <w:p w14:paraId="5449D054" w14:textId="130A81BA" w:rsidR="00456965" w:rsidRDefault="00456965" w:rsidP="00370411">
      <w:pPr>
        <w:pStyle w:val="Lbjegyzetszveg"/>
      </w:pPr>
      <w:r>
        <w:rPr>
          <w:rStyle w:val="Lbjegyzet-hivatkozs"/>
        </w:rPr>
        <w:footnoteRef/>
      </w:r>
      <w:r>
        <w:t xml:space="preserve"> Document Object Model, elemek fa struktúrában való kezelése.</w:t>
      </w:r>
    </w:p>
  </w:footnote>
  <w:footnote w:id="8">
    <w:p w14:paraId="2ECA0C1F" w14:textId="0FECD227" w:rsidR="00456965" w:rsidRDefault="00456965">
      <w:pPr>
        <w:pStyle w:val="Lbjegyzetszveg"/>
      </w:pPr>
      <w:r>
        <w:rPr>
          <w:rStyle w:val="Lbjegyzet-hivatkozs"/>
        </w:rPr>
        <w:footnoteRef/>
      </w:r>
      <w:r>
        <w:t xml:space="preserve"> Adat transzformációt végző eszköz a HTML sablonban</w:t>
      </w:r>
    </w:p>
  </w:footnote>
  <w:footnote w:id="9">
    <w:p w14:paraId="183FC06E" w14:textId="77777777" w:rsidR="00456965" w:rsidRDefault="00456965">
      <w:pPr>
        <w:pStyle w:val="Lbjegyzetszveg"/>
      </w:pPr>
      <w:r>
        <w:rPr>
          <w:rStyle w:val="Lbjegyzet-hivatkozs"/>
        </w:rPr>
        <w:footnoteRef/>
      </w:r>
      <w:r>
        <w:t xml:space="preserve"> Csomagkezelő rendszer JavaScript programozáshoz.</w:t>
      </w:r>
    </w:p>
  </w:footnote>
  <w:footnote w:id="10">
    <w:p w14:paraId="60C5F428" w14:textId="77777777" w:rsidR="00456965" w:rsidRDefault="00456965" w:rsidP="00370411">
      <w:pPr>
        <w:pStyle w:val="Lbjegyzetszveg"/>
      </w:pPr>
      <w:r>
        <w:rPr>
          <w:rStyle w:val="Lbjegyzet-hivatkozs"/>
        </w:rPr>
        <w:footnoteRef/>
      </w:r>
      <w:r>
        <w:t xml:space="preserve"> Ez egy csomagkezelő rendszer .NET-es projektek számára.</w:t>
      </w:r>
    </w:p>
  </w:footnote>
  <w:footnote w:id="11">
    <w:p w14:paraId="25348537" w14:textId="77777777" w:rsidR="00456965" w:rsidRDefault="00456965">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456965" w:rsidRDefault="00456965">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456965" w:rsidRDefault="00456965">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456965" w:rsidRDefault="00456965">
      <w:pPr>
        <w:pStyle w:val="Lbjegyzetszveg"/>
      </w:pPr>
      <w:r>
        <w:rPr>
          <w:rStyle w:val="Lbjegyzet-hivatkozs"/>
        </w:rPr>
        <w:footnoteRef/>
      </w:r>
      <w:r>
        <w:t xml:space="preserve"> Mozaik szó a létrehozás, lekérdezés, módosítás, törlés. (Create, Read, Update, Delete)</w:t>
      </w:r>
    </w:p>
  </w:footnote>
  <w:footnote w:id="15">
    <w:p w14:paraId="4F93BEF5" w14:textId="43A810F5" w:rsidR="00456965" w:rsidRDefault="00456965">
      <w:pPr>
        <w:pStyle w:val="Lbjegyzetszveg"/>
      </w:pPr>
      <w:r>
        <w:rPr>
          <w:rStyle w:val="Lbjegyzet-hivatkozs"/>
        </w:rPr>
        <w:footnoteRef/>
      </w:r>
      <w:r>
        <w:t xml:space="preserve"> Kódrészek az adatbázis módosítására, anélkül, hogy az adatok elvesznének</w:t>
      </w:r>
      <w:sdt>
        <w:sdtPr>
          <w:id w:val="579949122"/>
          <w:citation/>
        </w:sdtPr>
        <w:sdtEndPr/>
        <w:sdtContent>
          <w:r>
            <w:fldChar w:fldCharType="begin"/>
          </w:r>
          <w:r>
            <w:instrText xml:space="preserve"> CITATION MicMigrations19 \l 1038 </w:instrText>
          </w:r>
          <w:r>
            <w:fldChar w:fldCharType="separate"/>
          </w:r>
          <w:r>
            <w:rPr>
              <w:noProof/>
            </w:rPr>
            <w:t xml:space="preserve"> [16]</w:t>
          </w:r>
          <w:r>
            <w:fldChar w:fldCharType="end"/>
          </w:r>
        </w:sdtContent>
      </w:sdt>
      <w:r>
        <w:t>.</w:t>
      </w:r>
    </w:p>
  </w:footnote>
  <w:footnote w:id="16">
    <w:p w14:paraId="0D20C12D" w14:textId="77777777" w:rsidR="00456965" w:rsidRDefault="00456965" w:rsidP="007100EE">
      <w:pPr>
        <w:pStyle w:val="Lbjegyzetszveg"/>
      </w:pPr>
      <w:r>
        <w:rPr>
          <w:rStyle w:val="Lbjegyzet-hivatkozs"/>
        </w:rPr>
        <w:footnoteRef/>
      </w:r>
      <w:r>
        <w:t xml:space="preserve"> Kiegészítő metódus leszármazás nélkül.</w:t>
      </w:r>
    </w:p>
  </w:footnote>
  <w:footnote w:id="17">
    <w:p w14:paraId="70085FD3" w14:textId="7B96A416" w:rsidR="00456965" w:rsidRDefault="00456965">
      <w:pPr>
        <w:pStyle w:val="Lbjegyzetszveg"/>
      </w:pPr>
      <w:r>
        <w:rPr>
          <w:rStyle w:val="Lbjegyzet-hivatkozs"/>
        </w:rPr>
        <w:footnoteRef/>
      </w:r>
      <w:r>
        <w:t xml:space="preserve"> </w:t>
      </w:r>
      <w:r w:rsidRPr="00651CAC">
        <w:t>Asynchronous JavaScript and XML</w:t>
      </w:r>
    </w:p>
  </w:footnote>
  <w:footnote w:id="18">
    <w:p w14:paraId="672B968C" w14:textId="0E92F3B5" w:rsidR="00456965" w:rsidRDefault="00456965">
      <w:pPr>
        <w:pStyle w:val="Lbjegyzetszveg"/>
      </w:pPr>
      <w:r>
        <w:rPr>
          <w:rStyle w:val="Lbjegyzet-hivatkozs"/>
        </w:rPr>
        <w:footnoteRef/>
      </w:r>
      <w:r>
        <w:t xml:space="preserve"> Adathordozó objektum.</w:t>
      </w:r>
    </w:p>
  </w:footnote>
  <w:footnote w:id="19">
    <w:p w14:paraId="355EBA04" w14:textId="70382AD1" w:rsidR="00456965" w:rsidRDefault="00456965">
      <w:pPr>
        <w:pStyle w:val="Lbjegyzetszveg"/>
      </w:pPr>
      <w:r>
        <w:rPr>
          <w:rStyle w:val="Lbjegyzet-hivatkozs"/>
        </w:rPr>
        <w:footnoteRef/>
      </w:r>
      <w:r>
        <w:t xml:space="preserve"> Transzformációt végző objektum, megjelenítéshez </w:t>
      </w:r>
      <w:sdt>
        <w:sdtPr>
          <w:id w:val="-487400754"/>
          <w:citation/>
        </w:sdtPr>
        <w:sdtEndPr/>
        <w:sdtContent>
          <w:r>
            <w:fldChar w:fldCharType="begin"/>
          </w:r>
          <w:r>
            <w:instrText xml:space="preserve"> CITATION AngPipe19 \l 1038 </w:instrText>
          </w:r>
          <w:r>
            <w:fldChar w:fldCharType="separate"/>
          </w:r>
          <w:r>
            <w:rPr>
              <w:noProof/>
            </w:rPr>
            <w:t>[17]</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456965" w:rsidRDefault="00456965"/>
  <w:p w14:paraId="24648B53" w14:textId="77777777" w:rsidR="00456965" w:rsidRDefault="00456965"/>
  <w:p w14:paraId="4041B1EA" w14:textId="77777777" w:rsidR="00456965" w:rsidRDefault="0045696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49443D38"/>
    <w:lvl w:ilvl="0">
      <w:start w:val="1"/>
      <w:numFmt w:val="decimal"/>
      <w:pStyle w:val="Cmsor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64" w:dllVersion="6" w:nlCheck="1" w:checkStyle="0"/>
  <w:activeWritingStyle w:appName="MSWord" w:lang="hu-HU" w:vendorID="64" w:dllVersion="0" w:nlCheck="1" w:checkStyle="0"/>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2B84"/>
    <w:rsid w:val="00013FB9"/>
    <w:rsid w:val="00014A6D"/>
    <w:rsid w:val="00024E95"/>
    <w:rsid w:val="000257A5"/>
    <w:rsid w:val="000268F5"/>
    <w:rsid w:val="00026FA7"/>
    <w:rsid w:val="000273E0"/>
    <w:rsid w:val="000304AB"/>
    <w:rsid w:val="0003433E"/>
    <w:rsid w:val="00035313"/>
    <w:rsid w:val="0003796D"/>
    <w:rsid w:val="0004553E"/>
    <w:rsid w:val="00050EA3"/>
    <w:rsid w:val="00051B82"/>
    <w:rsid w:val="00052BF0"/>
    <w:rsid w:val="00056992"/>
    <w:rsid w:val="00057E7D"/>
    <w:rsid w:val="00062720"/>
    <w:rsid w:val="000650E6"/>
    <w:rsid w:val="000659BE"/>
    <w:rsid w:val="00066109"/>
    <w:rsid w:val="00067008"/>
    <w:rsid w:val="00067277"/>
    <w:rsid w:val="00070AC6"/>
    <w:rsid w:val="0007226F"/>
    <w:rsid w:val="000730CE"/>
    <w:rsid w:val="00073221"/>
    <w:rsid w:val="0007339D"/>
    <w:rsid w:val="00075B31"/>
    <w:rsid w:val="000768EC"/>
    <w:rsid w:val="00085A1C"/>
    <w:rsid w:val="00093E0D"/>
    <w:rsid w:val="00095003"/>
    <w:rsid w:val="000A2C42"/>
    <w:rsid w:val="000A3D08"/>
    <w:rsid w:val="000A4F87"/>
    <w:rsid w:val="000A6B88"/>
    <w:rsid w:val="000A7358"/>
    <w:rsid w:val="000A7483"/>
    <w:rsid w:val="000B2786"/>
    <w:rsid w:val="000B5191"/>
    <w:rsid w:val="000B53E0"/>
    <w:rsid w:val="000B59DB"/>
    <w:rsid w:val="000B6B66"/>
    <w:rsid w:val="000B7270"/>
    <w:rsid w:val="000C5B52"/>
    <w:rsid w:val="000D1FB2"/>
    <w:rsid w:val="000D42DC"/>
    <w:rsid w:val="000D4F4C"/>
    <w:rsid w:val="000D56BA"/>
    <w:rsid w:val="000D678B"/>
    <w:rsid w:val="000D7C3D"/>
    <w:rsid w:val="000D7EEF"/>
    <w:rsid w:val="000E1497"/>
    <w:rsid w:val="000E2443"/>
    <w:rsid w:val="000E3285"/>
    <w:rsid w:val="000E32C7"/>
    <w:rsid w:val="000E3675"/>
    <w:rsid w:val="000F011A"/>
    <w:rsid w:val="000F1057"/>
    <w:rsid w:val="0010195B"/>
    <w:rsid w:val="0011200A"/>
    <w:rsid w:val="00116761"/>
    <w:rsid w:val="001231A2"/>
    <w:rsid w:val="00131326"/>
    <w:rsid w:val="001324F8"/>
    <w:rsid w:val="00142EA5"/>
    <w:rsid w:val="0014338D"/>
    <w:rsid w:val="0015069F"/>
    <w:rsid w:val="001531C5"/>
    <w:rsid w:val="00157AA2"/>
    <w:rsid w:val="00166011"/>
    <w:rsid w:val="00167159"/>
    <w:rsid w:val="00171054"/>
    <w:rsid w:val="00172AB0"/>
    <w:rsid w:val="001756EF"/>
    <w:rsid w:val="001756F5"/>
    <w:rsid w:val="0018302E"/>
    <w:rsid w:val="0018589E"/>
    <w:rsid w:val="001900F6"/>
    <w:rsid w:val="00190CAD"/>
    <w:rsid w:val="00191164"/>
    <w:rsid w:val="00194CF4"/>
    <w:rsid w:val="001A57BC"/>
    <w:rsid w:val="001A7BA9"/>
    <w:rsid w:val="001B4CFA"/>
    <w:rsid w:val="001B5CDC"/>
    <w:rsid w:val="001B6DA0"/>
    <w:rsid w:val="001B7882"/>
    <w:rsid w:val="001C00F8"/>
    <w:rsid w:val="001C1392"/>
    <w:rsid w:val="001E5DE5"/>
    <w:rsid w:val="001E5F99"/>
    <w:rsid w:val="001E624F"/>
    <w:rsid w:val="001F4B2A"/>
    <w:rsid w:val="002102C3"/>
    <w:rsid w:val="002133FD"/>
    <w:rsid w:val="00213D23"/>
    <w:rsid w:val="002148BD"/>
    <w:rsid w:val="00215888"/>
    <w:rsid w:val="00221C2D"/>
    <w:rsid w:val="002225C9"/>
    <w:rsid w:val="00225F65"/>
    <w:rsid w:val="00227347"/>
    <w:rsid w:val="00227DD9"/>
    <w:rsid w:val="00230EF5"/>
    <w:rsid w:val="00230FD9"/>
    <w:rsid w:val="00233E3C"/>
    <w:rsid w:val="002401E3"/>
    <w:rsid w:val="00242C04"/>
    <w:rsid w:val="00247AB2"/>
    <w:rsid w:val="00253F89"/>
    <w:rsid w:val="00254E79"/>
    <w:rsid w:val="00257135"/>
    <w:rsid w:val="00257936"/>
    <w:rsid w:val="00263CB3"/>
    <w:rsid w:val="00267677"/>
    <w:rsid w:val="0027154A"/>
    <w:rsid w:val="00272987"/>
    <w:rsid w:val="0027361A"/>
    <w:rsid w:val="0027408C"/>
    <w:rsid w:val="00277E2D"/>
    <w:rsid w:val="00280619"/>
    <w:rsid w:val="00280FBB"/>
    <w:rsid w:val="002837B0"/>
    <w:rsid w:val="002841F9"/>
    <w:rsid w:val="0028489B"/>
    <w:rsid w:val="0028680E"/>
    <w:rsid w:val="00292063"/>
    <w:rsid w:val="002931BC"/>
    <w:rsid w:val="00297B7B"/>
    <w:rsid w:val="002A75FD"/>
    <w:rsid w:val="002B33D9"/>
    <w:rsid w:val="002B45D5"/>
    <w:rsid w:val="002C2E3D"/>
    <w:rsid w:val="002C3FFF"/>
    <w:rsid w:val="002C6912"/>
    <w:rsid w:val="002D02EC"/>
    <w:rsid w:val="002D0621"/>
    <w:rsid w:val="002D346D"/>
    <w:rsid w:val="002D4D4D"/>
    <w:rsid w:val="002D7DA9"/>
    <w:rsid w:val="002E1D2A"/>
    <w:rsid w:val="002F4353"/>
    <w:rsid w:val="002F43E2"/>
    <w:rsid w:val="002F44FC"/>
    <w:rsid w:val="003016BF"/>
    <w:rsid w:val="003017DB"/>
    <w:rsid w:val="00302BB3"/>
    <w:rsid w:val="00304F4F"/>
    <w:rsid w:val="00306EBF"/>
    <w:rsid w:val="00307251"/>
    <w:rsid w:val="00312D03"/>
    <w:rsid w:val="00313013"/>
    <w:rsid w:val="00314753"/>
    <w:rsid w:val="003168FE"/>
    <w:rsid w:val="00317B4C"/>
    <w:rsid w:val="0032195E"/>
    <w:rsid w:val="003221C5"/>
    <w:rsid w:val="003317B5"/>
    <w:rsid w:val="0033383A"/>
    <w:rsid w:val="0033494F"/>
    <w:rsid w:val="0033735C"/>
    <w:rsid w:val="00340C7C"/>
    <w:rsid w:val="003456E7"/>
    <w:rsid w:val="00350AEC"/>
    <w:rsid w:val="00351018"/>
    <w:rsid w:val="00354C13"/>
    <w:rsid w:val="003607E0"/>
    <w:rsid w:val="003674F9"/>
    <w:rsid w:val="00370098"/>
    <w:rsid w:val="00370411"/>
    <w:rsid w:val="0037381F"/>
    <w:rsid w:val="00376459"/>
    <w:rsid w:val="00377712"/>
    <w:rsid w:val="00380DE0"/>
    <w:rsid w:val="00381A26"/>
    <w:rsid w:val="00382803"/>
    <w:rsid w:val="0038696B"/>
    <w:rsid w:val="00387DC8"/>
    <w:rsid w:val="003907AB"/>
    <w:rsid w:val="00391060"/>
    <w:rsid w:val="00391576"/>
    <w:rsid w:val="00397143"/>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21E3"/>
    <w:rsid w:val="003E33A0"/>
    <w:rsid w:val="003E424B"/>
    <w:rsid w:val="003E4D87"/>
    <w:rsid w:val="003E4DCD"/>
    <w:rsid w:val="003E70B1"/>
    <w:rsid w:val="003E7FED"/>
    <w:rsid w:val="003F4F39"/>
    <w:rsid w:val="003F5425"/>
    <w:rsid w:val="00400C91"/>
    <w:rsid w:val="00401CBB"/>
    <w:rsid w:val="0041058B"/>
    <w:rsid w:val="00410924"/>
    <w:rsid w:val="00412EFE"/>
    <w:rsid w:val="00413B61"/>
    <w:rsid w:val="00414020"/>
    <w:rsid w:val="004171D2"/>
    <w:rsid w:val="00422B31"/>
    <w:rsid w:val="0042478D"/>
    <w:rsid w:val="00426F3A"/>
    <w:rsid w:val="0043211A"/>
    <w:rsid w:val="004334D8"/>
    <w:rsid w:val="00434C49"/>
    <w:rsid w:val="00436ADA"/>
    <w:rsid w:val="0044061D"/>
    <w:rsid w:val="004429B5"/>
    <w:rsid w:val="00443413"/>
    <w:rsid w:val="004434DD"/>
    <w:rsid w:val="004445CA"/>
    <w:rsid w:val="004567D9"/>
    <w:rsid w:val="00456965"/>
    <w:rsid w:val="00457CD4"/>
    <w:rsid w:val="004626AF"/>
    <w:rsid w:val="0047067A"/>
    <w:rsid w:val="00471BF1"/>
    <w:rsid w:val="004827D7"/>
    <w:rsid w:val="0048395A"/>
    <w:rsid w:val="004849AA"/>
    <w:rsid w:val="004851C7"/>
    <w:rsid w:val="00485358"/>
    <w:rsid w:val="0048561A"/>
    <w:rsid w:val="00485D34"/>
    <w:rsid w:val="004861D4"/>
    <w:rsid w:val="004878FE"/>
    <w:rsid w:val="00490F5B"/>
    <w:rsid w:val="00492EC4"/>
    <w:rsid w:val="00493F9A"/>
    <w:rsid w:val="004950F4"/>
    <w:rsid w:val="00495A02"/>
    <w:rsid w:val="00495F4C"/>
    <w:rsid w:val="004A0D7A"/>
    <w:rsid w:val="004A0E5B"/>
    <w:rsid w:val="004A212E"/>
    <w:rsid w:val="004A4411"/>
    <w:rsid w:val="004A5B87"/>
    <w:rsid w:val="004A5E88"/>
    <w:rsid w:val="004A6490"/>
    <w:rsid w:val="004A6978"/>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D28"/>
    <w:rsid w:val="004E0ED7"/>
    <w:rsid w:val="004F0AD5"/>
    <w:rsid w:val="004F0E03"/>
    <w:rsid w:val="004F38F3"/>
    <w:rsid w:val="004F59BD"/>
    <w:rsid w:val="004F6224"/>
    <w:rsid w:val="004F66BE"/>
    <w:rsid w:val="004F74AF"/>
    <w:rsid w:val="00500B52"/>
    <w:rsid w:val="005029D0"/>
    <w:rsid w:val="00502A30"/>
    <w:rsid w:val="00510230"/>
    <w:rsid w:val="005143C6"/>
    <w:rsid w:val="0052046F"/>
    <w:rsid w:val="005269F3"/>
    <w:rsid w:val="005271D4"/>
    <w:rsid w:val="005312D5"/>
    <w:rsid w:val="005402D0"/>
    <w:rsid w:val="00543F21"/>
    <w:rsid w:val="00545B01"/>
    <w:rsid w:val="00546D13"/>
    <w:rsid w:val="00551438"/>
    <w:rsid w:val="00551939"/>
    <w:rsid w:val="005524FC"/>
    <w:rsid w:val="00553491"/>
    <w:rsid w:val="00554208"/>
    <w:rsid w:val="0056065E"/>
    <w:rsid w:val="00561225"/>
    <w:rsid w:val="0056144C"/>
    <w:rsid w:val="00561CE3"/>
    <w:rsid w:val="00562A7E"/>
    <w:rsid w:val="00567C89"/>
    <w:rsid w:val="00574DBA"/>
    <w:rsid w:val="005759A2"/>
    <w:rsid w:val="00576495"/>
    <w:rsid w:val="00577CAB"/>
    <w:rsid w:val="00582403"/>
    <w:rsid w:val="00582FF8"/>
    <w:rsid w:val="00583FA5"/>
    <w:rsid w:val="00586D2A"/>
    <w:rsid w:val="00586FBD"/>
    <w:rsid w:val="005903EB"/>
    <w:rsid w:val="00592B04"/>
    <w:rsid w:val="00596CB8"/>
    <w:rsid w:val="00596EFE"/>
    <w:rsid w:val="005A1A4F"/>
    <w:rsid w:val="005A30F2"/>
    <w:rsid w:val="005A334C"/>
    <w:rsid w:val="005A4514"/>
    <w:rsid w:val="005B422B"/>
    <w:rsid w:val="005C06D4"/>
    <w:rsid w:val="005C453F"/>
    <w:rsid w:val="005D2A09"/>
    <w:rsid w:val="005D3443"/>
    <w:rsid w:val="005E01E0"/>
    <w:rsid w:val="005E572A"/>
    <w:rsid w:val="005E70D9"/>
    <w:rsid w:val="005F0230"/>
    <w:rsid w:val="005F43F5"/>
    <w:rsid w:val="005F57FC"/>
    <w:rsid w:val="005F66CA"/>
    <w:rsid w:val="006043C2"/>
    <w:rsid w:val="00611777"/>
    <w:rsid w:val="00614C3C"/>
    <w:rsid w:val="00617F2C"/>
    <w:rsid w:val="0062140C"/>
    <w:rsid w:val="0062185B"/>
    <w:rsid w:val="006243A5"/>
    <w:rsid w:val="00634778"/>
    <w:rsid w:val="0063585C"/>
    <w:rsid w:val="00640372"/>
    <w:rsid w:val="00641018"/>
    <w:rsid w:val="00641A67"/>
    <w:rsid w:val="00645DB4"/>
    <w:rsid w:val="00645F8B"/>
    <w:rsid w:val="006504F5"/>
    <w:rsid w:val="00650C7C"/>
    <w:rsid w:val="00651AA4"/>
    <w:rsid w:val="00651CAC"/>
    <w:rsid w:val="00660B32"/>
    <w:rsid w:val="00671DFC"/>
    <w:rsid w:val="006736E2"/>
    <w:rsid w:val="00675281"/>
    <w:rsid w:val="006752E0"/>
    <w:rsid w:val="00681E99"/>
    <w:rsid w:val="0068203E"/>
    <w:rsid w:val="0068610C"/>
    <w:rsid w:val="0068732C"/>
    <w:rsid w:val="00692605"/>
    <w:rsid w:val="00697FA5"/>
    <w:rsid w:val="006A0B91"/>
    <w:rsid w:val="006A1B7F"/>
    <w:rsid w:val="006B18D7"/>
    <w:rsid w:val="006C1E55"/>
    <w:rsid w:val="006C5CF5"/>
    <w:rsid w:val="006D1DB0"/>
    <w:rsid w:val="006D338C"/>
    <w:rsid w:val="006D6553"/>
    <w:rsid w:val="006D7112"/>
    <w:rsid w:val="006E142C"/>
    <w:rsid w:val="006E2BBA"/>
    <w:rsid w:val="006E548A"/>
    <w:rsid w:val="006E6DE0"/>
    <w:rsid w:val="006E7256"/>
    <w:rsid w:val="006F27D4"/>
    <w:rsid w:val="006F512E"/>
    <w:rsid w:val="00700E3A"/>
    <w:rsid w:val="00702D41"/>
    <w:rsid w:val="00704274"/>
    <w:rsid w:val="007100EE"/>
    <w:rsid w:val="00713A45"/>
    <w:rsid w:val="007161A8"/>
    <w:rsid w:val="00722659"/>
    <w:rsid w:val="007227D9"/>
    <w:rsid w:val="00724988"/>
    <w:rsid w:val="00725ED7"/>
    <w:rsid w:val="00730B3C"/>
    <w:rsid w:val="0073259A"/>
    <w:rsid w:val="00732D68"/>
    <w:rsid w:val="0073598B"/>
    <w:rsid w:val="00737444"/>
    <w:rsid w:val="00740C0E"/>
    <w:rsid w:val="00745AA9"/>
    <w:rsid w:val="0074704D"/>
    <w:rsid w:val="00747D8A"/>
    <w:rsid w:val="00752D70"/>
    <w:rsid w:val="00755A3A"/>
    <w:rsid w:val="0075684A"/>
    <w:rsid w:val="00760158"/>
    <w:rsid w:val="00760DAC"/>
    <w:rsid w:val="007817FA"/>
    <w:rsid w:val="00781FED"/>
    <w:rsid w:val="00782921"/>
    <w:rsid w:val="007830E5"/>
    <w:rsid w:val="00785F93"/>
    <w:rsid w:val="007A2ACB"/>
    <w:rsid w:val="007B139F"/>
    <w:rsid w:val="007B4FCE"/>
    <w:rsid w:val="007B688A"/>
    <w:rsid w:val="007C1BEA"/>
    <w:rsid w:val="007C2360"/>
    <w:rsid w:val="007C5A4D"/>
    <w:rsid w:val="007C6024"/>
    <w:rsid w:val="007D1FC6"/>
    <w:rsid w:val="007D25E9"/>
    <w:rsid w:val="007D2BD0"/>
    <w:rsid w:val="007D617D"/>
    <w:rsid w:val="007E105A"/>
    <w:rsid w:val="007E34ED"/>
    <w:rsid w:val="007E53CB"/>
    <w:rsid w:val="007E7E27"/>
    <w:rsid w:val="007F67E5"/>
    <w:rsid w:val="008043D2"/>
    <w:rsid w:val="00806E4C"/>
    <w:rsid w:val="0080770C"/>
    <w:rsid w:val="00812D56"/>
    <w:rsid w:val="00813356"/>
    <w:rsid w:val="008169F3"/>
    <w:rsid w:val="00816BCB"/>
    <w:rsid w:val="008177BA"/>
    <w:rsid w:val="00820D61"/>
    <w:rsid w:val="00824AD5"/>
    <w:rsid w:val="00831B09"/>
    <w:rsid w:val="00832B0C"/>
    <w:rsid w:val="00833C85"/>
    <w:rsid w:val="00835EFE"/>
    <w:rsid w:val="008405D0"/>
    <w:rsid w:val="00840BC9"/>
    <w:rsid w:val="00843DD3"/>
    <w:rsid w:val="0085155F"/>
    <w:rsid w:val="00853931"/>
    <w:rsid w:val="00854258"/>
    <w:rsid w:val="0085482B"/>
    <w:rsid w:val="00854BDC"/>
    <w:rsid w:val="00857AE4"/>
    <w:rsid w:val="008600DD"/>
    <w:rsid w:val="00864892"/>
    <w:rsid w:val="0086600F"/>
    <w:rsid w:val="00872C0E"/>
    <w:rsid w:val="008732A3"/>
    <w:rsid w:val="00880E89"/>
    <w:rsid w:val="008816AA"/>
    <w:rsid w:val="00882F29"/>
    <w:rsid w:val="00884BA8"/>
    <w:rsid w:val="008870F6"/>
    <w:rsid w:val="00892B99"/>
    <w:rsid w:val="00893F80"/>
    <w:rsid w:val="00897D16"/>
    <w:rsid w:val="008A2354"/>
    <w:rsid w:val="008A4745"/>
    <w:rsid w:val="008A56EE"/>
    <w:rsid w:val="008A6343"/>
    <w:rsid w:val="008B1D66"/>
    <w:rsid w:val="008B2F95"/>
    <w:rsid w:val="008B7096"/>
    <w:rsid w:val="008B755D"/>
    <w:rsid w:val="008B7719"/>
    <w:rsid w:val="008C4A96"/>
    <w:rsid w:val="008C5124"/>
    <w:rsid w:val="008D039C"/>
    <w:rsid w:val="008D46A5"/>
    <w:rsid w:val="008D608F"/>
    <w:rsid w:val="008E302A"/>
    <w:rsid w:val="008E38E8"/>
    <w:rsid w:val="008E5C9C"/>
    <w:rsid w:val="008E6412"/>
    <w:rsid w:val="008E7228"/>
    <w:rsid w:val="008E76E4"/>
    <w:rsid w:val="008F2746"/>
    <w:rsid w:val="008F363D"/>
    <w:rsid w:val="008F40B5"/>
    <w:rsid w:val="008F4B2F"/>
    <w:rsid w:val="008F4B41"/>
    <w:rsid w:val="008F54F8"/>
    <w:rsid w:val="008F5B43"/>
    <w:rsid w:val="008F7915"/>
    <w:rsid w:val="00900264"/>
    <w:rsid w:val="00901A48"/>
    <w:rsid w:val="00905159"/>
    <w:rsid w:val="0090541F"/>
    <w:rsid w:val="00906A1D"/>
    <w:rsid w:val="00913580"/>
    <w:rsid w:val="00916B81"/>
    <w:rsid w:val="00921E3E"/>
    <w:rsid w:val="009231A1"/>
    <w:rsid w:val="00923B5F"/>
    <w:rsid w:val="00925538"/>
    <w:rsid w:val="009323A5"/>
    <w:rsid w:val="00935A87"/>
    <w:rsid w:val="00936A35"/>
    <w:rsid w:val="00940CB1"/>
    <w:rsid w:val="009426B5"/>
    <w:rsid w:val="00951477"/>
    <w:rsid w:val="009604AB"/>
    <w:rsid w:val="0096148F"/>
    <w:rsid w:val="00965EE1"/>
    <w:rsid w:val="009669A3"/>
    <w:rsid w:val="0096716C"/>
    <w:rsid w:val="00970EC5"/>
    <w:rsid w:val="0097154C"/>
    <w:rsid w:val="00972600"/>
    <w:rsid w:val="0097267B"/>
    <w:rsid w:val="009801B7"/>
    <w:rsid w:val="0098532E"/>
    <w:rsid w:val="00990F3C"/>
    <w:rsid w:val="0099176D"/>
    <w:rsid w:val="00996C4D"/>
    <w:rsid w:val="009972D5"/>
    <w:rsid w:val="00997E11"/>
    <w:rsid w:val="009A2339"/>
    <w:rsid w:val="009A2DB7"/>
    <w:rsid w:val="009A7C25"/>
    <w:rsid w:val="009B1AB8"/>
    <w:rsid w:val="009B2746"/>
    <w:rsid w:val="009B64FB"/>
    <w:rsid w:val="009B7BF8"/>
    <w:rsid w:val="009C01ED"/>
    <w:rsid w:val="009C1AD9"/>
    <w:rsid w:val="009C1C93"/>
    <w:rsid w:val="009C6312"/>
    <w:rsid w:val="009C6F4E"/>
    <w:rsid w:val="009C7370"/>
    <w:rsid w:val="009D1972"/>
    <w:rsid w:val="009D5BB2"/>
    <w:rsid w:val="009E005E"/>
    <w:rsid w:val="009E0EC1"/>
    <w:rsid w:val="009E46F5"/>
    <w:rsid w:val="009E697B"/>
    <w:rsid w:val="009F5A95"/>
    <w:rsid w:val="009F5ED5"/>
    <w:rsid w:val="009F7A28"/>
    <w:rsid w:val="00A00EFD"/>
    <w:rsid w:val="00A02359"/>
    <w:rsid w:val="00A027B3"/>
    <w:rsid w:val="00A02B4F"/>
    <w:rsid w:val="00A07EFC"/>
    <w:rsid w:val="00A17C0F"/>
    <w:rsid w:val="00A21027"/>
    <w:rsid w:val="00A238BB"/>
    <w:rsid w:val="00A27996"/>
    <w:rsid w:val="00A325DB"/>
    <w:rsid w:val="00A33C02"/>
    <w:rsid w:val="00A34DC4"/>
    <w:rsid w:val="00A377CC"/>
    <w:rsid w:val="00A43892"/>
    <w:rsid w:val="00A628C2"/>
    <w:rsid w:val="00A63C78"/>
    <w:rsid w:val="00A6742D"/>
    <w:rsid w:val="00A71FFF"/>
    <w:rsid w:val="00A752DD"/>
    <w:rsid w:val="00A7688D"/>
    <w:rsid w:val="00A80C37"/>
    <w:rsid w:val="00A811F1"/>
    <w:rsid w:val="00A822B0"/>
    <w:rsid w:val="00A92F77"/>
    <w:rsid w:val="00A94FEA"/>
    <w:rsid w:val="00A95992"/>
    <w:rsid w:val="00AA09E5"/>
    <w:rsid w:val="00AA3E87"/>
    <w:rsid w:val="00AA68FC"/>
    <w:rsid w:val="00AA7450"/>
    <w:rsid w:val="00AB511F"/>
    <w:rsid w:val="00AC7D49"/>
    <w:rsid w:val="00AC7F03"/>
    <w:rsid w:val="00AD1D31"/>
    <w:rsid w:val="00AD1F52"/>
    <w:rsid w:val="00AD6E41"/>
    <w:rsid w:val="00AE05C4"/>
    <w:rsid w:val="00AE2ABB"/>
    <w:rsid w:val="00AE7CCC"/>
    <w:rsid w:val="00AF3FB1"/>
    <w:rsid w:val="00AF463E"/>
    <w:rsid w:val="00AF4910"/>
    <w:rsid w:val="00AF5C71"/>
    <w:rsid w:val="00AF5FDA"/>
    <w:rsid w:val="00B04A6A"/>
    <w:rsid w:val="00B13FD0"/>
    <w:rsid w:val="00B15DA7"/>
    <w:rsid w:val="00B172C3"/>
    <w:rsid w:val="00B2130B"/>
    <w:rsid w:val="00B21CA1"/>
    <w:rsid w:val="00B21F0F"/>
    <w:rsid w:val="00B26B31"/>
    <w:rsid w:val="00B31764"/>
    <w:rsid w:val="00B32892"/>
    <w:rsid w:val="00B32B4D"/>
    <w:rsid w:val="00B36E06"/>
    <w:rsid w:val="00B4104A"/>
    <w:rsid w:val="00B432CB"/>
    <w:rsid w:val="00B471B7"/>
    <w:rsid w:val="00B50CAA"/>
    <w:rsid w:val="00B56A73"/>
    <w:rsid w:val="00B57A78"/>
    <w:rsid w:val="00B65A5E"/>
    <w:rsid w:val="00B72B76"/>
    <w:rsid w:val="00B73723"/>
    <w:rsid w:val="00B74FB4"/>
    <w:rsid w:val="00B76C3F"/>
    <w:rsid w:val="00B76E9A"/>
    <w:rsid w:val="00B76EF0"/>
    <w:rsid w:val="00B81CAE"/>
    <w:rsid w:val="00B96880"/>
    <w:rsid w:val="00BA067C"/>
    <w:rsid w:val="00BA3EB5"/>
    <w:rsid w:val="00BA578D"/>
    <w:rsid w:val="00BB0C40"/>
    <w:rsid w:val="00BB24D4"/>
    <w:rsid w:val="00BB2B42"/>
    <w:rsid w:val="00BB6064"/>
    <w:rsid w:val="00BC35F5"/>
    <w:rsid w:val="00BC6025"/>
    <w:rsid w:val="00BD4F0B"/>
    <w:rsid w:val="00BE1960"/>
    <w:rsid w:val="00BE4E23"/>
    <w:rsid w:val="00BE512B"/>
    <w:rsid w:val="00BE701E"/>
    <w:rsid w:val="00BE75AA"/>
    <w:rsid w:val="00BE79AB"/>
    <w:rsid w:val="00BE7F08"/>
    <w:rsid w:val="00BF28F5"/>
    <w:rsid w:val="00BF70FB"/>
    <w:rsid w:val="00C00556"/>
    <w:rsid w:val="00C00B3C"/>
    <w:rsid w:val="00C028A2"/>
    <w:rsid w:val="00C02CBF"/>
    <w:rsid w:val="00C12BA1"/>
    <w:rsid w:val="00C213E4"/>
    <w:rsid w:val="00C26706"/>
    <w:rsid w:val="00C2686E"/>
    <w:rsid w:val="00C31260"/>
    <w:rsid w:val="00C362AF"/>
    <w:rsid w:val="00C42EB9"/>
    <w:rsid w:val="00C443DB"/>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6DCF"/>
    <w:rsid w:val="00C96E75"/>
    <w:rsid w:val="00C97756"/>
    <w:rsid w:val="00CA43D5"/>
    <w:rsid w:val="00CB2598"/>
    <w:rsid w:val="00CB3C06"/>
    <w:rsid w:val="00CC1F8C"/>
    <w:rsid w:val="00CC7E71"/>
    <w:rsid w:val="00CE0C0C"/>
    <w:rsid w:val="00CE1551"/>
    <w:rsid w:val="00CE2AB1"/>
    <w:rsid w:val="00CE5AE8"/>
    <w:rsid w:val="00CE5E46"/>
    <w:rsid w:val="00CE746C"/>
    <w:rsid w:val="00CF6717"/>
    <w:rsid w:val="00CF793B"/>
    <w:rsid w:val="00D03756"/>
    <w:rsid w:val="00D045E2"/>
    <w:rsid w:val="00D04A22"/>
    <w:rsid w:val="00D05C30"/>
    <w:rsid w:val="00D06F2D"/>
    <w:rsid w:val="00D07335"/>
    <w:rsid w:val="00D1632F"/>
    <w:rsid w:val="00D16F51"/>
    <w:rsid w:val="00D202D9"/>
    <w:rsid w:val="00D21886"/>
    <w:rsid w:val="00D23BFC"/>
    <w:rsid w:val="00D24210"/>
    <w:rsid w:val="00D26CFB"/>
    <w:rsid w:val="00D320A8"/>
    <w:rsid w:val="00D355E2"/>
    <w:rsid w:val="00D429F2"/>
    <w:rsid w:val="00D45809"/>
    <w:rsid w:val="00D5227F"/>
    <w:rsid w:val="00D52374"/>
    <w:rsid w:val="00D536B0"/>
    <w:rsid w:val="00D53F5A"/>
    <w:rsid w:val="00D564DF"/>
    <w:rsid w:val="00D56762"/>
    <w:rsid w:val="00D654E2"/>
    <w:rsid w:val="00D672E4"/>
    <w:rsid w:val="00D73E6E"/>
    <w:rsid w:val="00D74C96"/>
    <w:rsid w:val="00D80CE0"/>
    <w:rsid w:val="00D81577"/>
    <w:rsid w:val="00D81927"/>
    <w:rsid w:val="00D83E6E"/>
    <w:rsid w:val="00D865D9"/>
    <w:rsid w:val="00D907ED"/>
    <w:rsid w:val="00D91182"/>
    <w:rsid w:val="00D92512"/>
    <w:rsid w:val="00D93B8C"/>
    <w:rsid w:val="00D95E2C"/>
    <w:rsid w:val="00D9723A"/>
    <w:rsid w:val="00D976D8"/>
    <w:rsid w:val="00DA1FEC"/>
    <w:rsid w:val="00DA372C"/>
    <w:rsid w:val="00DA5AC3"/>
    <w:rsid w:val="00DB6899"/>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2443"/>
    <w:rsid w:val="00E04BDE"/>
    <w:rsid w:val="00E077F8"/>
    <w:rsid w:val="00E07EE4"/>
    <w:rsid w:val="00E120B6"/>
    <w:rsid w:val="00E24DA3"/>
    <w:rsid w:val="00E27D14"/>
    <w:rsid w:val="00E3216B"/>
    <w:rsid w:val="00E33A65"/>
    <w:rsid w:val="00E33AB3"/>
    <w:rsid w:val="00E33F1A"/>
    <w:rsid w:val="00E40E9E"/>
    <w:rsid w:val="00E4129C"/>
    <w:rsid w:val="00E42F0D"/>
    <w:rsid w:val="00E4472F"/>
    <w:rsid w:val="00E44D76"/>
    <w:rsid w:val="00E5177E"/>
    <w:rsid w:val="00E53659"/>
    <w:rsid w:val="00E54355"/>
    <w:rsid w:val="00E617AD"/>
    <w:rsid w:val="00E6209D"/>
    <w:rsid w:val="00E7359F"/>
    <w:rsid w:val="00E75B10"/>
    <w:rsid w:val="00E7769E"/>
    <w:rsid w:val="00E80F53"/>
    <w:rsid w:val="00E824BB"/>
    <w:rsid w:val="00E8385C"/>
    <w:rsid w:val="00E84092"/>
    <w:rsid w:val="00E86A0C"/>
    <w:rsid w:val="00E87DA7"/>
    <w:rsid w:val="00E90FBB"/>
    <w:rsid w:val="00E9571E"/>
    <w:rsid w:val="00EA0890"/>
    <w:rsid w:val="00EB3FD4"/>
    <w:rsid w:val="00EC1D34"/>
    <w:rsid w:val="00EC27BB"/>
    <w:rsid w:val="00EC3E6D"/>
    <w:rsid w:val="00EC5888"/>
    <w:rsid w:val="00EC6C3D"/>
    <w:rsid w:val="00EC7777"/>
    <w:rsid w:val="00ED1458"/>
    <w:rsid w:val="00ED1F74"/>
    <w:rsid w:val="00ED2C3C"/>
    <w:rsid w:val="00ED3077"/>
    <w:rsid w:val="00ED7053"/>
    <w:rsid w:val="00ED76C8"/>
    <w:rsid w:val="00EE1A1F"/>
    <w:rsid w:val="00EE2264"/>
    <w:rsid w:val="00EF0004"/>
    <w:rsid w:val="00EF0A2D"/>
    <w:rsid w:val="00EF6A8E"/>
    <w:rsid w:val="00EF730D"/>
    <w:rsid w:val="00F050F9"/>
    <w:rsid w:val="00F0710A"/>
    <w:rsid w:val="00F076A6"/>
    <w:rsid w:val="00F114E9"/>
    <w:rsid w:val="00F13CEE"/>
    <w:rsid w:val="00F171E0"/>
    <w:rsid w:val="00F17E00"/>
    <w:rsid w:val="00F2564B"/>
    <w:rsid w:val="00F307F8"/>
    <w:rsid w:val="00F30CC3"/>
    <w:rsid w:val="00F3240B"/>
    <w:rsid w:val="00F36358"/>
    <w:rsid w:val="00F368B0"/>
    <w:rsid w:val="00F37899"/>
    <w:rsid w:val="00F37BA0"/>
    <w:rsid w:val="00F401A5"/>
    <w:rsid w:val="00F4020E"/>
    <w:rsid w:val="00F40221"/>
    <w:rsid w:val="00F436C8"/>
    <w:rsid w:val="00F463E7"/>
    <w:rsid w:val="00F51066"/>
    <w:rsid w:val="00F5222A"/>
    <w:rsid w:val="00F53B88"/>
    <w:rsid w:val="00F55306"/>
    <w:rsid w:val="00F55676"/>
    <w:rsid w:val="00F55F3D"/>
    <w:rsid w:val="00F56CF4"/>
    <w:rsid w:val="00F579DB"/>
    <w:rsid w:val="00F653B5"/>
    <w:rsid w:val="00F66A91"/>
    <w:rsid w:val="00F768C6"/>
    <w:rsid w:val="00F845B9"/>
    <w:rsid w:val="00F93CEB"/>
    <w:rsid w:val="00F97B6C"/>
    <w:rsid w:val="00FA0977"/>
    <w:rsid w:val="00FA3351"/>
    <w:rsid w:val="00FB348F"/>
    <w:rsid w:val="00FB458A"/>
    <w:rsid w:val="00FB489B"/>
    <w:rsid w:val="00FB63CE"/>
    <w:rsid w:val="00FB6D9E"/>
    <w:rsid w:val="00FC0351"/>
    <w:rsid w:val="00FC3D8F"/>
    <w:rsid w:val="00FD3B18"/>
    <w:rsid w:val="00FD558E"/>
    <w:rsid w:val="00FD6D96"/>
    <w:rsid w:val="00FD7AF2"/>
    <w:rsid w:val="00FE1D82"/>
    <w:rsid w:val="00FE6C01"/>
    <w:rsid w:val="00FF187C"/>
    <w:rsid w:val="00FF4AF8"/>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6E548A"/>
    <w:pPr>
      <w:keepNext/>
      <w:pageBreakBefore/>
      <w:numPr>
        <w:numId w:val="2"/>
      </w:numPr>
      <w:spacing w:before="360" w:after="480"/>
      <w:jc w:val="left"/>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781FED"/>
    <w:pPr>
      <w:keepNext/>
      <w:numPr>
        <w:ilvl w:val="3"/>
        <w:numId w:val="2"/>
      </w:numPr>
      <w:spacing w:before="240" w:after="60"/>
      <w:jc w:val="left"/>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EC3E6D"/>
    <w:pPr>
      <w:tabs>
        <w:tab w:val="left" w:pos="284"/>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uiPriority w:val="39"/>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6E548A"/>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023">
      <w:bodyDiv w:val="1"/>
      <w:marLeft w:val="0"/>
      <w:marRight w:val="0"/>
      <w:marTop w:val="0"/>
      <w:marBottom w:val="0"/>
      <w:divBdr>
        <w:top w:val="none" w:sz="0" w:space="0" w:color="auto"/>
        <w:left w:val="none" w:sz="0" w:space="0" w:color="auto"/>
        <w:bottom w:val="none" w:sz="0" w:space="0" w:color="auto"/>
        <w:right w:val="none" w:sz="0" w:space="0" w:color="auto"/>
      </w:divBdr>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42140160">
      <w:bodyDiv w:val="1"/>
      <w:marLeft w:val="0"/>
      <w:marRight w:val="0"/>
      <w:marTop w:val="0"/>
      <w:marBottom w:val="0"/>
      <w:divBdr>
        <w:top w:val="none" w:sz="0" w:space="0" w:color="auto"/>
        <w:left w:val="none" w:sz="0" w:space="0" w:color="auto"/>
        <w:bottom w:val="none" w:sz="0" w:space="0" w:color="auto"/>
        <w:right w:val="none" w:sz="0" w:space="0" w:color="auto"/>
      </w:divBdr>
    </w:div>
    <w:div w:id="60446017">
      <w:bodyDiv w:val="1"/>
      <w:marLeft w:val="0"/>
      <w:marRight w:val="0"/>
      <w:marTop w:val="0"/>
      <w:marBottom w:val="0"/>
      <w:divBdr>
        <w:top w:val="none" w:sz="0" w:space="0" w:color="auto"/>
        <w:left w:val="none" w:sz="0" w:space="0" w:color="auto"/>
        <w:bottom w:val="none" w:sz="0" w:space="0" w:color="auto"/>
        <w:right w:val="none" w:sz="0" w:space="0" w:color="auto"/>
      </w:divBdr>
    </w:div>
    <w:div w:id="70203953">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8384821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798">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33570697">
      <w:bodyDiv w:val="1"/>
      <w:marLeft w:val="0"/>
      <w:marRight w:val="0"/>
      <w:marTop w:val="0"/>
      <w:marBottom w:val="0"/>
      <w:divBdr>
        <w:top w:val="none" w:sz="0" w:space="0" w:color="auto"/>
        <w:left w:val="none" w:sz="0" w:space="0" w:color="auto"/>
        <w:bottom w:val="none" w:sz="0" w:space="0" w:color="auto"/>
        <w:right w:val="none" w:sz="0" w:space="0" w:color="auto"/>
      </w:divBdr>
    </w:div>
    <w:div w:id="142890968">
      <w:bodyDiv w:val="1"/>
      <w:marLeft w:val="0"/>
      <w:marRight w:val="0"/>
      <w:marTop w:val="0"/>
      <w:marBottom w:val="0"/>
      <w:divBdr>
        <w:top w:val="none" w:sz="0" w:space="0" w:color="auto"/>
        <w:left w:val="none" w:sz="0" w:space="0" w:color="auto"/>
        <w:bottom w:val="none" w:sz="0" w:space="0" w:color="auto"/>
        <w:right w:val="none" w:sz="0" w:space="0" w:color="auto"/>
      </w:divBdr>
    </w:div>
    <w:div w:id="146635676">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1627479">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64053145">
      <w:bodyDiv w:val="1"/>
      <w:marLeft w:val="0"/>
      <w:marRight w:val="0"/>
      <w:marTop w:val="0"/>
      <w:marBottom w:val="0"/>
      <w:divBdr>
        <w:top w:val="none" w:sz="0" w:space="0" w:color="auto"/>
        <w:left w:val="none" w:sz="0" w:space="0" w:color="auto"/>
        <w:bottom w:val="none" w:sz="0" w:space="0" w:color="auto"/>
        <w:right w:val="none" w:sz="0" w:space="0" w:color="auto"/>
      </w:divBdr>
    </w:div>
    <w:div w:id="165751062">
      <w:bodyDiv w:val="1"/>
      <w:marLeft w:val="0"/>
      <w:marRight w:val="0"/>
      <w:marTop w:val="0"/>
      <w:marBottom w:val="0"/>
      <w:divBdr>
        <w:top w:val="none" w:sz="0" w:space="0" w:color="auto"/>
        <w:left w:val="none" w:sz="0" w:space="0" w:color="auto"/>
        <w:bottom w:val="none" w:sz="0" w:space="0" w:color="auto"/>
        <w:right w:val="none" w:sz="0" w:space="0" w:color="auto"/>
      </w:divBdr>
    </w:div>
    <w:div w:id="169679923">
      <w:bodyDiv w:val="1"/>
      <w:marLeft w:val="0"/>
      <w:marRight w:val="0"/>
      <w:marTop w:val="0"/>
      <w:marBottom w:val="0"/>
      <w:divBdr>
        <w:top w:val="none" w:sz="0" w:space="0" w:color="auto"/>
        <w:left w:val="none" w:sz="0" w:space="0" w:color="auto"/>
        <w:bottom w:val="none" w:sz="0" w:space="0" w:color="auto"/>
        <w:right w:val="none" w:sz="0" w:space="0" w:color="auto"/>
      </w:divBdr>
    </w:div>
    <w:div w:id="171342239">
      <w:bodyDiv w:val="1"/>
      <w:marLeft w:val="0"/>
      <w:marRight w:val="0"/>
      <w:marTop w:val="0"/>
      <w:marBottom w:val="0"/>
      <w:divBdr>
        <w:top w:val="none" w:sz="0" w:space="0" w:color="auto"/>
        <w:left w:val="none" w:sz="0" w:space="0" w:color="auto"/>
        <w:bottom w:val="none" w:sz="0" w:space="0" w:color="auto"/>
        <w:right w:val="none" w:sz="0" w:space="0" w:color="auto"/>
      </w:divBdr>
    </w:div>
    <w:div w:id="173613401">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0507944">
      <w:bodyDiv w:val="1"/>
      <w:marLeft w:val="0"/>
      <w:marRight w:val="0"/>
      <w:marTop w:val="0"/>
      <w:marBottom w:val="0"/>
      <w:divBdr>
        <w:top w:val="none" w:sz="0" w:space="0" w:color="auto"/>
        <w:left w:val="none" w:sz="0" w:space="0" w:color="auto"/>
        <w:bottom w:val="none" w:sz="0" w:space="0" w:color="auto"/>
        <w:right w:val="none" w:sz="0" w:space="0" w:color="auto"/>
      </w:divBdr>
    </w:div>
    <w:div w:id="183250196">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195853157">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09611696">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3223436">
      <w:bodyDiv w:val="1"/>
      <w:marLeft w:val="0"/>
      <w:marRight w:val="0"/>
      <w:marTop w:val="0"/>
      <w:marBottom w:val="0"/>
      <w:divBdr>
        <w:top w:val="none" w:sz="0" w:space="0" w:color="auto"/>
        <w:left w:val="none" w:sz="0" w:space="0" w:color="auto"/>
        <w:bottom w:val="none" w:sz="0" w:space="0" w:color="auto"/>
        <w:right w:val="none" w:sz="0" w:space="0" w:color="auto"/>
      </w:divBdr>
    </w:div>
    <w:div w:id="229005099">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33970732">
      <w:bodyDiv w:val="1"/>
      <w:marLeft w:val="0"/>
      <w:marRight w:val="0"/>
      <w:marTop w:val="0"/>
      <w:marBottom w:val="0"/>
      <w:divBdr>
        <w:top w:val="none" w:sz="0" w:space="0" w:color="auto"/>
        <w:left w:val="none" w:sz="0" w:space="0" w:color="auto"/>
        <w:bottom w:val="none" w:sz="0" w:space="0" w:color="auto"/>
        <w:right w:val="none" w:sz="0" w:space="0" w:color="auto"/>
      </w:divBdr>
    </w:div>
    <w:div w:id="242877391">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6030">
      <w:bodyDiv w:val="1"/>
      <w:marLeft w:val="0"/>
      <w:marRight w:val="0"/>
      <w:marTop w:val="0"/>
      <w:marBottom w:val="0"/>
      <w:divBdr>
        <w:top w:val="none" w:sz="0" w:space="0" w:color="auto"/>
        <w:left w:val="none" w:sz="0" w:space="0" w:color="auto"/>
        <w:bottom w:val="none" w:sz="0" w:space="0" w:color="auto"/>
        <w:right w:val="none" w:sz="0" w:space="0" w:color="auto"/>
      </w:divBdr>
    </w:div>
    <w:div w:id="289014728">
      <w:bodyDiv w:val="1"/>
      <w:marLeft w:val="0"/>
      <w:marRight w:val="0"/>
      <w:marTop w:val="0"/>
      <w:marBottom w:val="0"/>
      <w:divBdr>
        <w:top w:val="none" w:sz="0" w:space="0" w:color="auto"/>
        <w:left w:val="none" w:sz="0" w:space="0" w:color="auto"/>
        <w:bottom w:val="none" w:sz="0" w:space="0" w:color="auto"/>
        <w:right w:val="none" w:sz="0" w:space="0" w:color="auto"/>
      </w:divBdr>
    </w:div>
    <w:div w:id="289630597">
      <w:bodyDiv w:val="1"/>
      <w:marLeft w:val="0"/>
      <w:marRight w:val="0"/>
      <w:marTop w:val="0"/>
      <w:marBottom w:val="0"/>
      <w:divBdr>
        <w:top w:val="none" w:sz="0" w:space="0" w:color="auto"/>
        <w:left w:val="none" w:sz="0" w:space="0" w:color="auto"/>
        <w:bottom w:val="none" w:sz="0" w:space="0" w:color="auto"/>
        <w:right w:val="none" w:sz="0" w:space="0" w:color="auto"/>
      </w:divBdr>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8369893">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1447341">
      <w:bodyDiv w:val="1"/>
      <w:marLeft w:val="0"/>
      <w:marRight w:val="0"/>
      <w:marTop w:val="0"/>
      <w:marBottom w:val="0"/>
      <w:divBdr>
        <w:top w:val="none" w:sz="0" w:space="0" w:color="auto"/>
        <w:left w:val="none" w:sz="0" w:space="0" w:color="auto"/>
        <w:bottom w:val="none" w:sz="0" w:space="0" w:color="auto"/>
        <w:right w:val="none" w:sz="0" w:space="0" w:color="auto"/>
      </w:divBdr>
    </w:div>
    <w:div w:id="317656065">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24286223">
      <w:bodyDiv w:val="1"/>
      <w:marLeft w:val="0"/>
      <w:marRight w:val="0"/>
      <w:marTop w:val="0"/>
      <w:marBottom w:val="0"/>
      <w:divBdr>
        <w:top w:val="none" w:sz="0" w:space="0" w:color="auto"/>
        <w:left w:val="none" w:sz="0" w:space="0" w:color="auto"/>
        <w:bottom w:val="none" w:sz="0" w:space="0" w:color="auto"/>
        <w:right w:val="none" w:sz="0" w:space="0" w:color="auto"/>
      </w:divBdr>
    </w:div>
    <w:div w:id="328751461">
      <w:bodyDiv w:val="1"/>
      <w:marLeft w:val="0"/>
      <w:marRight w:val="0"/>
      <w:marTop w:val="0"/>
      <w:marBottom w:val="0"/>
      <w:divBdr>
        <w:top w:val="none" w:sz="0" w:space="0" w:color="auto"/>
        <w:left w:val="none" w:sz="0" w:space="0" w:color="auto"/>
        <w:bottom w:val="none" w:sz="0" w:space="0" w:color="auto"/>
        <w:right w:val="none" w:sz="0" w:space="0" w:color="auto"/>
      </w:divBdr>
    </w:div>
    <w:div w:id="333074397">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38314280">
      <w:bodyDiv w:val="1"/>
      <w:marLeft w:val="0"/>
      <w:marRight w:val="0"/>
      <w:marTop w:val="0"/>
      <w:marBottom w:val="0"/>
      <w:divBdr>
        <w:top w:val="none" w:sz="0" w:space="0" w:color="auto"/>
        <w:left w:val="none" w:sz="0" w:space="0" w:color="auto"/>
        <w:bottom w:val="none" w:sz="0" w:space="0" w:color="auto"/>
        <w:right w:val="none" w:sz="0" w:space="0" w:color="auto"/>
      </w:divBdr>
    </w:div>
    <w:div w:id="343553382">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5985">
      <w:bodyDiv w:val="1"/>
      <w:marLeft w:val="0"/>
      <w:marRight w:val="0"/>
      <w:marTop w:val="0"/>
      <w:marBottom w:val="0"/>
      <w:divBdr>
        <w:top w:val="none" w:sz="0" w:space="0" w:color="auto"/>
        <w:left w:val="none" w:sz="0" w:space="0" w:color="auto"/>
        <w:bottom w:val="none" w:sz="0" w:space="0" w:color="auto"/>
        <w:right w:val="none" w:sz="0" w:space="0" w:color="auto"/>
      </w:divBdr>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85838914">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392966157">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06919375">
      <w:bodyDiv w:val="1"/>
      <w:marLeft w:val="0"/>
      <w:marRight w:val="0"/>
      <w:marTop w:val="0"/>
      <w:marBottom w:val="0"/>
      <w:divBdr>
        <w:top w:val="none" w:sz="0" w:space="0" w:color="auto"/>
        <w:left w:val="none" w:sz="0" w:space="0" w:color="auto"/>
        <w:bottom w:val="none" w:sz="0" w:space="0" w:color="auto"/>
        <w:right w:val="none" w:sz="0" w:space="0" w:color="auto"/>
      </w:divBdr>
    </w:div>
    <w:div w:id="409817261">
      <w:bodyDiv w:val="1"/>
      <w:marLeft w:val="0"/>
      <w:marRight w:val="0"/>
      <w:marTop w:val="0"/>
      <w:marBottom w:val="0"/>
      <w:divBdr>
        <w:top w:val="none" w:sz="0" w:space="0" w:color="auto"/>
        <w:left w:val="none" w:sz="0" w:space="0" w:color="auto"/>
        <w:bottom w:val="none" w:sz="0" w:space="0" w:color="auto"/>
        <w:right w:val="none" w:sz="0" w:space="0" w:color="auto"/>
      </w:divBdr>
    </w:div>
    <w:div w:id="416559133">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3355042">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50173962">
      <w:bodyDiv w:val="1"/>
      <w:marLeft w:val="0"/>
      <w:marRight w:val="0"/>
      <w:marTop w:val="0"/>
      <w:marBottom w:val="0"/>
      <w:divBdr>
        <w:top w:val="none" w:sz="0" w:space="0" w:color="auto"/>
        <w:left w:val="none" w:sz="0" w:space="0" w:color="auto"/>
        <w:bottom w:val="none" w:sz="0" w:space="0" w:color="auto"/>
        <w:right w:val="none" w:sz="0" w:space="0" w:color="auto"/>
      </w:divBdr>
    </w:div>
    <w:div w:id="464931617">
      <w:bodyDiv w:val="1"/>
      <w:marLeft w:val="0"/>
      <w:marRight w:val="0"/>
      <w:marTop w:val="0"/>
      <w:marBottom w:val="0"/>
      <w:divBdr>
        <w:top w:val="none" w:sz="0" w:space="0" w:color="auto"/>
        <w:left w:val="none" w:sz="0" w:space="0" w:color="auto"/>
        <w:bottom w:val="none" w:sz="0" w:space="0" w:color="auto"/>
        <w:right w:val="none" w:sz="0" w:space="0" w:color="auto"/>
      </w:divBdr>
    </w:div>
    <w:div w:id="487133743">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9264">
      <w:bodyDiv w:val="1"/>
      <w:marLeft w:val="0"/>
      <w:marRight w:val="0"/>
      <w:marTop w:val="0"/>
      <w:marBottom w:val="0"/>
      <w:divBdr>
        <w:top w:val="none" w:sz="0" w:space="0" w:color="auto"/>
        <w:left w:val="none" w:sz="0" w:space="0" w:color="auto"/>
        <w:bottom w:val="none" w:sz="0" w:space="0" w:color="auto"/>
        <w:right w:val="none" w:sz="0" w:space="0" w:color="auto"/>
      </w:divBdr>
    </w:div>
    <w:div w:id="516507715">
      <w:bodyDiv w:val="1"/>
      <w:marLeft w:val="0"/>
      <w:marRight w:val="0"/>
      <w:marTop w:val="0"/>
      <w:marBottom w:val="0"/>
      <w:divBdr>
        <w:top w:val="none" w:sz="0" w:space="0" w:color="auto"/>
        <w:left w:val="none" w:sz="0" w:space="0" w:color="auto"/>
        <w:bottom w:val="none" w:sz="0" w:space="0" w:color="auto"/>
        <w:right w:val="none" w:sz="0" w:space="0" w:color="auto"/>
      </w:divBdr>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5594">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587234889">
      <w:bodyDiv w:val="1"/>
      <w:marLeft w:val="0"/>
      <w:marRight w:val="0"/>
      <w:marTop w:val="0"/>
      <w:marBottom w:val="0"/>
      <w:divBdr>
        <w:top w:val="none" w:sz="0" w:space="0" w:color="auto"/>
        <w:left w:val="none" w:sz="0" w:space="0" w:color="auto"/>
        <w:bottom w:val="none" w:sz="0" w:space="0" w:color="auto"/>
        <w:right w:val="none" w:sz="0" w:space="0" w:color="auto"/>
      </w:divBdr>
    </w:div>
    <w:div w:id="591089810">
      <w:bodyDiv w:val="1"/>
      <w:marLeft w:val="0"/>
      <w:marRight w:val="0"/>
      <w:marTop w:val="0"/>
      <w:marBottom w:val="0"/>
      <w:divBdr>
        <w:top w:val="none" w:sz="0" w:space="0" w:color="auto"/>
        <w:left w:val="none" w:sz="0" w:space="0" w:color="auto"/>
        <w:bottom w:val="none" w:sz="0" w:space="0" w:color="auto"/>
        <w:right w:val="none" w:sz="0" w:space="0" w:color="auto"/>
      </w:divBdr>
    </w:div>
    <w:div w:id="599681654">
      <w:bodyDiv w:val="1"/>
      <w:marLeft w:val="0"/>
      <w:marRight w:val="0"/>
      <w:marTop w:val="0"/>
      <w:marBottom w:val="0"/>
      <w:divBdr>
        <w:top w:val="none" w:sz="0" w:space="0" w:color="auto"/>
        <w:left w:val="none" w:sz="0" w:space="0" w:color="auto"/>
        <w:bottom w:val="none" w:sz="0" w:space="0" w:color="auto"/>
        <w:right w:val="none" w:sz="0" w:space="0" w:color="auto"/>
      </w:divBdr>
    </w:div>
    <w:div w:id="600452595">
      <w:bodyDiv w:val="1"/>
      <w:marLeft w:val="0"/>
      <w:marRight w:val="0"/>
      <w:marTop w:val="0"/>
      <w:marBottom w:val="0"/>
      <w:divBdr>
        <w:top w:val="none" w:sz="0" w:space="0" w:color="auto"/>
        <w:left w:val="none" w:sz="0" w:space="0" w:color="auto"/>
        <w:bottom w:val="none" w:sz="0" w:space="0" w:color="auto"/>
        <w:right w:val="none" w:sz="0" w:space="0" w:color="auto"/>
      </w:divBdr>
    </w:div>
    <w:div w:id="610821596">
      <w:bodyDiv w:val="1"/>
      <w:marLeft w:val="0"/>
      <w:marRight w:val="0"/>
      <w:marTop w:val="0"/>
      <w:marBottom w:val="0"/>
      <w:divBdr>
        <w:top w:val="none" w:sz="0" w:space="0" w:color="auto"/>
        <w:left w:val="none" w:sz="0" w:space="0" w:color="auto"/>
        <w:bottom w:val="none" w:sz="0" w:space="0" w:color="auto"/>
        <w:right w:val="none" w:sz="0" w:space="0" w:color="auto"/>
      </w:divBdr>
    </w:div>
    <w:div w:id="620961572">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9896">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45204120">
      <w:bodyDiv w:val="1"/>
      <w:marLeft w:val="0"/>
      <w:marRight w:val="0"/>
      <w:marTop w:val="0"/>
      <w:marBottom w:val="0"/>
      <w:divBdr>
        <w:top w:val="none" w:sz="0" w:space="0" w:color="auto"/>
        <w:left w:val="none" w:sz="0" w:space="0" w:color="auto"/>
        <w:bottom w:val="none" w:sz="0" w:space="0" w:color="auto"/>
        <w:right w:val="none" w:sz="0" w:space="0" w:color="auto"/>
      </w:divBdr>
    </w:div>
    <w:div w:id="648090981">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5379639">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161">
      <w:bodyDiv w:val="1"/>
      <w:marLeft w:val="0"/>
      <w:marRight w:val="0"/>
      <w:marTop w:val="0"/>
      <w:marBottom w:val="0"/>
      <w:divBdr>
        <w:top w:val="none" w:sz="0" w:space="0" w:color="auto"/>
        <w:left w:val="none" w:sz="0" w:space="0" w:color="auto"/>
        <w:bottom w:val="none" w:sz="0" w:space="0" w:color="auto"/>
        <w:right w:val="none" w:sz="0" w:space="0" w:color="auto"/>
      </w:divBdr>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7478">
      <w:bodyDiv w:val="1"/>
      <w:marLeft w:val="0"/>
      <w:marRight w:val="0"/>
      <w:marTop w:val="0"/>
      <w:marBottom w:val="0"/>
      <w:divBdr>
        <w:top w:val="none" w:sz="0" w:space="0" w:color="auto"/>
        <w:left w:val="none" w:sz="0" w:space="0" w:color="auto"/>
        <w:bottom w:val="none" w:sz="0" w:space="0" w:color="auto"/>
        <w:right w:val="none" w:sz="0" w:space="0" w:color="auto"/>
      </w:divBdr>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40638271">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775103100">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5986">
      <w:bodyDiv w:val="1"/>
      <w:marLeft w:val="0"/>
      <w:marRight w:val="0"/>
      <w:marTop w:val="0"/>
      <w:marBottom w:val="0"/>
      <w:divBdr>
        <w:top w:val="none" w:sz="0" w:space="0" w:color="auto"/>
        <w:left w:val="none" w:sz="0" w:space="0" w:color="auto"/>
        <w:bottom w:val="none" w:sz="0" w:space="0" w:color="auto"/>
        <w:right w:val="none" w:sz="0" w:space="0" w:color="auto"/>
      </w:divBdr>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695">
      <w:bodyDiv w:val="1"/>
      <w:marLeft w:val="0"/>
      <w:marRight w:val="0"/>
      <w:marTop w:val="0"/>
      <w:marBottom w:val="0"/>
      <w:divBdr>
        <w:top w:val="none" w:sz="0" w:space="0" w:color="auto"/>
        <w:left w:val="none" w:sz="0" w:space="0" w:color="auto"/>
        <w:bottom w:val="none" w:sz="0" w:space="0" w:color="auto"/>
        <w:right w:val="none" w:sz="0" w:space="0" w:color="auto"/>
      </w:divBdr>
    </w:div>
    <w:div w:id="840971954">
      <w:bodyDiv w:val="1"/>
      <w:marLeft w:val="0"/>
      <w:marRight w:val="0"/>
      <w:marTop w:val="0"/>
      <w:marBottom w:val="0"/>
      <w:divBdr>
        <w:top w:val="none" w:sz="0" w:space="0" w:color="auto"/>
        <w:left w:val="none" w:sz="0" w:space="0" w:color="auto"/>
        <w:bottom w:val="none" w:sz="0" w:space="0" w:color="auto"/>
        <w:right w:val="none" w:sz="0" w:space="0" w:color="auto"/>
      </w:divBdr>
    </w:div>
    <w:div w:id="853298995">
      <w:bodyDiv w:val="1"/>
      <w:marLeft w:val="0"/>
      <w:marRight w:val="0"/>
      <w:marTop w:val="0"/>
      <w:marBottom w:val="0"/>
      <w:divBdr>
        <w:top w:val="none" w:sz="0" w:space="0" w:color="auto"/>
        <w:left w:val="none" w:sz="0" w:space="0" w:color="auto"/>
        <w:bottom w:val="none" w:sz="0" w:space="0" w:color="auto"/>
        <w:right w:val="none" w:sz="0" w:space="0" w:color="auto"/>
      </w:divBdr>
    </w:div>
    <w:div w:id="859468810">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71184057">
      <w:bodyDiv w:val="1"/>
      <w:marLeft w:val="0"/>
      <w:marRight w:val="0"/>
      <w:marTop w:val="0"/>
      <w:marBottom w:val="0"/>
      <w:divBdr>
        <w:top w:val="none" w:sz="0" w:space="0" w:color="auto"/>
        <w:left w:val="none" w:sz="0" w:space="0" w:color="auto"/>
        <w:bottom w:val="none" w:sz="0" w:space="0" w:color="auto"/>
        <w:right w:val="none" w:sz="0" w:space="0" w:color="auto"/>
      </w:divBdr>
    </w:div>
    <w:div w:id="87982798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499">
      <w:bodyDiv w:val="1"/>
      <w:marLeft w:val="0"/>
      <w:marRight w:val="0"/>
      <w:marTop w:val="0"/>
      <w:marBottom w:val="0"/>
      <w:divBdr>
        <w:top w:val="none" w:sz="0" w:space="0" w:color="auto"/>
        <w:left w:val="none" w:sz="0" w:space="0" w:color="auto"/>
        <w:bottom w:val="none" w:sz="0" w:space="0" w:color="auto"/>
        <w:right w:val="none" w:sz="0" w:space="0" w:color="auto"/>
      </w:divBdr>
    </w:div>
    <w:div w:id="910501852">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17789262">
      <w:bodyDiv w:val="1"/>
      <w:marLeft w:val="0"/>
      <w:marRight w:val="0"/>
      <w:marTop w:val="0"/>
      <w:marBottom w:val="0"/>
      <w:divBdr>
        <w:top w:val="none" w:sz="0" w:space="0" w:color="auto"/>
        <w:left w:val="none" w:sz="0" w:space="0" w:color="auto"/>
        <w:bottom w:val="none" w:sz="0" w:space="0" w:color="auto"/>
        <w:right w:val="none" w:sz="0" w:space="0" w:color="auto"/>
      </w:divBdr>
    </w:div>
    <w:div w:id="919022058">
      <w:bodyDiv w:val="1"/>
      <w:marLeft w:val="0"/>
      <w:marRight w:val="0"/>
      <w:marTop w:val="0"/>
      <w:marBottom w:val="0"/>
      <w:divBdr>
        <w:top w:val="none" w:sz="0" w:space="0" w:color="auto"/>
        <w:left w:val="none" w:sz="0" w:space="0" w:color="auto"/>
        <w:bottom w:val="none" w:sz="0" w:space="0" w:color="auto"/>
        <w:right w:val="none" w:sz="0" w:space="0" w:color="auto"/>
      </w:divBdr>
    </w:div>
    <w:div w:id="924455839">
      <w:bodyDiv w:val="1"/>
      <w:marLeft w:val="0"/>
      <w:marRight w:val="0"/>
      <w:marTop w:val="0"/>
      <w:marBottom w:val="0"/>
      <w:divBdr>
        <w:top w:val="none" w:sz="0" w:space="0" w:color="auto"/>
        <w:left w:val="none" w:sz="0" w:space="0" w:color="auto"/>
        <w:bottom w:val="none" w:sz="0" w:space="0" w:color="auto"/>
        <w:right w:val="none" w:sz="0" w:space="0" w:color="auto"/>
      </w:divBdr>
    </w:div>
    <w:div w:id="925193502">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7774">
      <w:bodyDiv w:val="1"/>
      <w:marLeft w:val="0"/>
      <w:marRight w:val="0"/>
      <w:marTop w:val="0"/>
      <w:marBottom w:val="0"/>
      <w:divBdr>
        <w:top w:val="none" w:sz="0" w:space="0" w:color="auto"/>
        <w:left w:val="none" w:sz="0" w:space="0" w:color="auto"/>
        <w:bottom w:val="none" w:sz="0" w:space="0" w:color="auto"/>
        <w:right w:val="none" w:sz="0" w:space="0" w:color="auto"/>
      </w:divBdr>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720">
      <w:bodyDiv w:val="1"/>
      <w:marLeft w:val="0"/>
      <w:marRight w:val="0"/>
      <w:marTop w:val="0"/>
      <w:marBottom w:val="0"/>
      <w:divBdr>
        <w:top w:val="none" w:sz="0" w:space="0" w:color="auto"/>
        <w:left w:val="none" w:sz="0" w:space="0" w:color="auto"/>
        <w:bottom w:val="none" w:sz="0" w:space="0" w:color="auto"/>
        <w:right w:val="none" w:sz="0" w:space="0" w:color="auto"/>
      </w:divBdr>
    </w:div>
    <w:div w:id="983654307">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13261115">
      <w:bodyDiv w:val="1"/>
      <w:marLeft w:val="0"/>
      <w:marRight w:val="0"/>
      <w:marTop w:val="0"/>
      <w:marBottom w:val="0"/>
      <w:divBdr>
        <w:top w:val="none" w:sz="0" w:space="0" w:color="auto"/>
        <w:left w:val="none" w:sz="0" w:space="0" w:color="auto"/>
        <w:bottom w:val="none" w:sz="0" w:space="0" w:color="auto"/>
        <w:right w:val="none" w:sz="0" w:space="0" w:color="auto"/>
      </w:divBdr>
    </w:div>
    <w:div w:id="1021198034">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34692071">
      <w:bodyDiv w:val="1"/>
      <w:marLeft w:val="0"/>
      <w:marRight w:val="0"/>
      <w:marTop w:val="0"/>
      <w:marBottom w:val="0"/>
      <w:divBdr>
        <w:top w:val="none" w:sz="0" w:space="0" w:color="auto"/>
        <w:left w:val="none" w:sz="0" w:space="0" w:color="auto"/>
        <w:bottom w:val="none" w:sz="0" w:space="0" w:color="auto"/>
        <w:right w:val="none" w:sz="0" w:space="0" w:color="auto"/>
      </w:divBdr>
    </w:div>
    <w:div w:id="1039553255">
      <w:bodyDiv w:val="1"/>
      <w:marLeft w:val="0"/>
      <w:marRight w:val="0"/>
      <w:marTop w:val="0"/>
      <w:marBottom w:val="0"/>
      <w:divBdr>
        <w:top w:val="none" w:sz="0" w:space="0" w:color="auto"/>
        <w:left w:val="none" w:sz="0" w:space="0" w:color="auto"/>
        <w:bottom w:val="none" w:sz="0" w:space="0" w:color="auto"/>
        <w:right w:val="none" w:sz="0" w:space="0" w:color="auto"/>
      </w:divBdr>
    </w:div>
    <w:div w:id="1040664415">
      <w:bodyDiv w:val="1"/>
      <w:marLeft w:val="0"/>
      <w:marRight w:val="0"/>
      <w:marTop w:val="0"/>
      <w:marBottom w:val="0"/>
      <w:divBdr>
        <w:top w:val="none" w:sz="0" w:space="0" w:color="auto"/>
        <w:left w:val="none" w:sz="0" w:space="0" w:color="auto"/>
        <w:bottom w:val="none" w:sz="0" w:space="0" w:color="auto"/>
        <w:right w:val="none" w:sz="0" w:space="0" w:color="auto"/>
      </w:divBdr>
    </w:div>
    <w:div w:id="1053770518">
      <w:bodyDiv w:val="1"/>
      <w:marLeft w:val="0"/>
      <w:marRight w:val="0"/>
      <w:marTop w:val="0"/>
      <w:marBottom w:val="0"/>
      <w:divBdr>
        <w:top w:val="none" w:sz="0" w:space="0" w:color="auto"/>
        <w:left w:val="none" w:sz="0" w:space="0" w:color="auto"/>
        <w:bottom w:val="none" w:sz="0" w:space="0" w:color="auto"/>
        <w:right w:val="none" w:sz="0" w:space="0" w:color="auto"/>
      </w:divBdr>
    </w:div>
    <w:div w:id="1054616830">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044184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78013409">
      <w:bodyDiv w:val="1"/>
      <w:marLeft w:val="0"/>
      <w:marRight w:val="0"/>
      <w:marTop w:val="0"/>
      <w:marBottom w:val="0"/>
      <w:divBdr>
        <w:top w:val="none" w:sz="0" w:space="0" w:color="auto"/>
        <w:left w:val="none" w:sz="0" w:space="0" w:color="auto"/>
        <w:bottom w:val="none" w:sz="0" w:space="0" w:color="auto"/>
        <w:right w:val="none" w:sz="0" w:space="0" w:color="auto"/>
      </w:divBdr>
    </w:div>
    <w:div w:id="1081103029">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097752668">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5369103">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2480411">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2622552">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0029505">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193222634">
      <w:bodyDiv w:val="1"/>
      <w:marLeft w:val="0"/>
      <w:marRight w:val="0"/>
      <w:marTop w:val="0"/>
      <w:marBottom w:val="0"/>
      <w:divBdr>
        <w:top w:val="none" w:sz="0" w:space="0" w:color="auto"/>
        <w:left w:val="none" w:sz="0" w:space="0" w:color="auto"/>
        <w:bottom w:val="none" w:sz="0" w:space="0" w:color="auto"/>
        <w:right w:val="none" w:sz="0" w:space="0" w:color="auto"/>
      </w:divBdr>
    </w:div>
    <w:div w:id="1207063542">
      <w:bodyDiv w:val="1"/>
      <w:marLeft w:val="0"/>
      <w:marRight w:val="0"/>
      <w:marTop w:val="0"/>
      <w:marBottom w:val="0"/>
      <w:divBdr>
        <w:top w:val="none" w:sz="0" w:space="0" w:color="auto"/>
        <w:left w:val="none" w:sz="0" w:space="0" w:color="auto"/>
        <w:bottom w:val="none" w:sz="0" w:space="0" w:color="auto"/>
        <w:right w:val="none" w:sz="0" w:space="0" w:color="auto"/>
      </w:divBdr>
    </w:div>
    <w:div w:id="1211260528">
      <w:bodyDiv w:val="1"/>
      <w:marLeft w:val="0"/>
      <w:marRight w:val="0"/>
      <w:marTop w:val="0"/>
      <w:marBottom w:val="0"/>
      <w:divBdr>
        <w:top w:val="none" w:sz="0" w:space="0" w:color="auto"/>
        <w:left w:val="none" w:sz="0" w:space="0" w:color="auto"/>
        <w:bottom w:val="none" w:sz="0" w:space="0" w:color="auto"/>
        <w:right w:val="none" w:sz="0" w:space="0" w:color="auto"/>
      </w:divBdr>
    </w:div>
    <w:div w:id="1245408284">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281456500">
      <w:bodyDiv w:val="1"/>
      <w:marLeft w:val="0"/>
      <w:marRight w:val="0"/>
      <w:marTop w:val="0"/>
      <w:marBottom w:val="0"/>
      <w:divBdr>
        <w:top w:val="none" w:sz="0" w:space="0" w:color="auto"/>
        <w:left w:val="none" w:sz="0" w:space="0" w:color="auto"/>
        <w:bottom w:val="none" w:sz="0" w:space="0" w:color="auto"/>
        <w:right w:val="none" w:sz="0" w:space="0" w:color="auto"/>
      </w:divBdr>
    </w:div>
    <w:div w:id="1281642814">
      <w:bodyDiv w:val="1"/>
      <w:marLeft w:val="0"/>
      <w:marRight w:val="0"/>
      <w:marTop w:val="0"/>
      <w:marBottom w:val="0"/>
      <w:divBdr>
        <w:top w:val="none" w:sz="0" w:space="0" w:color="auto"/>
        <w:left w:val="none" w:sz="0" w:space="0" w:color="auto"/>
        <w:bottom w:val="none" w:sz="0" w:space="0" w:color="auto"/>
        <w:right w:val="none" w:sz="0" w:space="0" w:color="auto"/>
      </w:divBdr>
    </w:div>
    <w:div w:id="1289239401">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2367257">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18192983">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36610676">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74889593">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4694407">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07412798">
      <w:bodyDiv w:val="1"/>
      <w:marLeft w:val="0"/>
      <w:marRight w:val="0"/>
      <w:marTop w:val="0"/>
      <w:marBottom w:val="0"/>
      <w:divBdr>
        <w:top w:val="none" w:sz="0" w:space="0" w:color="auto"/>
        <w:left w:val="none" w:sz="0" w:space="0" w:color="auto"/>
        <w:bottom w:val="none" w:sz="0" w:space="0" w:color="auto"/>
        <w:right w:val="none" w:sz="0" w:space="0" w:color="auto"/>
      </w:divBdr>
    </w:div>
    <w:div w:id="1414857204">
      <w:bodyDiv w:val="1"/>
      <w:marLeft w:val="0"/>
      <w:marRight w:val="0"/>
      <w:marTop w:val="0"/>
      <w:marBottom w:val="0"/>
      <w:divBdr>
        <w:top w:val="none" w:sz="0" w:space="0" w:color="auto"/>
        <w:left w:val="none" w:sz="0" w:space="0" w:color="auto"/>
        <w:bottom w:val="none" w:sz="0" w:space="0" w:color="auto"/>
        <w:right w:val="none" w:sz="0" w:space="0" w:color="auto"/>
      </w:divBdr>
    </w:div>
    <w:div w:id="1418095868">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39329390">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46732582">
      <w:bodyDiv w:val="1"/>
      <w:marLeft w:val="0"/>
      <w:marRight w:val="0"/>
      <w:marTop w:val="0"/>
      <w:marBottom w:val="0"/>
      <w:divBdr>
        <w:top w:val="none" w:sz="0" w:space="0" w:color="auto"/>
        <w:left w:val="none" w:sz="0" w:space="0" w:color="auto"/>
        <w:bottom w:val="none" w:sz="0" w:space="0" w:color="auto"/>
        <w:right w:val="none" w:sz="0" w:space="0" w:color="auto"/>
      </w:divBdr>
    </w:div>
    <w:div w:id="1450927023">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4298159">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04851888">
      <w:bodyDiv w:val="1"/>
      <w:marLeft w:val="0"/>
      <w:marRight w:val="0"/>
      <w:marTop w:val="0"/>
      <w:marBottom w:val="0"/>
      <w:divBdr>
        <w:top w:val="none" w:sz="0" w:space="0" w:color="auto"/>
        <w:left w:val="none" w:sz="0" w:space="0" w:color="auto"/>
        <w:bottom w:val="none" w:sz="0" w:space="0" w:color="auto"/>
        <w:right w:val="none" w:sz="0" w:space="0" w:color="auto"/>
      </w:divBdr>
    </w:div>
    <w:div w:id="1527019267">
      <w:bodyDiv w:val="1"/>
      <w:marLeft w:val="0"/>
      <w:marRight w:val="0"/>
      <w:marTop w:val="0"/>
      <w:marBottom w:val="0"/>
      <w:divBdr>
        <w:top w:val="none" w:sz="0" w:space="0" w:color="auto"/>
        <w:left w:val="none" w:sz="0" w:space="0" w:color="auto"/>
        <w:bottom w:val="none" w:sz="0" w:space="0" w:color="auto"/>
        <w:right w:val="none" w:sz="0" w:space="0" w:color="auto"/>
      </w:divBdr>
    </w:div>
    <w:div w:id="1540820898">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667255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0233202">
      <w:bodyDiv w:val="1"/>
      <w:marLeft w:val="0"/>
      <w:marRight w:val="0"/>
      <w:marTop w:val="0"/>
      <w:marBottom w:val="0"/>
      <w:divBdr>
        <w:top w:val="none" w:sz="0" w:space="0" w:color="auto"/>
        <w:left w:val="none" w:sz="0" w:space="0" w:color="auto"/>
        <w:bottom w:val="none" w:sz="0" w:space="0" w:color="auto"/>
        <w:right w:val="none" w:sz="0" w:space="0" w:color="auto"/>
      </w:divBdr>
    </w:div>
    <w:div w:id="1593508544">
      <w:bodyDiv w:val="1"/>
      <w:marLeft w:val="0"/>
      <w:marRight w:val="0"/>
      <w:marTop w:val="0"/>
      <w:marBottom w:val="0"/>
      <w:divBdr>
        <w:top w:val="none" w:sz="0" w:space="0" w:color="auto"/>
        <w:left w:val="none" w:sz="0" w:space="0" w:color="auto"/>
        <w:bottom w:val="none" w:sz="0" w:space="0" w:color="auto"/>
        <w:right w:val="none" w:sz="0" w:space="0" w:color="auto"/>
      </w:divBdr>
    </w:div>
    <w:div w:id="1595167271">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18609098">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32243452">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315">
      <w:bodyDiv w:val="1"/>
      <w:marLeft w:val="0"/>
      <w:marRight w:val="0"/>
      <w:marTop w:val="0"/>
      <w:marBottom w:val="0"/>
      <w:divBdr>
        <w:top w:val="none" w:sz="0" w:space="0" w:color="auto"/>
        <w:left w:val="none" w:sz="0" w:space="0" w:color="auto"/>
        <w:bottom w:val="none" w:sz="0" w:space="0" w:color="auto"/>
        <w:right w:val="none" w:sz="0" w:space="0" w:color="auto"/>
      </w:divBdr>
    </w:div>
    <w:div w:id="1694302843">
      <w:bodyDiv w:val="1"/>
      <w:marLeft w:val="0"/>
      <w:marRight w:val="0"/>
      <w:marTop w:val="0"/>
      <w:marBottom w:val="0"/>
      <w:divBdr>
        <w:top w:val="none" w:sz="0" w:space="0" w:color="auto"/>
        <w:left w:val="none" w:sz="0" w:space="0" w:color="auto"/>
        <w:bottom w:val="none" w:sz="0" w:space="0" w:color="auto"/>
        <w:right w:val="none" w:sz="0" w:space="0" w:color="auto"/>
      </w:divBdr>
    </w:div>
    <w:div w:id="1725637537">
      <w:bodyDiv w:val="1"/>
      <w:marLeft w:val="0"/>
      <w:marRight w:val="0"/>
      <w:marTop w:val="0"/>
      <w:marBottom w:val="0"/>
      <w:divBdr>
        <w:top w:val="none" w:sz="0" w:space="0" w:color="auto"/>
        <w:left w:val="none" w:sz="0" w:space="0" w:color="auto"/>
        <w:bottom w:val="none" w:sz="0" w:space="0" w:color="auto"/>
        <w:right w:val="none" w:sz="0" w:space="0" w:color="auto"/>
      </w:divBdr>
    </w:div>
    <w:div w:id="1728913913">
      <w:bodyDiv w:val="1"/>
      <w:marLeft w:val="0"/>
      <w:marRight w:val="0"/>
      <w:marTop w:val="0"/>
      <w:marBottom w:val="0"/>
      <w:divBdr>
        <w:top w:val="none" w:sz="0" w:space="0" w:color="auto"/>
        <w:left w:val="none" w:sz="0" w:space="0" w:color="auto"/>
        <w:bottom w:val="none" w:sz="0" w:space="0" w:color="auto"/>
        <w:right w:val="none" w:sz="0" w:space="0" w:color="auto"/>
      </w:divBdr>
    </w:div>
    <w:div w:id="1732802731">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3700769">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69307150">
      <w:bodyDiv w:val="1"/>
      <w:marLeft w:val="0"/>
      <w:marRight w:val="0"/>
      <w:marTop w:val="0"/>
      <w:marBottom w:val="0"/>
      <w:divBdr>
        <w:top w:val="none" w:sz="0" w:space="0" w:color="auto"/>
        <w:left w:val="none" w:sz="0" w:space="0" w:color="auto"/>
        <w:bottom w:val="none" w:sz="0" w:space="0" w:color="auto"/>
        <w:right w:val="none" w:sz="0" w:space="0" w:color="auto"/>
      </w:divBdr>
    </w:div>
    <w:div w:id="1773277741">
      <w:bodyDiv w:val="1"/>
      <w:marLeft w:val="0"/>
      <w:marRight w:val="0"/>
      <w:marTop w:val="0"/>
      <w:marBottom w:val="0"/>
      <w:divBdr>
        <w:top w:val="none" w:sz="0" w:space="0" w:color="auto"/>
        <w:left w:val="none" w:sz="0" w:space="0" w:color="auto"/>
        <w:bottom w:val="none" w:sz="0" w:space="0" w:color="auto"/>
        <w:right w:val="none" w:sz="0" w:space="0" w:color="auto"/>
      </w:divBdr>
    </w:div>
    <w:div w:id="1779448966">
      <w:bodyDiv w:val="1"/>
      <w:marLeft w:val="0"/>
      <w:marRight w:val="0"/>
      <w:marTop w:val="0"/>
      <w:marBottom w:val="0"/>
      <w:divBdr>
        <w:top w:val="none" w:sz="0" w:space="0" w:color="auto"/>
        <w:left w:val="none" w:sz="0" w:space="0" w:color="auto"/>
        <w:bottom w:val="none" w:sz="0" w:space="0" w:color="auto"/>
        <w:right w:val="none" w:sz="0" w:space="0" w:color="auto"/>
      </w:divBdr>
    </w:div>
    <w:div w:id="1785684968">
      <w:bodyDiv w:val="1"/>
      <w:marLeft w:val="0"/>
      <w:marRight w:val="0"/>
      <w:marTop w:val="0"/>
      <w:marBottom w:val="0"/>
      <w:divBdr>
        <w:top w:val="none" w:sz="0" w:space="0" w:color="auto"/>
        <w:left w:val="none" w:sz="0" w:space="0" w:color="auto"/>
        <w:bottom w:val="none" w:sz="0" w:space="0" w:color="auto"/>
        <w:right w:val="none" w:sz="0" w:space="0" w:color="auto"/>
      </w:divBdr>
    </w:div>
    <w:div w:id="178673326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0393434">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06072848">
      <w:bodyDiv w:val="1"/>
      <w:marLeft w:val="0"/>
      <w:marRight w:val="0"/>
      <w:marTop w:val="0"/>
      <w:marBottom w:val="0"/>
      <w:divBdr>
        <w:top w:val="none" w:sz="0" w:space="0" w:color="auto"/>
        <w:left w:val="none" w:sz="0" w:space="0" w:color="auto"/>
        <w:bottom w:val="none" w:sz="0" w:space="0" w:color="auto"/>
        <w:right w:val="none" w:sz="0" w:space="0" w:color="auto"/>
      </w:divBdr>
    </w:div>
    <w:div w:id="1817915676">
      <w:bodyDiv w:val="1"/>
      <w:marLeft w:val="0"/>
      <w:marRight w:val="0"/>
      <w:marTop w:val="0"/>
      <w:marBottom w:val="0"/>
      <w:divBdr>
        <w:top w:val="none" w:sz="0" w:space="0" w:color="auto"/>
        <w:left w:val="none" w:sz="0" w:space="0" w:color="auto"/>
        <w:bottom w:val="none" w:sz="0" w:space="0" w:color="auto"/>
        <w:right w:val="none" w:sz="0" w:space="0" w:color="auto"/>
      </w:divBdr>
    </w:div>
    <w:div w:id="1836412270">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67597916">
      <w:bodyDiv w:val="1"/>
      <w:marLeft w:val="0"/>
      <w:marRight w:val="0"/>
      <w:marTop w:val="0"/>
      <w:marBottom w:val="0"/>
      <w:divBdr>
        <w:top w:val="none" w:sz="0" w:space="0" w:color="auto"/>
        <w:left w:val="none" w:sz="0" w:space="0" w:color="auto"/>
        <w:bottom w:val="none" w:sz="0" w:space="0" w:color="auto"/>
        <w:right w:val="none" w:sz="0" w:space="0" w:color="auto"/>
      </w:divBdr>
    </w:div>
    <w:div w:id="1879781809">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883399068">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09149109">
      <w:bodyDiv w:val="1"/>
      <w:marLeft w:val="0"/>
      <w:marRight w:val="0"/>
      <w:marTop w:val="0"/>
      <w:marBottom w:val="0"/>
      <w:divBdr>
        <w:top w:val="none" w:sz="0" w:space="0" w:color="auto"/>
        <w:left w:val="none" w:sz="0" w:space="0" w:color="auto"/>
        <w:bottom w:val="none" w:sz="0" w:space="0" w:color="auto"/>
        <w:right w:val="none" w:sz="0" w:space="0" w:color="auto"/>
      </w:divBdr>
    </w:div>
    <w:div w:id="1917518047">
      <w:bodyDiv w:val="1"/>
      <w:marLeft w:val="0"/>
      <w:marRight w:val="0"/>
      <w:marTop w:val="0"/>
      <w:marBottom w:val="0"/>
      <w:divBdr>
        <w:top w:val="none" w:sz="0" w:space="0" w:color="auto"/>
        <w:left w:val="none" w:sz="0" w:space="0" w:color="auto"/>
        <w:bottom w:val="none" w:sz="0" w:space="0" w:color="auto"/>
        <w:right w:val="none" w:sz="0" w:space="0" w:color="auto"/>
      </w:divBdr>
    </w:div>
    <w:div w:id="1935088195">
      <w:bodyDiv w:val="1"/>
      <w:marLeft w:val="0"/>
      <w:marRight w:val="0"/>
      <w:marTop w:val="0"/>
      <w:marBottom w:val="0"/>
      <w:divBdr>
        <w:top w:val="none" w:sz="0" w:space="0" w:color="auto"/>
        <w:left w:val="none" w:sz="0" w:space="0" w:color="auto"/>
        <w:bottom w:val="none" w:sz="0" w:space="0" w:color="auto"/>
        <w:right w:val="none" w:sz="0" w:space="0" w:color="auto"/>
      </w:divBdr>
    </w:div>
    <w:div w:id="1944720947">
      <w:bodyDiv w:val="1"/>
      <w:marLeft w:val="0"/>
      <w:marRight w:val="0"/>
      <w:marTop w:val="0"/>
      <w:marBottom w:val="0"/>
      <w:divBdr>
        <w:top w:val="none" w:sz="0" w:space="0" w:color="auto"/>
        <w:left w:val="none" w:sz="0" w:space="0" w:color="auto"/>
        <w:bottom w:val="none" w:sz="0" w:space="0" w:color="auto"/>
        <w:right w:val="none" w:sz="0" w:space="0" w:color="auto"/>
      </w:divBdr>
    </w:div>
    <w:div w:id="1949005382">
      <w:bodyDiv w:val="1"/>
      <w:marLeft w:val="0"/>
      <w:marRight w:val="0"/>
      <w:marTop w:val="0"/>
      <w:marBottom w:val="0"/>
      <w:divBdr>
        <w:top w:val="none" w:sz="0" w:space="0" w:color="auto"/>
        <w:left w:val="none" w:sz="0" w:space="0" w:color="auto"/>
        <w:bottom w:val="none" w:sz="0" w:space="0" w:color="auto"/>
        <w:right w:val="none" w:sz="0" w:space="0" w:color="auto"/>
      </w:divBdr>
    </w:div>
    <w:div w:id="1949854524">
      <w:bodyDiv w:val="1"/>
      <w:marLeft w:val="0"/>
      <w:marRight w:val="0"/>
      <w:marTop w:val="0"/>
      <w:marBottom w:val="0"/>
      <w:divBdr>
        <w:top w:val="none" w:sz="0" w:space="0" w:color="auto"/>
        <w:left w:val="none" w:sz="0" w:space="0" w:color="auto"/>
        <w:bottom w:val="none" w:sz="0" w:space="0" w:color="auto"/>
        <w:right w:val="none" w:sz="0" w:space="0" w:color="auto"/>
      </w:divBdr>
    </w:div>
    <w:div w:id="1952318023">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1964115608">
      <w:bodyDiv w:val="1"/>
      <w:marLeft w:val="0"/>
      <w:marRight w:val="0"/>
      <w:marTop w:val="0"/>
      <w:marBottom w:val="0"/>
      <w:divBdr>
        <w:top w:val="none" w:sz="0" w:space="0" w:color="auto"/>
        <w:left w:val="none" w:sz="0" w:space="0" w:color="auto"/>
        <w:bottom w:val="none" w:sz="0" w:space="0" w:color="auto"/>
        <w:right w:val="none" w:sz="0" w:space="0" w:color="auto"/>
      </w:divBdr>
    </w:div>
    <w:div w:id="2000301261">
      <w:bodyDiv w:val="1"/>
      <w:marLeft w:val="0"/>
      <w:marRight w:val="0"/>
      <w:marTop w:val="0"/>
      <w:marBottom w:val="0"/>
      <w:divBdr>
        <w:top w:val="none" w:sz="0" w:space="0" w:color="auto"/>
        <w:left w:val="none" w:sz="0" w:space="0" w:color="auto"/>
        <w:bottom w:val="none" w:sz="0" w:space="0" w:color="auto"/>
        <w:right w:val="none" w:sz="0" w:space="0" w:color="auto"/>
      </w:divBdr>
    </w:div>
    <w:div w:id="2003311447">
      <w:bodyDiv w:val="1"/>
      <w:marLeft w:val="0"/>
      <w:marRight w:val="0"/>
      <w:marTop w:val="0"/>
      <w:marBottom w:val="0"/>
      <w:divBdr>
        <w:top w:val="none" w:sz="0" w:space="0" w:color="auto"/>
        <w:left w:val="none" w:sz="0" w:space="0" w:color="auto"/>
        <w:bottom w:val="none" w:sz="0" w:space="0" w:color="auto"/>
        <w:right w:val="none" w:sz="0" w:space="0" w:color="auto"/>
      </w:divBdr>
    </w:div>
    <w:div w:id="2009091235">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09644166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 w:id="2145151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14</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15</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16</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13</b:RefOrder>
  </b:Source>
  <b:Source>
    <b:Tag>AngPipe19</b:Tag>
    <b:SourceType>InternetSite</b:SourceType>
    <b:Guid>{EB882D4F-C37C-4B5B-92B0-D360F6F7EF04}</b:Guid>
    <b:Author>
      <b:Author>
        <b:NameList>
          <b:Person>
            <b:Last>Angular</b:Last>
          </b:Person>
        </b:NameList>
      </b:Author>
    </b:Author>
    <b:Title>Angular - Pipes</b:Title>
    <b:Year>2019</b:Year>
    <b:Month>11</b:Month>
    <b:Day>20</b:Day>
    <b:URL>https://angular.io/guide/pipes</b:URL>
    <b:RefOrder>17</b:RefOrder>
  </b:Source>
</b:Sources>
</file>

<file path=customXml/itemProps1.xml><?xml version="1.0" encoding="utf-8"?>
<ds:datastoreItem xmlns:ds="http://schemas.openxmlformats.org/officeDocument/2006/customXml" ds:itemID="{367D98F7-95E2-407F-B657-B4500BF5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521</TotalTime>
  <Pages>68</Pages>
  <Words>11520</Words>
  <Characters>79492</Characters>
  <Application>Microsoft Office Word</Application>
  <DocSecurity>0</DocSecurity>
  <Lines>662</Lines>
  <Paragraphs>181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90831</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190</cp:revision>
  <cp:lastPrinted>2019-12-05T13:08:00Z</cp:lastPrinted>
  <dcterms:created xsi:type="dcterms:W3CDTF">2019-11-24T17:25:00Z</dcterms:created>
  <dcterms:modified xsi:type="dcterms:W3CDTF">2019-12-05T13:10:00Z</dcterms:modified>
</cp:coreProperties>
</file>